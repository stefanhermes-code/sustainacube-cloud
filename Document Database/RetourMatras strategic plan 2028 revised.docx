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BEDC2" w14:textId="31A21132" w:rsidR="001A5429" w:rsidRPr="00761C3C" w:rsidRDefault="001A5429" w:rsidP="008D4D66">
      <w:pPr>
        <w:spacing w:line="276" w:lineRule="auto"/>
        <w:rPr>
          <w:lang w:val="en-GB"/>
        </w:rPr>
      </w:pPr>
    </w:p>
    <w:tbl>
      <w:tblPr>
        <w:tblW w:w="0" w:type="auto"/>
        <w:tblLook w:val="0600" w:firstRow="0" w:lastRow="0" w:firstColumn="0" w:lastColumn="0" w:noHBand="1" w:noVBand="1"/>
      </w:tblPr>
      <w:tblGrid>
        <w:gridCol w:w="1440"/>
        <w:gridCol w:w="900"/>
        <w:gridCol w:w="4590"/>
        <w:gridCol w:w="1350"/>
        <w:gridCol w:w="1070"/>
      </w:tblGrid>
      <w:tr w:rsidR="0092125E" w:rsidRPr="00761C3C" w14:paraId="738ED16B" w14:textId="77777777" w:rsidTr="0092125E">
        <w:tc>
          <w:tcPr>
            <w:tcW w:w="9350" w:type="dxa"/>
            <w:gridSpan w:val="5"/>
            <w:vAlign w:val="center"/>
          </w:tcPr>
          <w:p w14:paraId="7FCCEC36" w14:textId="317A8920" w:rsidR="0092125E" w:rsidRPr="008418C8" w:rsidRDefault="00676017" w:rsidP="008D4D66">
            <w:pPr>
              <w:pStyle w:val="Title"/>
              <w:spacing w:line="276" w:lineRule="auto"/>
              <w:rPr>
                <w:lang w:val="en-GB"/>
              </w:rPr>
            </w:pPr>
            <w:r w:rsidRPr="008418C8">
              <w:rPr>
                <w:noProof/>
              </w:rPr>
              <w:drawing>
                <wp:anchor distT="0" distB="0" distL="114300" distR="114300" simplePos="0" relativeHeight="251658240" behindDoc="1" locked="0" layoutInCell="1" allowOverlap="1" wp14:anchorId="5D9E37CF" wp14:editId="288E5509">
                  <wp:simplePos x="0" y="0"/>
                  <wp:positionH relativeFrom="page">
                    <wp:posOffset>-914400</wp:posOffset>
                  </wp:positionH>
                  <wp:positionV relativeFrom="paragraph">
                    <wp:posOffset>-4276725</wp:posOffset>
                  </wp:positionV>
                  <wp:extent cx="7778750" cy="10102850"/>
                  <wp:effectExtent l="0" t="0" r="0" b="0"/>
                  <wp:wrapNone/>
                  <wp:docPr id="1026" name="Picture 2" descr="RetourMatras | De kracht van circulair samenwerken in matrasrecycling">
                    <a:extLst xmlns:a="http://schemas.openxmlformats.org/drawingml/2006/main">
                      <a:ext uri="{FF2B5EF4-FFF2-40B4-BE49-F238E27FC236}">
                        <a16:creationId xmlns:a16="http://schemas.microsoft.com/office/drawing/2014/main" id="{C901DB69-03D7-4B5E-9420-19A51626F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tourMatras | De kracht van circulair samenwerken in matrasrecycling">
                            <a:extLst>
                              <a:ext uri="{FF2B5EF4-FFF2-40B4-BE49-F238E27FC236}">
                                <a16:creationId xmlns:a16="http://schemas.microsoft.com/office/drawing/2014/main" id="{C901DB69-03D7-4B5E-9420-19A51626F377}"/>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36545" r="3094"/>
                          <a:stretch/>
                        </pic:blipFill>
                        <pic:spPr bwMode="auto">
                          <a:xfrm>
                            <a:off x="0" y="0"/>
                            <a:ext cx="7778750" cy="1010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lang w:val="en-GB"/>
                </w:rPr>
                <w:alias w:val="Title"/>
                <w:tag w:val=""/>
                <w:id w:val="2016188051"/>
                <w:placeholder>
                  <w:docPart w:val="406D254847F74D999D7CD17884941510"/>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0E7887" w:rsidRPr="008418C8">
                  <w:rPr>
                    <w:lang w:val="en-GB"/>
                  </w:rPr>
                  <w:t>Retourmatras</w:t>
                </w:r>
              </w:sdtContent>
            </w:sdt>
          </w:p>
        </w:tc>
      </w:tr>
      <w:tr w:rsidR="0092125E" w:rsidRPr="00761C3C" w14:paraId="1FE0896E" w14:textId="77777777" w:rsidTr="0092125E">
        <w:trPr>
          <w:trHeight w:val="144"/>
        </w:trPr>
        <w:tc>
          <w:tcPr>
            <w:tcW w:w="1440" w:type="dxa"/>
            <w:shd w:val="clear" w:color="auto" w:fill="auto"/>
          </w:tcPr>
          <w:p w14:paraId="4904F52D" w14:textId="77777777" w:rsidR="0092125E" w:rsidRPr="00761C3C" w:rsidRDefault="0092125E" w:rsidP="008D4D66">
            <w:pPr>
              <w:spacing w:before="0" w:after="0" w:line="276" w:lineRule="auto"/>
              <w:rPr>
                <w:sz w:val="10"/>
                <w:szCs w:val="10"/>
                <w:lang w:val="en-GB"/>
              </w:rPr>
            </w:pPr>
          </w:p>
        </w:tc>
        <w:tc>
          <w:tcPr>
            <w:tcW w:w="6840" w:type="dxa"/>
            <w:gridSpan w:val="3"/>
            <w:shd w:val="clear" w:color="auto" w:fill="F0CDA1" w:themeFill="accent1"/>
            <w:vAlign w:val="center"/>
          </w:tcPr>
          <w:p w14:paraId="5E3E8A33" w14:textId="77777777" w:rsidR="0092125E" w:rsidRPr="00761C3C" w:rsidRDefault="0092125E" w:rsidP="008D4D66">
            <w:pPr>
              <w:spacing w:before="0" w:after="0" w:line="276" w:lineRule="auto"/>
              <w:rPr>
                <w:sz w:val="10"/>
                <w:szCs w:val="10"/>
                <w:lang w:val="en-GB"/>
              </w:rPr>
            </w:pPr>
          </w:p>
        </w:tc>
        <w:tc>
          <w:tcPr>
            <w:tcW w:w="1070" w:type="dxa"/>
            <w:shd w:val="clear" w:color="auto" w:fill="auto"/>
          </w:tcPr>
          <w:p w14:paraId="2048B1FA" w14:textId="77777777" w:rsidR="0092125E" w:rsidRPr="00761C3C" w:rsidRDefault="0092125E" w:rsidP="008D4D66">
            <w:pPr>
              <w:spacing w:before="0" w:after="0" w:line="276" w:lineRule="auto"/>
              <w:rPr>
                <w:sz w:val="10"/>
                <w:szCs w:val="10"/>
                <w:lang w:val="en-GB"/>
              </w:rPr>
            </w:pPr>
          </w:p>
        </w:tc>
      </w:tr>
      <w:tr w:rsidR="0092125E" w:rsidRPr="00761C3C" w14:paraId="51696D16" w14:textId="77777777" w:rsidTr="0092125E">
        <w:tc>
          <w:tcPr>
            <w:tcW w:w="9350" w:type="dxa"/>
            <w:gridSpan w:val="5"/>
            <w:vAlign w:val="center"/>
          </w:tcPr>
          <w:p w14:paraId="040510FD" w14:textId="583F4954" w:rsidR="0092125E" w:rsidRPr="00761C3C" w:rsidRDefault="0092125E" w:rsidP="008D4D66">
            <w:pPr>
              <w:pStyle w:val="Title"/>
              <w:spacing w:line="276" w:lineRule="auto"/>
              <w:rPr>
                <w:lang w:val="en-GB"/>
              </w:rPr>
            </w:pPr>
          </w:p>
        </w:tc>
      </w:tr>
      <w:tr w:rsidR="0092125E" w:rsidRPr="00761C3C" w14:paraId="0DC6140D" w14:textId="77777777" w:rsidTr="00D83966">
        <w:trPr>
          <w:trHeight w:val="1368"/>
        </w:trPr>
        <w:tc>
          <w:tcPr>
            <w:tcW w:w="2340" w:type="dxa"/>
            <w:gridSpan w:val="2"/>
          </w:tcPr>
          <w:p w14:paraId="548AC127" w14:textId="77777777" w:rsidR="0092125E" w:rsidRPr="00761C3C" w:rsidRDefault="0092125E" w:rsidP="008D4D66">
            <w:pPr>
              <w:spacing w:line="276" w:lineRule="auto"/>
              <w:rPr>
                <w:lang w:val="en-GB"/>
              </w:rPr>
            </w:pPr>
          </w:p>
        </w:tc>
        <w:tc>
          <w:tcPr>
            <w:tcW w:w="4590" w:type="dxa"/>
            <w:shd w:val="clear" w:color="auto" w:fill="F0CDA1" w:themeFill="accent1"/>
            <w:vAlign w:val="center"/>
          </w:tcPr>
          <w:p w14:paraId="65D9E455" w14:textId="656D8EB7" w:rsidR="0085752C" w:rsidRDefault="00861A7A" w:rsidP="008D4D66">
            <w:pPr>
              <w:pStyle w:val="Subtitle"/>
              <w:spacing w:line="276" w:lineRule="auto"/>
              <w:rPr>
                <w:lang w:val="en-GB"/>
              </w:rPr>
            </w:pPr>
            <w:r>
              <w:rPr>
                <w:lang w:val="en-GB"/>
              </w:rPr>
              <w:t>Strategic plan</w:t>
            </w:r>
          </w:p>
          <w:p w14:paraId="6A20DF0A" w14:textId="2F362508" w:rsidR="0085752C" w:rsidRPr="0085752C" w:rsidRDefault="00861A7A" w:rsidP="008D4D66">
            <w:pPr>
              <w:spacing w:line="276" w:lineRule="auto"/>
              <w:jc w:val="center"/>
              <w:rPr>
                <w:lang w:val="en-GB"/>
              </w:rPr>
            </w:pPr>
            <w:r>
              <w:rPr>
                <w:lang w:val="en-GB"/>
              </w:rPr>
              <w:t>2023 - 2028</w:t>
            </w:r>
          </w:p>
        </w:tc>
        <w:tc>
          <w:tcPr>
            <w:tcW w:w="2420" w:type="dxa"/>
            <w:gridSpan w:val="2"/>
          </w:tcPr>
          <w:p w14:paraId="0A1975BA" w14:textId="77777777" w:rsidR="0092125E" w:rsidRPr="00761C3C" w:rsidRDefault="0092125E" w:rsidP="008D4D66">
            <w:pPr>
              <w:spacing w:line="276" w:lineRule="auto"/>
              <w:rPr>
                <w:lang w:val="en-GB"/>
              </w:rPr>
            </w:pPr>
          </w:p>
        </w:tc>
      </w:tr>
    </w:tbl>
    <w:p w14:paraId="02FBE209" w14:textId="77777777" w:rsidR="00066DE2" w:rsidRPr="00761C3C" w:rsidRDefault="001A5429" w:rsidP="008D4D66">
      <w:pPr>
        <w:spacing w:line="276" w:lineRule="auto"/>
        <w:rPr>
          <w:lang w:val="en-GB"/>
        </w:rPr>
      </w:pPr>
      <w:r w:rsidRPr="00761C3C">
        <w:rPr>
          <w:lang w:val="en-GB"/>
        </w:rPr>
        <w:t xml:space="preserve"> </w:t>
      </w:r>
    </w:p>
    <w:p w14:paraId="141B264C" w14:textId="77777777" w:rsidR="00066DE2" w:rsidRPr="00761C3C" w:rsidRDefault="00066DE2" w:rsidP="008D4D66">
      <w:pPr>
        <w:spacing w:line="276" w:lineRule="auto"/>
        <w:rPr>
          <w:lang w:val="en-GB"/>
        </w:rPr>
        <w:sectPr w:rsidR="00066DE2" w:rsidRPr="00761C3C" w:rsidSect="00390CE3">
          <w:headerReference w:type="defaul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lang w:val="en-GB"/>
        </w:rPr>
        <w:id w:val="350538378"/>
        <w:docPartObj>
          <w:docPartGallery w:val="Table of Contents"/>
          <w:docPartUnique/>
        </w:docPartObj>
      </w:sdtPr>
      <w:sdtEndPr>
        <w:rPr>
          <w:rFonts w:ascii="Noto IKEA Latin" w:hAnsi="Noto IKEA Latin"/>
          <w:bCs/>
          <w:i w:val="0"/>
          <w:noProof/>
          <w:sz w:val="20"/>
          <w:szCs w:val="20"/>
        </w:rPr>
      </w:sdtEndPr>
      <w:sdtContent>
        <w:p w14:paraId="7098FFD6" w14:textId="00EB0954" w:rsidR="001E1E58" w:rsidRPr="00761C3C" w:rsidRDefault="006B6EB4" w:rsidP="008D4D66">
          <w:pPr>
            <w:pStyle w:val="TOCHeading"/>
            <w:spacing w:line="276" w:lineRule="auto"/>
            <w:rPr>
              <w:lang w:val="en-GB"/>
            </w:rPr>
          </w:pPr>
          <w:r w:rsidRPr="006B6EB4">
            <w:rPr>
              <w:noProof/>
            </w:rPr>
            <w:drawing>
              <wp:anchor distT="0" distB="0" distL="114300" distR="114300" simplePos="0" relativeHeight="251659264" behindDoc="0" locked="0" layoutInCell="1" allowOverlap="1" wp14:anchorId="141F232C" wp14:editId="2406FE97">
                <wp:simplePos x="0" y="0"/>
                <wp:positionH relativeFrom="column">
                  <wp:posOffset>-3873321</wp:posOffset>
                </wp:positionH>
                <wp:positionV relativeFrom="paragraph">
                  <wp:posOffset>-1352283</wp:posOffset>
                </wp:positionV>
                <wp:extent cx="3764753" cy="10045521"/>
                <wp:effectExtent l="0" t="0" r="7620" b="0"/>
                <wp:wrapNone/>
                <wp:docPr id="1030" name="Picture 6" descr="RetourMatras | De kracht van circulair samenwerken in matrasrecycling">
                  <a:extLst xmlns:a="http://schemas.openxmlformats.org/drawingml/2006/main">
                    <a:ext uri="{FF2B5EF4-FFF2-40B4-BE49-F238E27FC236}">
                      <a16:creationId xmlns:a16="http://schemas.microsoft.com/office/drawing/2014/main" id="{4FEC1D46-090A-4792-A593-CFAB57DE0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etourMatras | De kracht van circulair samenwerken in matrasrecycling">
                          <a:extLst>
                            <a:ext uri="{FF2B5EF4-FFF2-40B4-BE49-F238E27FC236}">
                              <a16:creationId xmlns:a16="http://schemas.microsoft.com/office/drawing/2014/main" id="{4FEC1D46-090A-4792-A593-CFAB57DE0AD9}"/>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37469" r="37470"/>
                        <a:stretch/>
                      </pic:blipFill>
                      <pic:spPr bwMode="auto">
                        <a:xfrm>
                          <a:off x="0" y="0"/>
                          <a:ext cx="3776441" cy="10076709"/>
                        </a:xfrm>
                        <a:prstGeom prst="rect">
                          <a:avLst/>
                        </a:prstGeom>
                        <a:noFill/>
                      </pic:spPr>
                    </pic:pic>
                  </a:graphicData>
                </a:graphic>
                <wp14:sizeRelH relativeFrom="page">
                  <wp14:pctWidth>0</wp14:pctWidth>
                </wp14:sizeRelH>
                <wp14:sizeRelV relativeFrom="page">
                  <wp14:pctHeight>0</wp14:pctHeight>
                </wp14:sizeRelV>
              </wp:anchor>
            </w:drawing>
          </w:r>
          <w:r w:rsidR="00493EC0" w:rsidRPr="00761C3C">
            <w:rPr>
              <w:lang w:val="en-GB"/>
            </w:rPr>
            <w:t>TABLE OF CONTENTS</w:t>
          </w:r>
        </w:p>
        <w:p w14:paraId="4D0B352D" w14:textId="428A31E0" w:rsidR="00D7489B" w:rsidRPr="00D7489B" w:rsidRDefault="001E1E58">
          <w:pPr>
            <w:pStyle w:val="TOC1"/>
            <w:tabs>
              <w:tab w:val="left" w:pos="440"/>
              <w:tab w:val="right" w:leader="dot" w:pos="5030"/>
            </w:tabs>
            <w:rPr>
              <w:rFonts w:ascii="Noto IKEA Latin" w:eastAsiaTheme="minorEastAsia" w:hAnsi="Noto IKEA Latin"/>
              <w:noProof/>
              <w:color w:val="auto"/>
              <w:sz w:val="20"/>
              <w:szCs w:val="20"/>
            </w:rPr>
          </w:pPr>
          <w:r w:rsidRPr="00D7489B">
            <w:rPr>
              <w:rFonts w:ascii="Noto IKEA Latin" w:hAnsi="Noto IKEA Latin"/>
              <w:b/>
              <w:bCs/>
              <w:noProof/>
              <w:sz w:val="20"/>
              <w:szCs w:val="20"/>
              <w:lang w:val="en-GB"/>
            </w:rPr>
            <w:fldChar w:fldCharType="begin"/>
          </w:r>
          <w:r w:rsidRPr="00D7489B">
            <w:rPr>
              <w:rFonts w:ascii="Noto IKEA Latin" w:hAnsi="Noto IKEA Latin"/>
              <w:b/>
              <w:bCs/>
              <w:noProof/>
              <w:sz w:val="20"/>
              <w:szCs w:val="20"/>
              <w:lang w:val="en-GB"/>
            </w:rPr>
            <w:instrText xml:space="preserve"> TOC \o "1-3" \h \z \u </w:instrText>
          </w:r>
          <w:r w:rsidRPr="00D7489B">
            <w:rPr>
              <w:rFonts w:ascii="Noto IKEA Latin" w:hAnsi="Noto IKEA Latin"/>
              <w:b/>
              <w:bCs/>
              <w:noProof/>
              <w:sz w:val="20"/>
              <w:szCs w:val="20"/>
              <w:lang w:val="en-GB"/>
            </w:rPr>
            <w:fldChar w:fldCharType="separate"/>
          </w:r>
          <w:hyperlink w:anchor="_Toc138276508" w:history="1">
            <w:r w:rsidR="00D7489B" w:rsidRPr="00D7489B">
              <w:rPr>
                <w:rStyle w:val="Hyperlink"/>
                <w:rFonts w:ascii="Noto IKEA Latin" w:hAnsi="Noto IKEA Latin"/>
                <w:noProof/>
                <w:sz w:val="20"/>
                <w:szCs w:val="20"/>
                <w:lang w:val="en-GB"/>
              </w:rPr>
              <w:t>1.</w:t>
            </w:r>
            <w:r w:rsidR="00D7489B" w:rsidRPr="00D7489B">
              <w:rPr>
                <w:rFonts w:ascii="Noto IKEA Latin" w:eastAsiaTheme="minorEastAsia" w:hAnsi="Noto IKEA Latin"/>
                <w:noProof/>
                <w:color w:val="auto"/>
                <w:sz w:val="20"/>
                <w:szCs w:val="20"/>
              </w:rPr>
              <w:tab/>
            </w:r>
            <w:r w:rsidR="00D7489B" w:rsidRPr="00D7489B">
              <w:rPr>
                <w:rStyle w:val="Hyperlink"/>
                <w:rFonts w:ascii="Noto IKEA Latin" w:hAnsi="Noto IKEA Latin"/>
                <w:noProof/>
                <w:sz w:val="20"/>
                <w:szCs w:val="20"/>
                <w:lang w:val="en-GB"/>
              </w:rPr>
              <w:t>Objective strategic plan</w:t>
            </w:r>
            <w:r w:rsidR="00D7489B" w:rsidRPr="00D7489B">
              <w:rPr>
                <w:rFonts w:ascii="Noto IKEA Latin" w:hAnsi="Noto IKEA Latin"/>
                <w:noProof/>
                <w:webHidden/>
                <w:sz w:val="20"/>
                <w:szCs w:val="20"/>
              </w:rPr>
              <w:tab/>
            </w:r>
            <w:r w:rsidR="00D7489B" w:rsidRPr="00D7489B">
              <w:rPr>
                <w:rFonts w:ascii="Noto IKEA Latin" w:hAnsi="Noto IKEA Latin"/>
                <w:noProof/>
                <w:webHidden/>
                <w:sz w:val="20"/>
                <w:szCs w:val="20"/>
              </w:rPr>
              <w:fldChar w:fldCharType="begin"/>
            </w:r>
            <w:r w:rsidR="00D7489B" w:rsidRPr="00D7489B">
              <w:rPr>
                <w:rFonts w:ascii="Noto IKEA Latin" w:hAnsi="Noto IKEA Latin"/>
                <w:noProof/>
                <w:webHidden/>
                <w:sz w:val="20"/>
                <w:szCs w:val="20"/>
              </w:rPr>
              <w:instrText xml:space="preserve"> PAGEREF _Toc138276508 \h </w:instrText>
            </w:r>
            <w:r w:rsidR="00D7489B" w:rsidRPr="00D7489B">
              <w:rPr>
                <w:rFonts w:ascii="Noto IKEA Latin" w:hAnsi="Noto IKEA Latin"/>
                <w:noProof/>
                <w:webHidden/>
                <w:sz w:val="20"/>
                <w:szCs w:val="20"/>
              </w:rPr>
            </w:r>
            <w:r w:rsidR="00D7489B" w:rsidRPr="00D7489B">
              <w:rPr>
                <w:rFonts w:ascii="Noto IKEA Latin" w:hAnsi="Noto IKEA Latin"/>
                <w:noProof/>
                <w:webHidden/>
                <w:sz w:val="20"/>
                <w:szCs w:val="20"/>
              </w:rPr>
              <w:fldChar w:fldCharType="separate"/>
            </w:r>
            <w:r w:rsidR="00263867">
              <w:rPr>
                <w:rFonts w:ascii="Noto IKEA Latin" w:hAnsi="Noto IKEA Latin"/>
                <w:noProof/>
                <w:webHidden/>
                <w:sz w:val="20"/>
                <w:szCs w:val="20"/>
              </w:rPr>
              <w:t>3</w:t>
            </w:r>
            <w:r w:rsidR="00D7489B" w:rsidRPr="00D7489B">
              <w:rPr>
                <w:rFonts w:ascii="Noto IKEA Latin" w:hAnsi="Noto IKEA Latin"/>
                <w:noProof/>
                <w:webHidden/>
                <w:sz w:val="20"/>
                <w:szCs w:val="20"/>
              </w:rPr>
              <w:fldChar w:fldCharType="end"/>
            </w:r>
          </w:hyperlink>
        </w:p>
        <w:p w14:paraId="4203E4E0" w14:textId="7DE8B238" w:rsidR="00D7489B" w:rsidRPr="00D7489B" w:rsidRDefault="00000000">
          <w:pPr>
            <w:pStyle w:val="TOC1"/>
            <w:tabs>
              <w:tab w:val="left" w:pos="440"/>
              <w:tab w:val="right" w:leader="dot" w:pos="5030"/>
            </w:tabs>
            <w:rPr>
              <w:rFonts w:ascii="Noto IKEA Latin" w:eastAsiaTheme="minorEastAsia" w:hAnsi="Noto IKEA Latin"/>
              <w:noProof/>
              <w:color w:val="auto"/>
              <w:sz w:val="20"/>
              <w:szCs w:val="20"/>
            </w:rPr>
          </w:pPr>
          <w:hyperlink w:anchor="_Toc138276509" w:history="1">
            <w:r w:rsidR="00D7489B" w:rsidRPr="00D7489B">
              <w:rPr>
                <w:rStyle w:val="Hyperlink"/>
                <w:rFonts w:ascii="Noto IKEA Latin" w:hAnsi="Noto IKEA Latin"/>
                <w:noProof/>
                <w:sz w:val="20"/>
                <w:szCs w:val="20"/>
                <w:lang w:val="en-GB"/>
              </w:rPr>
              <w:t>2.</w:t>
            </w:r>
            <w:r w:rsidR="00D7489B" w:rsidRPr="00D7489B">
              <w:rPr>
                <w:rFonts w:ascii="Noto IKEA Latin" w:eastAsiaTheme="minorEastAsia" w:hAnsi="Noto IKEA Latin"/>
                <w:noProof/>
                <w:color w:val="auto"/>
                <w:sz w:val="20"/>
                <w:szCs w:val="20"/>
              </w:rPr>
              <w:tab/>
            </w:r>
            <w:r w:rsidR="00D7489B" w:rsidRPr="00D7489B">
              <w:rPr>
                <w:rStyle w:val="Hyperlink"/>
                <w:rFonts w:ascii="Noto IKEA Latin" w:hAnsi="Noto IKEA Latin"/>
                <w:noProof/>
                <w:sz w:val="20"/>
                <w:szCs w:val="20"/>
                <w:lang w:val="en-GB"/>
              </w:rPr>
              <w:t>Our purpose, mission &amp; business</w:t>
            </w:r>
            <w:r w:rsidR="00D7489B" w:rsidRPr="00D7489B">
              <w:rPr>
                <w:rFonts w:ascii="Noto IKEA Latin" w:hAnsi="Noto IKEA Latin"/>
                <w:noProof/>
                <w:webHidden/>
                <w:sz w:val="20"/>
                <w:szCs w:val="20"/>
              </w:rPr>
              <w:tab/>
            </w:r>
            <w:r w:rsidR="00D7489B" w:rsidRPr="00D7489B">
              <w:rPr>
                <w:rFonts w:ascii="Noto IKEA Latin" w:hAnsi="Noto IKEA Latin"/>
                <w:noProof/>
                <w:webHidden/>
                <w:sz w:val="20"/>
                <w:szCs w:val="20"/>
              </w:rPr>
              <w:fldChar w:fldCharType="begin"/>
            </w:r>
            <w:r w:rsidR="00D7489B" w:rsidRPr="00D7489B">
              <w:rPr>
                <w:rFonts w:ascii="Noto IKEA Latin" w:hAnsi="Noto IKEA Latin"/>
                <w:noProof/>
                <w:webHidden/>
                <w:sz w:val="20"/>
                <w:szCs w:val="20"/>
              </w:rPr>
              <w:instrText xml:space="preserve"> PAGEREF _Toc138276509 \h </w:instrText>
            </w:r>
            <w:r w:rsidR="00D7489B" w:rsidRPr="00D7489B">
              <w:rPr>
                <w:rFonts w:ascii="Noto IKEA Latin" w:hAnsi="Noto IKEA Latin"/>
                <w:noProof/>
                <w:webHidden/>
                <w:sz w:val="20"/>
                <w:szCs w:val="20"/>
              </w:rPr>
            </w:r>
            <w:r w:rsidR="00D7489B" w:rsidRPr="00D7489B">
              <w:rPr>
                <w:rFonts w:ascii="Noto IKEA Latin" w:hAnsi="Noto IKEA Latin"/>
                <w:noProof/>
                <w:webHidden/>
                <w:sz w:val="20"/>
                <w:szCs w:val="20"/>
              </w:rPr>
              <w:fldChar w:fldCharType="separate"/>
            </w:r>
            <w:r w:rsidR="00263867">
              <w:rPr>
                <w:rFonts w:ascii="Noto IKEA Latin" w:hAnsi="Noto IKEA Latin"/>
                <w:noProof/>
                <w:webHidden/>
                <w:sz w:val="20"/>
                <w:szCs w:val="20"/>
              </w:rPr>
              <w:t>4</w:t>
            </w:r>
            <w:r w:rsidR="00D7489B" w:rsidRPr="00D7489B">
              <w:rPr>
                <w:rFonts w:ascii="Noto IKEA Latin" w:hAnsi="Noto IKEA Latin"/>
                <w:noProof/>
                <w:webHidden/>
                <w:sz w:val="20"/>
                <w:szCs w:val="20"/>
              </w:rPr>
              <w:fldChar w:fldCharType="end"/>
            </w:r>
          </w:hyperlink>
        </w:p>
        <w:p w14:paraId="2A7043F0" w14:textId="124A74B7" w:rsidR="00D7489B" w:rsidRPr="00D7489B" w:rsidRDefault="00000000">
          <w:pPr>
            <w:pStyle w:val="TOC1"/>
            <w:tabs>
              <w:tab w:val="left" w:pos="440"/>
              <w:tab w:val="right" w:leader="dot" w:pos="5030"/>
            </w:tabs>
            <w:rPr>
              <w:rFonts w:ascii="Noto IKEA Latin" w:eastAsiaTheme="minorEastAsia" w:hAnsi="Noto IKEA Latin"/>
              <w:noProof/>
              <w:color w:val="auto"/>
              <w:sz w:val="20"/>
              <w:szCs w:val="20"/>
            </w:rPr>
          </w:pPr>
          <w:hyperlink w:anchor="_Toc138276510" w:history="1">
            <w:r w:rsidR="00D7489B" w:rsidRPr="00D7489B">
              <w:rPr>
                <w:rStyle w:val="Hyperlink"/>
                <w:rFonts w:ascii="Noto IKEA Latin" w:hAnsi="Noto IKEA Latin"/>
                <w:noProof/>
                <w:sz w:val="20"/>
                <w:szCs w:val="20"/>
                <w:lang w:val="en-GB"/>
              </w:rPr>
              <w:t>3.</w:t>
            </w:r>
            <w:r w:rsidR="00D7489B" w:rsidRPr="00D7489B">
              <w:rPr>
                <w:rFonts w:ascii="Noto IKEA Latin" w:eastAsiaTheme="minorEastAsia" w:hAnsi="Noto IKEA Latin"/>
                <w:noProof/>
                <w:color w:val="auto"/>
                <w:sz w:val="20"/>
                <w:szCs w:val="20"/>
              </w:rPr>
              <w:tab/>
            </w:r>
            <w:r w:rsidR="00D7489B" w:rsidRPr="00D7489B">
              <w:rPr>
                <w:rStyle w:val="Hyperlink"/>
                <w:rFonts w:ascii="Noto IKEA Latin" w:hAnsi="Noto IKEA Latin"/>
                <w:noProof/>
                <w:sz w:val="20"/>
                <w:szCs w:val="20"/>
                <w:lang w:val="en-GB"/>
              </w:rPr>
              <w:t>Mattress rejuvenation</w:t>
            </w:r>
            <w:r w:rsidR="00D7489B" w:rsidRPr="00D7489B">
              <w:rPr>
                <w:rFonts w:ascii="Noto IKEA Latin" w:hAnsi="Noto IKEA Latin"/>
                <w:noProof/>
                <w:webHidden/>
                <w:sz w:val="20"/>
                <w:szCs w:val="20"/>
              </w:rPr>
              <w:tab/>
            </w:r>
            <w:r w:rsidR="00D7489B" w:rsidRPr="00D7489B">
              <w:rPr>
                <w:rFonts w:ascii="Noto IKEA Latin" w:hAnsi="Noto IKEA Latin"/>
                <w:noProof/>
                <w:webHidden/>
                <w:sz w:val="20"/>
                <w:szCs w:val="20"/>
              </w:rPr>
              <w:fldChar w:fldCharType="begin"/>
            </w:r>
            <w:r w:rsidR="00D7489B" w:rsidRPr="00D7489B">
              <w:rPr>
                <w:rFonts w:ascii="Noto IKEA Latin" w:hAnsi="Noto IKEA Latin"/>
                <w:noProof/>
                <w:webHidden/>
                <w:sz w:val="20"/>
                <w:szCs w:val="20"/>
              </w:rPr>
              <w:instrText xml:space="preserve"> PAGEREF _Toc138276510 \h </w:instrText>
            </w:r>
            <w:r w:rsidR="00D7489B" w:rsidRPr="00D7489B">
              <w:rPr>
                <w:rFonts w:ascii="Noto IKEA Latin" w:hAnsi="Noto IKEA Latin"/>
                <w:noProof/>
                <w:webHidden/>
                <w:sz w:val="20"/>
                <w:szCs w:val="20"/>
              </w:rPr>
            </w:r>
            <w:r w:rsidR="00D7489B" w:rsidRPr="00D7489B">
              <w:rPr>
                <w:rFonts w:ascii="Noto IKEA Latin" w:hAnsi="Noto IKEA Latin"/>
                <w:noProof/>
                <w:webHidden/>
                <w:sz w:val="20"/>
                <w:szCs w:val="20"/>
              </w:rPr>
              <w:fldChar w:fldCharType="separate"/>
            </w:r>
            <w:r w:rsidR="00263867">
              <w:rPr>
                <w:rFonts w:ascii="Noto IKEA Latin" w:hAnsi="Noto IKEA Latin"/>
                <w:noProof/>
                <w:webHidden/>
                <w:sz w:val="20"/>
                <w:szCs w:val="20"/>
              </w:rPr>
              <w:t>5</w:t>
            </w:r>
            <w:r w:rsidR="00D7489B" w:rsidRPr="00D7489B">
              <w:rPr>
                <w:rFonts w:ascii="Noto IKEA Latin" w:hAnsi="Noto IKEA Latin"/>
                <w:noProof/>
                <w:webHidden/>
                <w:sz w:val="20"/>
                <w:szCs w:val="20"/>
              </w:rPr>
              <w:fldChar w:fldCharType="end"/>
            </w:r>
          </w:hyperlink>
        </w:p>
        <w:p w14:paraId="2FEB0A82" w14:textId="4EAB71D6" w:rsidR="00D7489B" w:rsidRPr="00D7489B" w:rsidRDefault="00000000">
          <w:pPr>
            <w:pStyle w:val="TOC1"/>
            <w:tabs>
              <w:tab w:val="left" w:pos="440"/>
              <w:tab w:val="right" w:leader="dot" w:pos="5030"/>
            </w:tabs>
            <w:rPr>
              <w:rFonts w:ascii="Noto IKEA Latin" w:eastAsiaTheme="minorEastAsia" w:hAnsi="Noto IKEA Latin"/>
              <w:noProof/>
              <w:color w:val="auto"/>
              <w:sz w:val="20"/>
              <w:szCs w:val="20"/>
            </w:rPr>
          </w:pPr>
          <w:hyperlink w:anchor="_Toc138276511" w:history="1">
            <w:r w:rsidR="00D7489B" w:rsidRPr="00D7489B">
              <w:rPr>
                <w:rStyle w:val="Hyperlink"/>
                <w:rFonts w:ascii="Noto IKEA Latin" w:hAnsi="Noto IKEA Latin"/>
                <w:noProof/>
                <w:sz w:val="20"/>
                <w:szCs w:val="20"/>
                <w:lang w:val="en-GB"/>
              </w:rPr>
              <w:t>4.</w:t>
            </w:r>
            <w:r w:rsidR="00D7489B" w:rsidRPr="00D7489B">
              <w:rPr>
                <w:rFonts w:ascii="Noto IKEA Latin" w:eastAsiaTheme="minorEastAsia" w:hAnsi="Noto IKEA Latin"/>
                <w:noProof/>
                <w:color w:val="auto"/>
                <w:sz w:val="20"/>
                <w:szCs w:val="20"/>
              </w:rPr>
              <w:tab/>
            </w:r>
            <w:r w:rsidR="00D7489B" w:rsidRPr="00D7489B">
              <w:rPr>
                <w:rStyle w:val="Hyperlink"/>
                <w:rFonts w:ascii="Noto IKEA Latin" w:hAnsi="Noto IKEA Latin"/>
                <w:noProof/>
                <w:sz w:val="20"/>
                <w:szCs w:val="20"/>
                <w:lang w:val="en-GB"/>
              </w:rPr>
              <w:t>Mattress dismantling</w:t>
            </w:r>
            <w:r w:rsidR="00D7489B" w:rsidRPr="00D7489B">
              <w:rPr>
                <w:rFonts w:ascii="Noto IKEA Latin" w:hAnsi="Noto IKEA Latin"/>
                <w:noProof/>
                <w:webHidden/>
                <w:sz w:val="20"/>
                <w:szCs w:val="20"/>
              </w:rPr>
              <w:tab/>
            </w:r>
            <w:r w:rsidR="00D7489B" w:rsidRPr="00D7489B">
              <w:rPr>
                <w:rFonts w:ascii="Noto IKEA Latin" w:hAnsi="Noto IKEA Latin"/>
                <w:noProof/>
                <w:webHidden/>
                <w:sz w:val="20"/>
                <w:szCs w:val="20"/>
              </w:rPr>
              <w:fldChar w:fldCharType="begin"/>
            </w:r>
            <w:r w:rsidR="00D7489B" w:rsidRPr="00D7489B">
              <w:rPr>
                <w:rFonts w:ascii="Noto IKEA Latin" w:hAnsi="Noto IKEA Latin"/>
                <w:noProof/>
                <w:webHidden/>
                <w:sz w:val="20"/>
                <w:szCs w:val="20"/>
              </w:rPr>
              <w:instrText xml:space="preserve"> PAGEREF _Toc138276511 \h </w:instrText>
            </w:r>
            <w:r w:rsidR="00D7489B" w:rsidRPr="00D7489B">
              <w:rPr>
                <w:rFonts w:ascii="Noto IKEA Latin" w:hAnsi="Noto IKEA Latin"/>
                <w:noProof/>
                <w:webHidden/>
                <w:sz w:val="20"/>
                <w:szCs w:val="20"/>
              </w:rPr>
            </w:r>
            <w:r w:rsidR="00D7489B" w:rsidRPr="00D7489B">
              <w:rPr>
                <w:rFonts w:ascii="Noto IKEA Latin" w:hAnsi="Noto IKEA Latin"/>
                <w:noProof/>
                <w:webHidden/>
                <w:sz w:val="20"/>
                <w:szCs w:val="20"/>
              </w:rPr>
              <w:fldChar w:fldCharType="separate"/>
            </w:r>
            <w:r w:rsidR="00263867">
              <w:rPr>
                <w:rFonts w:ascii="Noto IKEA Latin" w:hAnsi="Noto IKEA Latin"/>
                <w:noProof/>
                <w:webHidden/>
                <w:sz w:val="20"/>
                <w:szCs w:val="20"/>
              </w:rPr>
              <w:t>7</w:t>
            </w:r>
            <w:r w:rsidR="00D7489B" w:rsidRPr="00D7489B">
              <w:rPr>
                <w:rFonts w:ascii="Noto IKEA Latin" w:hAnsi="Noto IKEA Latin"/>
                <w:noProof/>
                <w:webHidden/>
                <w:sz w:val="20"/>
                <w:szCs w:val="20"/>
              </w:rPr>
              <w:fldChar w:fldCharType="end"/>
            </w:r>
          </w:hyperlink>
        </w:p>
        <w:p w14:paraId="66FED92B" w14:textId="4E367D15" w:rsidR="00D7489B" w:rsidRPr="00D7489B" w:rsidRDefault="00000000">
          <w:pPr>
            <w:pStyle w:val="TOC1"/>
            <w:tabs>
              <w:tab w:val="left" w:pos="440"/>
              <w:tab w:val="right" w:leader="dot" w:pos="5030"/>
            </w:tabs>
            <w:rPr>
              <w:rFonts w:ascii="Noto IKEA Latin" w:eastAsiaTheme="minorEastAsia" w:hAnsi="Noto IKEA Latin"/>
              <w:noProof/>
              <w:color w:val="auto"/>
              <w:sz w:val="20"/>
              <w:szCs w:val="20"/>
            </w:rPr>
          </w:pPr>
          <w:hyperlink w:anchor="_Toc138276512" w:history="1">
            <w:r w:rsidR="00D7489B" w:rsidRPr="00D7489B">
              <w:rPr>
                <w:rStyle w:val="Hyperlink"/>
                <w:rFonts w:ascii="Noto IKEA Latin" w:hAnsi="Noto IKEA Latin"/>
                <w:noProof/>
                <w:sz w:val="20"/>
                <w:szCs w:val="20"/>
                <w:lang w:val="en-GB"/>
              </w:rPr>
              <w:t>5.</w:t>
            </w:r>
            <w:r w:rsidR="00D7489B" w:rsidRPr="00D7489B">
              <w:rPr>
                <w:rFonts w:ascii="Noto IKEA Latin" w:eastAsiaTheme="minorEastAsia" w:hAnsi="Noto IKEA Latin"/>
                <w:noProof/>
                <w:color w:val="auto"/>
                <w:sz w:val="20"/>
                <w:szCs w:val="20"/>
              </w:rPr>
              <w:tab/>
            </w:r>
            <w:r w:rsidR="00D7489B" w:rsidRPr="00D7489B">
              <w:rPr>
                <w:rStyle w:val="Hyperlink"/>
                <w:rFonts w:ascii="Noto IKEA Latin" w:hAnsi="Noto IKEA Latin"/>
                <w:noProof/>
                <w:sz w:val="20"/>
                <w:szCs w:val="20"/>
                <w:lang w:val="en-GB"/>
              </w:rPr>
              <w:t>Raw material production</w:t>
            </w:r>
            <w:r w:rsidR="00D7489B" w:rsidRPr="00D7489B">
              <w:rPr>
                <w:rFonts w:ascii="Noto IKEA Latin" w:hAnsi="Noto IKEA Latin"/>
                <w:noProof/>
                <w:webHidden/>
                <w:sz w:val="20"/>
                <w:szCs w:val="20"/>
              </w:rPr>
              <w:tab/>
            </w:r>
            <w:r w:rsidR="00D7489B" w:rsidRPr="00D7489B">
              <w:rPr>
                <w:rFonts w:ascii="Noto IKEA Latin" w:hAnsi="Noto IKEA Latin"/>
                <w:noProof/>
                <w:webHidden/>
                <w:sz w:val="20"/>
                <w:szCs w:val="20"/>
              </w:rPr>
              <w:fldChar w:fldCharType="begin"/>
            </w:r>
            <w:r w:rsidR="00D7489B" w:rsidRPr="00D7489B">
              <w:rPr>
                <w:rFonts w:ascii="Noto IKEA Latin" w:hAnsi="Noto IKEA Latin"/>
                <w:noProof/>
                <w:webHidden/>
                <w:sz w:val="20"/>
                <w:szCs w:val="20"/>
              </w:rPr>
              <w:instrText xml:space="preserve"> PAGEREF _Toc138276512 \h </w:instrText>
            </w:r>
            <w:r w:rsidR="00D7489B" w:rsidRPr="00D7489B">
              <w:rPr>
                <w:rFonts w:ascii="Noto IKEA Latin" w:hAnsi="Noto IKEA Latin"/>
                <w:noProof/>
                <w:webHidden/>
                <w:sz w:val="20"/>
                <w:szCs w:val="20"/>
              </w:rPr>
            </w:r>
            <w:r w:rsidR="00D7489B" w:rsidRPr="00D7489B">
              <w:rPr>
                <w:rFonts w:ascii="Noto IKEA Latin" w:hAnsi="Noto IKEA Latin"/>
                <w:noProof/>
                <w:webHidden/>
                <w:sz w:val="20"/>
                <w:szCs w:val="20"/>
              </w:rPr>
              <w:fldChar w:fldCharType="separate"/>
            </w:r>
            <w:r w:rsidR="00263867">
              <w:rPr>
                <w:rFonts w:ascii="Noto IKEA Latin" w:hAnsi="Noto IKEA Latin"/>
                <w:noProof/>
                <w:webHidden/>
                <w:sz w:val="20"/>
                <w:szCs w:val="20"/>
              </w:rPr>
              <w:t>10</w:t>
            </w:r>
            <w:r w:rsidR="00D7489B" w:rsidRPr="00D7489B">
              <w:rPr>
                <w:rFonts w:ascii="Noto IKEA Latin" w:hAnsi="Noto IKEA Latin"/>
                <w:noProof/>
                <w:webHidden/>
                <w:sz w:val="20"/>
                <w:szCs w:val="20"/>
              </w:rPr>
              <w:fldChar w:fldCharType="end"/>
            </w:r>
          </w:hyperlink>
        </w:p>
        <w:p w14:paraId="59DE2C73" w14:textId="34C2C1D0" w:rsidR="00D7489B" w:rsidRPr="00D7489B" w:rsidRDefault="00000000">
          <w:pPr>
            <w:pStyle w:val="TOC1"/>
            <w:tabs>
              <w:tab w:val="left" w:pos="440"/>
              <w:tab w:val="right" w:leader="dot" w:pos="5030"/>
            </w:tabs>
            <w:rPr>
              <w:rFonts w:ascii="Noto IKEA Latin" w:eastAsiaTheme="minorEastAsia" w:hAnsi="Noto IKEA Latin"/>
              <w:noProof/>
              <w:color w:val="auto"/>
              <w:sz w:val="20"/>
              <w:szCs w:val="20"/>
            </w:rPr>
          </w:pPr>
          <w:hyperlink w:anchor="_Toc138276513" w:history="1">
            <w:r w:rsidR="00D7489B" w:rsidRPr="00D7489B">
              <w:rPr>
                <w:rStyle w:val="Hyperlink"/>
                <w:rFonts w:ascii="Noto IKEA Latin" w:hAnsi="Noto IKEA Latin"/>
                <w:noProof/>
                <w:sz w:val="20"/>
                <w:szCs w:val="20"/>
                <w:lang w:val="en-GB"/>
              </w:rPr>
              <w:t>6.</w:t>
            </w:r>
            <w:r w:rsidR="00D7489B" w:rsidRPr="00D7489B">
              <w:rPr>
                <w:rFonts w:ascii="Noto IKEA Latin" w:eastAsiaTheme="minorEastAsia" w:hAnsi="Noto IKEA Latin"/>
                <w:noProof/>
                <w:color w:val="auto"/>
                <w:sz w:val="20"/>
                <w:szCs w:val="20"/>
              </w:rPr>
              <w:tab/>
            </w:r>
            <w:r w:rsidR="00D7489B" w:rsidRPr="00D7489B">
              <w:rPr>
                <w:rStyle w:val="Hyperlink"/>
                <w:rFonts w:ascii="Noto IKEA Latin" w:hAnsi="Noto IKEA Latin"/>
                <w:noProof/>
                <w:sz w:val="20"/>
                <w:szCs w:val="20"/>
                <w:lang w:val="en-GB"/>
              </w:rPr>
              <w:t>High level financial plan</w:t>
            </w:r>
            <w:r w:rsidR="00D7489B" w:rsidRPr="00D7489B">
              <w:rPr>
                <w:rFonts w:ascii="Noto IKEA Latin" w:hAnsi="Noto IKEA Latin"/>
                <w:noProof/>
                <w:webHidden/>
                <w:sz w:val="20"/>
                <w:szCs w:val="20"/>
              </w:rPr>
              <w:tab/>
            </w:r>
            <w:r w:rsidR="00D7489B" w:rsidRPr="00D7489B">
              <w:rPr>
                <w:rFonts w:ascii="Noto IKEA Latin" w:hAnsi="Noto IKEA Latin"/>
                <w:noProof/>
                <w:webHidden/>
                <w:sz w:val="20"/>
                <w:szCs w:val="20"/>
              </w:rPr>
              <w:fldChar w:fldCharType="begin"/>
            </w:r>
            <w:r w:rsidR="00D7489B" w:rsidRPr="00D7489B">
              <w:rPr>
                <w:rFonts w:ascii="Noto IKEA Latin" w:hAnsi="Noto IKEA Latin"/>
                <w:noProof/>
                <w:webHidden/>
                <w:sz w:val="20"/>
                <w:szCs w:val="20"/>
              </w:rPr>
              <w:instrText xml:space="preserve"> PAGEREF _Toc138276513 \h </w:instrText>
            </w:r>
            <w:r w:rsidR="00D7489B" w:rsidRPr="00D7489B">
              <w:rPr>
                <w:rFonts w:ascii="Noto IKEA Latin" w:hAnsi="Noto IKEA Latin"/>
                <w:noProof/>
                <w:webHidden/>
                <w:sz w:val="20"/>
                <w:szCs w:val="20"/>
              </w:rPr>
            </w:r>
            <w:r w:rsidR="00D7489B" w:rsidRPr="00D7489B">
              <w:rPr>
                <w:rFonts w:ascii="Noto IKEA Latin" w:hAnsi="Noto IKEA Latin"/>
                <w:noProof/>
                <w:webHidden/>
                <w:sz w:val="20"/>
                <w:szCs w:val="20"/>
              </w:rPr>
              <w:fldChar w:fldCharType="separate"/>
            </w:r>
            <w:r w:rsidR="00263867">
              <w:rPr>
                <w:rFonts w:ascii="Noto IKEA Latin" w:hAnsi="Noto IKEA Latin"/>
                <w:noProof/>
                <w:webHidden/>
                <w:sz w:val="20"/>
                <w:szCs w:val="20"/>
              </w:rPr>
              <w:t>16</w:t>
            </w:r>
            <w:r w:rsidR="00D7489B" w:rsidRPr="00D7489B">
              <w:rPr>
                <w:rFonts w:ascii="Noto IKEA Latin" w:hAnsi="Noto IKEA Latin"/>
                <w:noProof/>
                <w:webHidden/>
                <w:sz w:val="20"/>
                <w:szCs w:val="20"/>
              </w:rPr>
              <w:fldChar w:fldCharType="end"/>
            </w:r>
          </w:hyperlink>
        </w:p>
        <w:p w14:paraId="0A9AE79C" w14:textId="3B5C0BD9" w:rsidR="001E1E58" w:rsidRPr="001F1BDA" w:rsidRDefault="001E1E58" w:rsidP="008D4D66">
          <w:pPr>
            <w:tabs>
              <w:tab w:val="left" w:pos="5670"/>
            </w:tabs>
            <w:spacing w:line="276" w:lineRule="auto"/>
            <w:ind w:left="5103"/>
            <w:rPr>
              <w:rFonts w:ascii="Noto IKEA Latin" w:hAnsi="Noto IKEA Latin"/>
              <w:sz w:val="20"/>
              <w:szCs w:val="20"/>
              <w:lang w:val="en-GB"/>
            </w:rPr>
          </w:pPr>
          <w:r w:rsidRPr="00D7489B">
            <w:rPr>
              <w:rFonts w:ascii="Noto IKEA Latin" w:hAnsi="Noto IKEA Latin"/>
              <w:b/>
              <w:bCs/>
              <w:noProof/>
              <w:sz w:val="20"/>
              <w:szCs w:val="20"/>
              <w:lang w:val="en-GB"/>
            </w:rPr>
            <w:fldChar w:fldCharType="end"/>
          </w:r>
        </w:p>
      </w:sdtContent>
    </w:sdt>
    <w:p w14:paraId="73B3F28F" w14:textId="301D3E33" w:rsidR="000A7626" w:rsidRPr="00761C3C" w:rsidRDefault="000A7626" w:rsidP="008D4D66">
      <w:pPr>
        <w:spacing w:line="276" w:lineRule="auto"/>
        <w:rPr>
          <w:lang w:val="en-GB"/>
        </w:rPr>
      </w:pPr>
    </w:p>
    <w:p w14:paraId="1CFBAA9F" w14:textId="77777777" w:rsidR="000A7626" w:rsidRDefault="000A7626" w:rsidP="008D4D66">
      <w:pPr>
        <w:spacing w:line="276" w:lineRule="auto"/>
        <w:rPr>
          <w:lang w:val="en-GB"/>
        </w:rPr>
      </w:pPr>
    </w:p>
    <w:p w14:paraId="596D3C34" w14:textId="6404DFB6" w:rsidR="0038742B" w:rsidRPr="00761C3C" w:rsidRDefault="0038742B" w:rsidP="008D4D66">
      <w:pPr>
        <w:spacing w:line="276" w:lineRule="auto"/>
        <w:rPr>
          <w:lang w:val="en-GB"/>
        </w:rPr>
        <w:sectPr w:rsidR="0038742B" w:rsidRPr="00761C3C" w:rsidSect="00390CE3">
          <w:footerReference w:type="first" r:id="rId15"/>
          <w:pgSz w:w="12240" w:h="15840" w:code="1"/>
          <w:pgMar w:top="2160" w:right="1080" w:bottom="720" w:left="6120" w:header="432" w:footer="432" w:gutter="0"/>
          <w:pgNumType w:fmt="lowerRoman"/>
          <w:cols w:space="708"/>
          <w:titlePg/>
          <w:docGrid w:linePitch="360"/>
        </w:sectPr>
      </w:pPr>
    </w:p>
    <w:p w14:paraId="7AF0B419" w14:textId="2C88A45F" w:rsidR="00D3665D" w:rsidRPr="00761C3C" w:rsidRDefault="00D7489B" w:rsidP="008D4D66">
      <w:pPr>
        <w:pStyle w:val="Heading1"/>
        <w:numPr>
          <w:ilvl w:val="0"/>
          <w:numId w:val="8"/>
        </w:numPr>
        <w:spacing w:line="276" w:lineRule="auto"/>
        <w:ind w:left="0" w:firstLine="0"/>
        <w:rPr>
          <w:lang w:val="en-GB"/>
        </w:rPr>
      </w:pPr>
      <w:bookmarkStart w:id="0" w:name="_Toc138276508"/>
      <w:r>
        <w:rPr>
          <w:lang w:val="en-GB"/>
        </w:rPr>
        <w:lastRenderedPageBreak/>
        <w:t>O</w:t>
      </w:r>
      <w:r w:rsidR="00D3665D">
        <w:rPr>
          <w:lang w:val="en-GB"/>
        </w:rPr>
        <w:t xml:space="preserve">bjective </w:t>
      </w:r>
      <w:r w:rsidR="00861A7A">
        <w:rPr>
          <w:lang w:val="en-GB"/>
        </w:rPr>
        <w:t xml:space="preserve">strategic </w:t>
      </w:r>
      <w:r w:rsidR="00D3665D">
        <w:rPr>
          <w:lang w:val="en-GB"/>
        </w:rPr>
        <w:t>plan</w:t>
      </w:r>
      <w:bookmarkEnd w:id="0"/>
    </w:p>
    <w:p w14:paraId="1C6AD39A" w14:textId="17C4C989" w:rsidR="003F4518" w:rsidRDefault="003F4518" w:rsidP="008D4D66">
      <w:pPr>
        <w:spacing w:before="0" w:after="0" w:line="276" w:lineRule="auto"/>
        <w:rPr>
          <w:rFonts w:ascii="Noto IKEA Latin" w:hAnsi="Noto IKEA Latin"/>
          <w:sz w:val="20"/>
          <w:szCs w:val="20"/>
        </w:rPr>
      </w:pPr>
      <w:r>
        <w:rPr>
          <w:rFonts w:ascii="Noto IKEA Latin" w:hAnsi="Noto IKEA Latin"/>
          <w:sz w:val="20"/>
          <w:szCs w:val="20"/>
        </w:rPr>
        <w:t xml:space="preserve">In 2010, </w:t>
      </w:r>
      <w:r w:rsidR="008C0AC1" w:rsidRPr="008C0AC1">
        <w:rPr>
          <w:rFonts w:ascii="Noto IKEA Latin" w:hAnsi="Noto IKEA Latin"/>
          <w:sz w:val="20"/>
          <w:szCs w:val="20"/>
        </w:rPr>
        <w:t xml:space="preserve">RetourMatras </w:t>
      </w:r>
      <w:r>
        <w:rPr>
          <w:rFonts w:ascii="Noto IKEA Latin" w:hAnsi="Noto IKEA Latin"/>
          <w:sz w:val="20"/>
          <w:szCs w:val="20"/>
        </w:rPr>
        <w:t>started as a small entrepreneurial venture in The Netherlands with the ambition to recycle mattresses</w:t>
      </w:r>
      <w:r w:rsidR="0060449A">
        <w:rPr>
          <w:rFonts w:ascii="Noto IKEA Latin" w:hAnsi="Noto IKEA Latin"/>
          <w:sz w:val="20"/>
          <w:szCs w:val="20"/>
        </w:rPr>
        <w:t>.</w:t>
      </w:r>
      <w:r w:rsidR="00C44CB2">
        <w:rPr>
          <w:rFonts w:ascii="Noto IKEA Latin" w:hAnsi="Noto IKEA Latin"/>
          <w:sz w:val="20"/>
          <w:szCs w:val="20"/>
        </w:rPr>
        <w:t xml:space="preserve"> </w:t>
      </w:r>
      <w:r w:rsidR="003307EA">
        <w:rPr>
          <w:rFonts w:ascii="Noto IKEA Latin" w:hAnsi="Noto IKEA Latin"/>
          <w:sz w:val="20"/>
          <w:szCs w:val="20"/>
        </w:rPr>
        <w:t xml:space="preserve">It was not an easy </w:t>
      </w:r>
      <w:r w:rsidR="002963F5">
        <w:rPr>
          <w:rFonts w:ascii="Noto IKEA Latin" w:hAnsi="Noto IKEA Latin"/>
          <w:sz w:val="20"/>
          <w:szCs w:val="20"/>
        </w:rPr>
        <w:t>start,</w:t>
      </w:r>
      <w:r w:rsidR="003307EA">
        <w:rPr>
          <w:rFonts w:ascii="Noto IKEA Latin" w:hAnsi="Noto IKEA Latin"/>
          <w:sz w:val="20"/>
          <w:szCs w:val="20"/>
        </w:rPr>
        <w:t xml:space="preserve"> </w:t>
      </w:r>
      <w:r w:rsidR="007D1BF5">
        <w:rPr>
          <w:rFonts w:ascii="Noto IKEA Latin" w:hAnsi="Noto IKEA Latin"/>
          <w:sz w:val="20"/>
          <w:szCs w:val="20"/>
        </w:rPr>
        <w:t xml:space="preserve">and the </w:t>
      </w:r>
      <w:r w:rsidR="00AA72DE">
        <w:rPr>
          <w:rFonts w:ascii="Noto IKEA Latin" w:hAnsi="Noto IKEA Latin"/>
          <w:sz w:val="20"/>
          <w:szCs w:val="20"/>
        </w:rPr>
        <w:t xml:space="preserve">company survived the first few </w:t>
      </w:r>
      <w:r w:rsidR="007D1BF5">
        <w:rPr>
          <w:rFonts w:ascii="Noto IKEA Latin" w:hAnsi="Noto IKEA Latin"/>
          <w:sz w:val="20"/>
          <w:szCs w:val="20"/>
        </w:rPr>
        <w:t xml:space="preserve">pioneering </w:t>
      </w:r>
      <w:r w:rsidR="00AA72DE">
        <w:rPr>
          <w:rFonts w:ascii="Noto IKEA Latin" w:hAnsi="Noto IKEA Latin"/>
          <w:sz w:val="20"/>
          <w:szCs w:val="20"/>
        </w:rPr>
        <w:t xml:space="preserve">years through persistence, </w:t>
      </w:r>
      <w:r w:rsidR="00B54885">
        <w:rPr>
          <w:rFonts w:ascii="Noto IKEA Latin" w:hAnsi="Noto IKEA Latin"/>
          <w:sz w:val="20"/>
          <w:szCs w:val="20"/>
        </w:rPr>
        <w:t>dedication,</w:t>
      </w:r>
      <w:r w:rsidR="00AA72DE">
        <w:rPr>
          <w:rFonts w:ascii="Noto IKEA Latin" w:hAnsi="Noto IKEA Latin"/>
          <w:sz w:val="20"/>
          <w:szCs w:val="20"/>
        </w:rPr>
        <w:t xml:space="preserve"> and hard work</w:t>
      </w:r>
      <w:r w:rsidR="007D1BF5">
        <w:rPr>
          <w:rFonts w:ascii="Noto IKEA Latin" w:hAnsi="Noto IKEA Latin"/>
          <w:sz w:val="20"/>
          <w:szCs w:val="20"/>
        </w:rPr>
        <w:t xml:space="preserve">. </w:t>
      </w:r>
      <w:r w:rsidR="003307EA">
        <w:rPr>
          <w:rFonts w:ascii="Noto IKEA Latin" w:hAnsi="Noto IKEA Latin"/>
          <w:sz w:val="20"/>
          <w:szCs w:val="20"/>
        </w:rPr>
        <w:t>Gradually the market for mattress dismantling in the Netherlands bec</w:t>
      </w:r>
      <w:r w:rsidR="00230820">
        <w:rPr>
          <w:rFonts w:ascii="Noto IKEA Latin" w:hAnsi="Noto IKEA Latin"/>
          <w:sz w:val="20"/>
          <w:szCs w:val="20"/>
        </w:rPr>
        <w:t>a</w:t>
      </w:r>
      <w:r w:rsidR="003307EA">
        <w:rPr>
          <w:rFonts w:ascii="Noto IKEA Latin" w:hAnsi="Noto IKEA Latin"/>
          <w:sz w:val="20"/>
          <w:szCs w:val="20"/>
        </w:rPr>
        <w:t>me more receptive to recycling</w:t>
      </w:r>
      <w:r w:rsidR="00B54885">
        <w:rPr>
          <w:rFonts w:ascii="Noto IKEA Latin" w:hAnsi="Noto IKEA Latin"/>
          <w:sz w:val="20"/>
          <w:szCs w:val="20"/>
        </w:rPr>
        <w:t>. Consequently,</w:t>
      </w:r>
      <w:r w:rsidR="003307EA">
        <w:rPr>
          <w:rFonts w:ascii="Noto IKEA Latin" w:hAnsi="Noto IKEA Latin"/>
          <w:sz w:val="20"/>
          <w:szCs w:val="20"/>
        </w:rPr>
        <w:t xml:space="preserve"> RetourMatras open</w:t>
      </w:r>
      <w:r w:rsidR="00230820">
        <w:rPr>
          <w:rFonts w:ascii="Noto IKEA Latin" w:hAnsi="Noto IKEA Latin"/>
          <w:sz w:val="20"/>
          <w:szCs w:val="20"/>
        </w:rPr>
        <w:t>ed new recycling units</w:t>
      </w:r>
      <w:r w:rsidR="009534A5">
        <w:rPr>
          <w:rFonts w:ascii="Noto IKEA Latin" w:hAnsi="Noto IKEA Latin"/>
          <w:sz w:val="20"/>
          <w:szCs w:val="20"/>
        </w:rPr>
        <w:t xml:space="preserve"> and recycl</w:t>
      </w:r>
      <w:r w:rsidR="00B54885">
        <w:rPr>
          <w:rFonts w:ascii="Noto IKEA Latin" w:hAnsi="Noto IKEA Latin"/>
          <w:sz w:val="20"/>
          <w:szCs w:val="20"/>
        </w:rPr>
        <w:t xml:space="preserve">es </w:t>
      </w:r>
      <w:r w:rsidR="009534A5">
        <w:rPr>
          <w:rFonts w:ascii="Noto IKEA Latin" w:hAnsi="Noto IKEA Latin"/>
          <w:sz w:val="20"/>
          <w:szCs w:val="20"/>
        </w:rPr>
        <w:t xml:space="preserve">900.000 mattresses in The Netherlands today. </w:t>
      </w:r>
    </w:p>
    <w:p w14:paraId="2F7ABE3F" w14:textId="77777777" w:rsidR="00230820" w:rsidRDefault="00230820" w:rsidP="008D4D66">
      <w:pPr>
        <w:spacing w:before="0" w:after="0" w:line="276" w:lineRule="auto"/>
        <w:rPr>
          <w:rFonts w:ascii="Noto IKEA Latin" w:hAnsi="Noto IKEA Latin"/>
          <w:sz w:val="20"/>
          <w:szCs w:val="20"/>
        </w:rPr>
      </w:pPr>
    </w:p>
    <w:p w14:paraId="72049629" w14:textId="14BDC51D" w:rsidR="00AB48D3" w:rsidRDefault="00AB48D3" w:rsidP="008D4D66">
      <w:pPr>
        <w:spacing w:before="0" w:after="0" w:line="276" w:lineRule="auto"/>
        <w:rPr>
          <w:rFonts w:ascii="Noto IKEA Latin" w:hAnsi="Noto IKEA Latin"/>
          <w:sz w:val="20"/>
          <w:szCs w:val="20"/>
        </w:rPr>
      </w:pPr>
      <w:r>
        <w:rPr>
          <w:rFonts w:ascii="Noto IKEA Latin" w:hAnsi="Noto IKEA Latin"/>
          <w:sz w:val="20"/>
          <w:szCs w:val="20"/>
        </w:rPr>
        <w:t>Since 2019</w:t>
      </w:r>
      <w:r w:rsidR="003F4518">
        <w:rPr>
          <w:rFonts w:ascii="Noto IKEA Latin" w:hAnsi="Noto IKEA Latin"/>
          <w:sz w:val="20"/>
          <w:szCs w:val="20"/>
        </w:rPr>
        <w:t>, new investors have come on board with the capacity to further grow and develop the business.</w:t>
      </w:r>
      <w:r w:rsidR="00742448">
        <w:rPr>
          <w:rFonts w:ascii="Noto IKEA Latin" w:hAnsi="Noto IKEA Latin"/>
          <w:sz w:val="20"/>
          <w:szCs w:val="20"/>
        </w:rPr>
        <w:t xml:space="preserve"> </w:t>
      </w:r>
      <w:r w:rsidR="00D500DB">
        <w:rPr>
          <w:rFonts w:ascii="Noto IKEA Latin" w:hAnsi="Noto IKEA Latin"/>
          <w:sz w:val="20"/>
          <w:szCs w:val="20"/>
        </w:rPr>
        <w:t>T</w:t>
      </w:r>
      <w:r w:rsidR="00230820">
        <w:rPr>
          <w:rFonts w:ascii="Noto IKEA Latin" w:hAnsi="Noto IKEA Latin"/>
          <w:sz w:val="20"/>
          <w:szCs w:val="20"/>
        </w:rPr>
        <w:t>he last three years</w:t>
      </w:r>
      <w:r w:rsidR="00D500DB">
        <w:rPr>
          <w:rFonts w:ascii="Noto IKEA Latin" w:hAnsi="Noto IKEA Latin"/>
          <w:sz w:val="20"/>
          <w:szCs w:val="20"/>
        </w:rPr>
        <w:t xml:space="preserve"> were characterized by international expansion into Belgium and the UK.  Also new business activities such as rejuvenation services and repoliol production ha</w:t>
      </w:r>
      <w:r w:rsidR="00CF5F08">
        <w:rPr>
          <w:rFonts w:ascii="Noto IKEA Latin" w:hAnsi="Noto IKEA Latin"/>
          <w:sz w:val="20"/>
          <w:szCs w:val="20"/>
        </w:rPr>
        <w:t>ve been launched.</w:t>
      </w:r>
    </w:p>
    <w:p w14:paraId="3B2EED60" w14:textId="77777777" w:rsidR="00CF5F08" w:rsidRDefault="00CF5F08" w:rsidP="008D4D66">
      <w:pPr>
        <w:spacing w:before="0" w:after="0" w:line="276" w:lineRule="auto"/>
        <w:rPr>
          <w:rFonts w:ascii="Noto IKEA Latin" w:hAnsi="Noto IKEA Latin"/>
          <w:sz w:val="20"/>
          <w:szCs w:val="20"/>
        </w:rPr>
      </w:pPr>
    </w:p>
    <w:p w14:paraId="683C4227" w14:textId="69B3D27B" w:rsidR="00341112" w:rsidRDefault="002963F5" w:rsidP="009534A5">
      <w:pPr>
        <w:spacing w:before="0" w:after="0" w:line="276" w:lineRule="auto"/>
        <w:rPr>
          <w:rFonts w:ascii="Noto IKEA Latin" w:hAnsi="Noto IKEA Latin"/>
          <w:sz w:val="20"/>
          <w:szCs w:val="20"/>
        </w:rPr>
      </w:pPr>
      <w:r>
        <w:rPr>
          <w:rFonts w:ascii="Noto IKEA Latin" w:hAnsi="Noto IKEA Latin"/>
          <w:sz w:val="20"/>
          <w:szCs w:val="20"/>
        </w:rPr>
        <w:t xml:space="preserve">With the new </w:t>
      </w:r>
      <w:r w:rsidR="009534A5">
        <w:rPr>
          <w:rFonts w:ascii="Noto IKEA Latin" w:hAnsi="Noto IKEA Latin"/>
          <w:sz w:val="20"/>
          <w:szCs w:val="20"/>
        </w:rPr>
        <w:t>invest</w:t>
      </w:r>
      <w:r w:rsidR="009E4464">
        <w:rPr>
          <w:rFonts w:ascii="Noto IKEA Latin" w:hAnsi="Noto IKEA Latin"/>
          <w:sz w:val="20"/>
          <w:szCs w:val="20"/>
        </w:rPr>
        <w:t>ors on board</w:t>
      </w:r>
      <w:r w:rsidR="00354B67">
        <w:rPr>
          <w:rFonts w:ascii="Noto IKEA Latin" w:hAnsi="Noto IKEA Latin"/>
          <w:sz w:val="20"/>
          <w:szCs w:val="20"/>
        </w:rPr>
        <w:t xml:space="preserve"> and </w:t>
      </w:r>
      <w:r w:rsidR="00955472">
        <w:rPr>
          <w:rFonts w:ascii="Noto IKEA Latin" w:hAnsi="Noto IKEA Latin"/>
          <w:sz w:val="20"/>
          <w:szCs w:val="20"/>
        </w:rPr>
        <w:t xml:space="preserve">new opportunities </w:t>
      </w:r>
      <w:r w:rsidR="00354B67">
        <w:rPr>
          <w:rFonts w:ascii="Noto IKEA Latin" w:hAnsi="Noto IKEA Latin"/>
          <w:sz w:val="20"/>
          <w:szCs w:val="20"/>
        </w:rPr>
        <w:t xml:space="preserve">emerging, </w:t>
      </w:r>
      <w:r w:rsidR="009E4464">
        <w:rPr>
          <w:rFonts w:ascii="Noto IKEA Latin" w:hAnsi="Noto IKEA Latin"/>
          <w:sz w:val="20"/>
          <w:szCs w:val="20"/>
        </w:rPr>
        <w:t xml:space="preserve">the </w:t>
      </w:r>
      <w:r w:rsidR="009534A5">
        <w:rPr>
          <w:rFonts w:ascii="Noto IKEA Latin" w:hAnsi="Noto IKEA Latin"/>
          <w:sz w:val="20"/>
          <w:szCs w:val="20"/>
        </w:rPr>
        <w:t xml:space="preserve">need arises to create alignment on the future of RetourMatras. </w:t>
      </w:r>
      <w:r w:rsidR="007178F1">
        <w:rPr>
          <w:rFonts w:ascii="Noto IKEA Latin" w:hAnsi="Noto IKEA Latin"/>
          <w:sz w:val="20"/>
          <w:szCs w:val="20"/>
        </w:rPr>
        <w:t xml:space="preserve">This strategic plan </w:t>
      </w:r>
      <w:r w:rsidR="009E4464">
        <w:rPr>
          <w:rFonts w:ascii="Noto IKEA Latin" w:hAnsi="Noto IKEA Latin"/>
          <w:sz w:val="20"/>
          <w:szCs w:val="20"/>
        </w:rPr>
        <w:t>is a</w:t>
      </w:r>
      <w:r w:rsidR="00407DD5">
        <w:rPr>
          <w:rFonts w:ascii="Noto IKEA Latin" w:hAnsi="Noto IKEA Latin"/>
          <w:sz w:val="20"/>
          <w:szCs w:val="20"/>
        </w:rPr>
        <w:t xml:space="preserve"> high-level </w:t>
      </w:r>
      <w:r w:rsidR="00354B67">
        <w:rPr>
          <w:rFonts w:ascii="Noto IKEA Latin" w:hAnsi="Noto IKEA Latin"/>
          <w:sz w:val="20"/>
          <w:szCs w:val="20"/>
        </w:rPr>
        <w:t xml:space="preserve">answer to that question. </w:t>
      </w:r>
      <w:r w:rsidR="00354B67" w:rsidRPr="00407DD5">
        <w:rPr>
          <w:rFonts w:ascii="Noto IKEA Latin" w:hAnsi="Noto IKEA Latin"/>
          <w:b/>
          <w:bCs/>
          <w:sz w:val="20"/>
          <w:szCs w:val="20"/>
        </w:rPr>
        <w:t xml:space="preserve">It </w:t>
      </w:r>
      <w:r w:rsidR="001D046D" w:rsidRPr="00407DD5">
        <w:rPr>
          <w:rFonts w:ascii="Noto IKEA Latin" w:hAnsi="Noto IKEA Latin"/>
          <w:b/>
          <w:bCs/>
          <w:sz w:val="20"/>
          <w:szCs w:val="20"/>
        </w:rPr>
        <w:t xml:space="preserve">sketches </w:t>
      </w:r>
      <w:r w:rsidR="003F4F14" w:rsidRPr="00407DD5">
        <w:rPr>
          <w:rFonts w:ascii="Noto IKEA Latin" w:hAnsi="Noto IKEA Latin"/>
          <w:b/>
          <w:bCs/>
          <w:sz w:val="20"/>
          <w:szCs w:val="20"/>
        </w:rPr>
        <w:t xml:space="preserve">our </w:t>
      </w:r>
      <w:r w:rsidR="001D046D" w:rsidRPr="00407DD5">
        <w:rPr>
          <w:rFonts w:ascii="Noto IKEA Latin" w:hAnsi="Noto IKEA Latin"/>
          <w:b/>
          <w:bCs/>
          <w:sz w:val="20"/>
          <w:szCs w:val="20"/>
        </w:rPr>
        <w:t xml:space="preserve">ambition for </w:t>
      </w:r>
      <w:r w:rsidR="00900D49" w:rsidRPr="00407DD5">
        <w:rPr>
          <w:rFonts w:ascii="Noto IKEA Latin" w:hAnsi="Noto IKEA Latin"/>
          <w:b/>
          <w:bCs/>
          <w:sz w:val="20"/>
          <w:szCs w:val="20"/>
        </w:rPr>
        <w:t>2028</w:t>
      </w:r>
      <w:r w:rsidR="00631899" w:rsidRPr="00407DD5">
        <w:rPr>
          <w:rFonts w:ascii="Noto IKEA Latin" w:hAnsi="Noto IKEA Latin"/>
          <w:b/>
          <w:bCs/>
          <w:sz w:val="20"/>
          <w:szCs w:val="20"/>
        </w:rPr>
        <w:t xml:space="preserve">, </w:t>
      </w:r>
      <w:r w:rsidR="0042407E" w:rsidRPr="00407DD5">
        <w:rPr>
          <w:rFonts w:ascii="Noto IKEA Latin" w:hAnsi="Noto IKEA Latin"/>
          <w:b/>
          <w:bCs/>
          <w:sz w:val="20"/>
          <w:szCs w:val="20"/>
        </w:rPr>
        <w:t>sets</w:t>
      </w:r>
      <w:r w:rsidR="00631899" w:rsidRPr="00407DD5">
        <w:rPr>
          <w:rFonts w:ascii="Noto IKEA Latin" w:hAnsi="Noto IKEA Latin"/>
          <w:b/>
          <w:bCs/>
          <w:sz w:val="20"/>
          <w:szCs w:val="20"/>
        </w:rPr>
        <w:t xml:space="preserve"> priorities</w:t>
      </w:r>
      <w:r w:rsidR="003F4F14" w:rsidRPr="00407DD5">
        <w:rPr>
          <w:rFonts w:ascii="Noto IKEA Latin" w:hAnsi="Noto IKEA Latin"/>
          <w:b/>
          <w:bCs/>
          <w:sz w:val="20"/>
          <w:szCs w:val="20"/>
        </w:rPr>
        <w:t xml:space="preserve"> and identifies what it takes to get there</w:t>
      </w:r>
      <w:r w:rsidR="003F4F14">
        <w:rPr>
          <w:rFonts w:ascii="Noto IKEA Latin" w:hAnsi="Noto IKEA Latin"/>
          <w:sz w:val="20"/>
          <w:szCs w:val="20"/>
        </w:rPr>
        <w:t>.</w:t>
      </w:r>
      <w:r w:rsidR="004E1CFA">
        <w:rPr>
          <w:rFonts w:ascii="Noto IKEA Latin" w:hAnsi="Noto IKEA Latin"/>
          <w:sz w:val="20"/>
          <w:szCs w:val="20"/>
        </w:rPr>
        <w:t xml:space="preserve"> </w:t>
      </w:r>
    </w:p>
    <w:p w14:paraId="49562743" w14:textId="77777777" w:rsidR="007178F1" w:rsidRDefault="007178F1" w:rsidP="009534A5">
      <w:pPr>
        <w:spacing w:before="0" w:after="0" w:line="276" w:lineRule="auto"/>
        <w:rPr>
          <w:rFonts w:ascii="Noto IKEA Latin" w:hAnsi="Noto IKEA Latin"/>
          <w:sz w:val="20"/>
          <w:szCs w:val="20"/>
        </w:rPr>
      </w:pPr>
    </w:p>
    <w:p w14:paraId="5E4DEB0D" w14:textId="329EB49E" w:rsidR="003E28D8" w:rsidRDefault="004E1CFA" w:rsidP="009534A5">
      <w:pPr>
        <w:spacing w:before="0" w:after="0" w:line="276" w:lineRule="auto"/>
        <w:rPr>
          <w:rFonts w:ascii="Noto IKEA Latin" w:hAnsi="Noto IKEA Latin"/>
          <w:sz w:val="20"/>
          <w:szCs w:val="20"/>
        </w:rPr>
      </w:pPr>
      <w:r>
        <w:rPr>
          <w:rFonts w:ascii="Noto IKEA Latin" w:hAnsi="Noto IKEA Latin"/>
          <w:sz w:val="20"/>
          <w:szCs w:val="20"/>
        </w:rPr>
        <w:t xml:space="preserve">This strategic plan </w:t>
      </w:r>
      <w:r w:rsidR="00F25319">
        <w:rPr>
          <w:rFonts w:ascii="Noto IKEA Latin" w:hAnsi="Noto IKEA Latin"/>
          <w:sz w:val="20"/>
          <w:szCs w:val="20"/>
        </w:rPr>
        <w:t xml:space="preserve">does </w:t>
      </w:r>
      <w:r w:rsidR="00F25319" w:rsidRPr="009E4464">
        <w:rPr>
          <w:rFonts w:ascii="Noto IKEA Latin" w:hAnsi="Noto IKEA Latin"/>
          <w:b/>
          <w:bCs/>
          <w:sz w:val="20"/>
          <w:szCs w:val="20"/>
        </w:rPr>
        <w:t>not</w:t>
      </w:r>
      <w:r w:rsidR="00F25319">
        <w:rPr>
          <w:rFonts w:ascii="Noto IKEA Latin" w:hAnsi="Noto IKEA Latin"/>
          <w:sz w:val="20"/>
          <w:szCs w:val="20"/>
        </w:rPr>
        <w:t xml:space="preserve"> contain detailed </w:t>
      </w:r>
      <w:r>
        <w:rPr>
          <w:rFonts w:ascii="Noto IKEA Latin" w:hAnsi="Noto IKEA Latin"/>
          <w:sz w:val="20"/>
          <w:szCs w:val="20"/>
        </w:rPr>
        <w:t>action plan</w:t>
      </w:r>
      <w:r w:rsidR="00631899">
        <w:rPr>
          <w:rFonts w:ascii="Noto IKEA Latin" w:hAnsi="Noto IKEA Latin"/>
          <w:sz w:val="20"/>
          <w:szCs w:val="20"/>
        </w:rPr>
        <w:t>s</w:t>
      </w:r>
      <w:r w:rsidR="003E28D8">
        <w:rPr>
          <w:rFonts w:ascii="Noto IKEA Latin" w:hAnsi="Noto IKEA Latin"/>
          <w:sz w:val="20"/>
          <w:szCs w:val="20"/>
        </w:rPr>
        <w:t xml:space="preserve"> </w:t>
      </w:r>
      <w:r w:rsidR="00631899">
        <w:rPr>
          <w:rFonts w:ascii="Noto IKEA Latin" w:hAnsi="Noto IKEA Latin"/>
          <w:sz w:val="20"/>
          <w:szCs w:val="20"/>
        </w:rPr>
        <w:t xml:space="preserve">or </w:t>
      </w:r>
      <w:r w:rsidR="00354B67">
        <w:rPr>
          <w:rFonts w:ascii="Noto IKEA Latin" w:hAnsi="Noto IKEA Latin"/>
          <w:sz w:val="20"/>
          <w:szCs w:val="20"/>
        </w:rPr>
        <w:t>business cases.</w:t>
      </w:r>
      <w:r w:rsidR="003E28D8">
        <w:rPr>
          <w:rFonts w:ascii="Noto IKEA Latin" w:hAnsi="Noto IKEA Latin"/>
          <w:sz w:val="20"/>
          <w:szCs w:val="20"/>
        </w:rPr>
        <w:t xml:space="preserve"> Once we have </w:t>
      </w:r>
      <w:r w:rsidR="001B40A4">
        <w:rPr>
          <w:rFonts w:ascii="Noto IKEA Latin" w:hAnsi="Noto IKEA Latin"/>
          <w:sz w:val="20"/>
          <w:szCs w:val="20"/>
        </w:rPr>
        <w:t>agreed on the long-term direction</w:t>
      </w:r>
      <w:r w:rsidR="00F25319">
        <w:rPr>
          <w:rFonts w:ascii="Noto IKEA Latin" w:hAnsi="Noto IKEA Latin"/>
          <w:sz w:val="20"/>
          <w:szCs w:val="20"/>
        </w:rPr>
        <w:t xml:space="preserve">, </w:t>
      </w:r>
      <w:r w:rsidR="001560C4">
        <w:rPr>
          <w:rFonts w:ascii="Noto IKEA Latin" w:hAnsi="Noto IKEA Latin"/>
          <w:sz w:val="20"/>
          <w:szCs w:val="20"/>
        </w:rPr>
        <w:t xml:space="preserve">as a </w:t>
      </w:r>
      <w:r w:rsidR="00C87CC2">
        <w:rPr>
          <w:rFonts w:ascii="Noto IKEA Latin" w:hAnsi="Noto IKEA Latin"/>
          <w:sz w:val="20"/>
          <w:szCs w:val="20"/>
        </w:rPr>
        <w:t xml:space="preserve">next step </w:t>
      </w:r>
      <w:r w:rsidR="001560C4">
        <w:rPr>
          <w:rFonts w:ascii="Noto IKEA Latin" w:hAnsi="Noto IKEA Latin"/>
          <w:sz w:val="20"/>
          <w:szCs w:val="20"/>
        </w:rPr>
        <w:t xml:space="preserve">we will </w:t>
      </w:r>
      <w:r w:rsidR="00F7604A">
        <w:rPr>
          <w:rFonts w:ascii="Noto IKEA Latin" w:hAnsi="Noto IKEA Latin"/>
          <w:sz w:val="20"/>
          <w:szCs w:val="20"/>
        </w:rPr>
        <w:t>formulat</w:t>
      </w:r>
      <w:r w:rsidR="001560C4">
        <w:rPr>
          <w:rFonts w:ascii="Noto IKEA Latin" w:hAnsi="Noto IKEA Latin"/>
          <w:sz w:val="20"/>
          <w:szCs w:val="20"/>
        </w:rPr>
        <w:t xml:space="preserve">e </w:t>
      </w:r>
      <w:r w:rsidR="00F7604A">
        <w:rPr>
          <w:rFonts w:ascii="Noto IKEA Latin" w:hAnsi="Noto IKEA Latin"/>
          <w:sz w:val="20"/>
          <w:szCs w:val="20"/>
        </w:rPr>
        <w:t xml:space="preserve">market penetration plans and </w:t>
      </w:r>
      <w:r w:rsidR="00C701FC">
        <w:rPr>
          <w:rFonts w:ascii="Noto IKEA Latin" w:hAnsi="Noto IKEA Latin"/>
          <w:sz w:val="20"/>
          <w:szCs w:val="20"/>
        </w:rPr>
        <w:t>business cases</w:t>
      </w:r>
      <w:r w:rsidR="001560C4">
        <w:rPr>
          <w:rFonts w:ascii="Noto IKEA Latin" w:hAnsi="Noto IKEA Latin"/>
          <w:sz w:val="20"/>
          <w:szCs w:val="20"/>
        </w:rPr>
        <w:t xml:space="preserve"> for relevant investments</w:t>
      </w:r>
      <w:r w:rsidR="00C701FC">
        <w:rPr>
          <w:rFonts w:ascii="Noto IKEA Latin" w:hAnsi="Noto IKEA Latin"/>
          <w:sz w:val="20"/>
          <w:szCs w:val="20"/>
        </w:rPr>
        <w:t>.</w:t>
      </w:r>
    </w:p>
    <w:p w14:paraId="0F73B080" w14:textId="77777777" w:rsidR="009C3ABE" w:rsidRDefault="009C3ABE" w:rsidP="009534A5">
      <w:pPr>
        <w:spacing w:before="0" w:after="0" w:line="276" w:lineRule="auto"/>
        <w:rPr>
          <w:rFonts w:ascii="Noto IKEA Latin" w:hAnsi="Noto IKEA Latin"/>
          <w:sz w:val="20"/>
          <w:szCs w:val="20"/>
        </w:rPr>
      </w:pPr>
    </w:p>
    <w:p w14:paraId="0CF42733" w14:textId="51F60C5A" w:rsidR="009E4464" w:rsidRDefault="009E4464" w:rsidP="009534A5">
      <w:pPr>
        <w:spacing w:before="0" w:after="0" w:line="276" w:lineRule="auto"/>
        <w:rPr>
          <w:rFonts w:ascii="Noto IKEA Latin" w:hAnsi="Noto IKEA Latin"/>
          <w:sz w:val="20"/>
          <w:szCs w:val="20"/>
        </w:rPr>
      </w:pPr>
      <w:r>
        <w:rPr>
          <w:rFonts w:ascii="Noto IKEA Latin" w:hAnsi="Noto IKEA Latin"/>
          <w:sz w:val="20"/>
          <w:szCs w:val="20"/>
        </w:rPr>
        <w:t>Mor</w:t>
      </w:r>
      <w:r w:rsidR="00407DD5">
        <w:rPr>
          <w:rFonts w:ascii="Noto IKEA Latin" w:hAnsi="Noto IKEA Latin"/>
          <w:sz w:val="20"/>
          <w:szCs w:val="20"/>
        </w:rPr>
        <w:t>e</w:t>
      </w:r>
      <w:r>
        <w:rPr>
          <w:rFonts w:ascii="Noto IKEA Latin" w:hAnsi="Noto IKEA Latin"/>
          <w:sz w:val="20"/>
          <w:szCs w:val="20"/>
        </w:rPr>
        <w:t xml:space="preserve">over, </w:t>
      </w:r>
      <w:r w:rsidR="00407DD5">
        <w:rPr>
          <w:rFonts w:ascii="Noto IKEA Latin" w:hAnsi="Noto IKEA Latin"/>
          <w:sz w:val="20"/>
          <w:szCs w:val="20"/>
        </w:rPr>
        <w:t>as the world around us changes rapidly, we will review and update our strategic plan every year to ensure we remain fit for the future.</w:t>
      </w:r>
    </w:p>
    <w:p w14:paraId="2AAB84C1" w14:textId="77777777" w:rsidR="00407DD5" w:rsidRDefault="00407DD5" w:rsidP="009534A5">
      <w:pPr>
        <w:spacing w:before="0" w:after="0" w:line="276" w:lineRule="auto"/>
        <w:rPr>
          <w:rFonts w:ascii="Noto IKEA Latin" w:hAnsi="Noto IKEA Latin"/>
          <w:sz w:val="20"/>
          <w:szCs w:val="20"/>
        </w:rPr>
      </w:pPr>
    </w:p>
    <w:p w14:paraId="02C11036" w14:textId="7EAD1D0F" w:rsidR="007178F1" w:rsidRDefault="007178F1" w:rsidP="009534A5">
      <w:pPr>
        <w:spacing w:before="0" w:after="0" w:line="276" w:lineRule="auto"/>
        <w:rPr>
          <w:rFonts w:ascii="Noto IKEA Latin" w:hAnsi="Noto IKEA Latin"/>
          <w:sz w:val="20"/>
          <w:szCs w:val="20"/>
        </w:rPr>
      </w:pPr>
    </w:p>
    <w:p w14:paraId="76640B1E" w14:textId="3E85DE57" w:rsidR="007178F1" w:rsidRPr="008C0AC1" w:rsidRDefault="007178F1" w:rsidP="009534A5">
      <w:pPr>
        <w:spacing w:before="0" w:after="0" w:line="276" w:lineRule="auto"/>
        <w:rPr>
          <w:rFonts w:ascii="Noto IKEA Latin" w:hAnsi="Noto IKEA Latin"/>
          <w:sz w:val="20"/>
          <w:szCs w:val="20"/>
        </w:rPr>
      </w:pPr>
    </w:p>
    <w:p w14:paraId="3C11337A" w14:textId="20A18790" w:rsidR="00D3665D" w:rsidRPr="008C0AC1" w:rsidRDefault="00D3665D" w:rsidP="008D4D66">
      <w:pPr>
        <w:spacing w:before="0" w:after="160" w:line="276" w:lineRule="auto"/>
        <w:rPr>
          <w:rFonts w:asciiTheme="majorHAnsi" w:eastAsiaTheme="majorEastAsia" w:hAnsiTheme="majorHAnsi" w:cstheme="majorBidi"/>
          <w:b/>
          <w:caps/>
          <w:color w:val="107082" w:themeColor="accent2"/>
          <w:sz w:val="44"/>
          <w:szCs w:val="32"/>
        </w:rPr>
      </w:pPr>
      <w:r w:rsidRPr="008C0AC1">
        <w:br w:type="page"/>
      </w:r>
    </w:p>
    <w:p w14:paraId="4EAB723A" w14:textId="2D7B1167" w:rsidR="001E1E58" w:rsidRPr="00761C3C" w:rsidRDefault="00D7489B" w:rsidP="008D4D66">
      <w:pPr>
        <w:pStyle w:val="Heading1"/>
        <w:numPr>
          <w:ilvl w:val="0"/>
          <w:numId w:val="8"/>
        </w:numPr>
        <w:spacing w:line="276" w:lineRule="auto"/>
        <w:ind w:left="0" w:firstLine="0"/>
        <w:rPr>
          <w:lang w:val="en-GB"/>
        </w:rPr>
      </w:pPr>
      <w:bookmarkStart w:id="1" w:name="_Toc138276509"/>
      <w:r>
        <w:rPr>
          <w:lang w:val="en-GB"/>
        </w:rPr>
        <w:lastRenderedPageBreak/>
        <w:t>O</w:t>
      </w:r>
      <w:r w:rsidR="0078388F">
        <w:rPr>
          <w:lang w:val="en-GB"/>
        </w:rPr>
        <w:t xml:space="preserve">ur </w:t>
      </w:r>
      <w:r w:rsidR="007B3F1C">
        <w:rPr>
          <w:lang w:val="en-GB"/>
        </w:rPr>
        <w:t>purpose</w:t>
      </w:r>
      <w:r w:rsidR="0078388F">
        <w:rPr>
          <w:lang w:val="en-GB"/>
        </w:rPr>
        <w:t xml:space="preserve">, </w:t>
      </w:r>
      <w:r w:rsidR="007B3F1C">
        <w:rPr>
          <w:lang w:val="en-GB"/>
        </w:rPr>
        <w:t>mission</w:t>
      </w:r>
      <w:r w:rsidR="0078388F">
        <w:rPr>
          <w:lang w:val="en-GB"/>
        </w:rPr>
        <w:t xml:space="preserve"> &amp; business</w:t>
      </w:r>
      <w:bookmarkEnd w:id="1"/>
      <w:r w:rsidR="0078388F">
        <w:rPr>
          <w:lang w:val="en-GB"/>
        </w:rPr>
        <w:t xml:space="preserve"> </w:t>
      </w:r>
    </w:p>
    <w:p w14:paraId="1AC4EE76" w14:textId="22EDCC33" w:rsidR="00A53528" w:rsidRDefault="0078388F" w:rsidP="008D4D66">
      <w:pPr>
        <w:spacing w:before="0" w:after="0" w:line="276" w:lineRule="auto"/>
        <w:rPr>
          <w:rFonts w:ascii="Noto IKEA Latin" w:hAnsi="Noto IKEA Latin"/>
          <w:sz w:val="20"/>
          <w:szCs w:val="20"/>
        </w:rPr>
      </w:pPr>
      <w:r>
        <w:rPr>
          <w:rFonts w:ascii="Noto IKEA Latin" w:hAnsi="Noto IKEA Latin"/>
          <w:sz w:val="20"/>
          <w:szCs w:val="20"/>
        </w:rPr>
        <w:t>M</w:t>
      </w:r>
      <w:r w:rsidR="00A53528" w:rsidRPr="00756AA0">
        <w:rPr>
          <w:rFonts w:ascii="Noto IKEA Latin" w:hAnsi="Noto IKEA Latin"/>
          <w:sz w:val="20"/>
          <w:szCs w:val="20"/>
        </w:rPr>
        <w:t xml:space="preserve">ore than 40 million mattresses are disposed of in Europe </w:t>
      </w:r>
      <w:r>
        <w:rPr>
          <w:rFonts w:ascii="Noto IKEA Latin" w:hAnsi="Noto IKEA Latin"/>
          <w:sz w:val="20"/>
          <w:szCs w:val="20"/>
        </w:rPr>
        <w:t>annually</w:t>
      </w:r>
      <w:r w:rsidR="00A53528" w:rsidRPr="00756AA0">
        <w:rPr>
          <w:rFonts w:ascii="Noto IKEA Latin" w:hAnsi="Noto IKEA Latin"/>
          <w:sz w:val="20"/>
          <w:szCs w:val="20"/>
        </w:rPr>
        <w:t xml:space="preserve">. </w:t>
      </w:r>
      <w:r w:rsidR="00A53528">
        <w:rPr>
          <w:rFonts w:ascii="Noto IKEA Latin" w:hAnsi="Noto IKEA Latin"/>
          <w:sz w:val="20"/>
          <w:szCs w:val="20"/>
        </w:rPr>
        <w:t xml:space="preserve">This is equivalent to a pile of 8.000 kilometers high, weighting 680.000 T. </w:t>
      </w:r>
      <w:r w:rsidR="00A53528" w:rsidRPr="00756AA0">
        <w:rPr>
          <w:rFonts w:ascii="Noto IKEA Latin" w:hAnsi="Noto IKEA Latin"/>
          <w:sz w:val="20"/>
          <w:szCs w:val="20"/>
        </w:rPr>
        <w:t xml:space="preserve">Most of these mattresses are incinerated or landfilled, transforming potentially </w:t>
      </w:r>
      <w:r w:rsidR="00A53528">
        <w:rPr>
          <w:rFonts w:ascii="Noto IKEA Latin" w:hAnsi="Noto IKEA Latin"/>
          <w:sz w:val="20"/>
          <w:szCs w:val="20"/>
        </w:rPr>
        <w:t>reusable</w:t>
      </w:r>
      <w:r w:rsidR="00A53528" w:rsidRPr="00756AA0">
        <w:rPr>
          <w:rFonts w:ascii="Noto IKEA Latin" w:hAnsi="Noto IKEA Latin"/>
          <w:sz w:val="20"/>
          <w:szCs w:val="20"/>
        </w:rPr>
        <w:t xml:space="preserve"> materials into greenhouse gas emissions.</w:t>
      </w:r>
    </w:p>
    <w:p w14:paraId="7260AFA4" w14:textId="77777777" w:rsidR="008D4D66" w:rsidRDefault="008D4D66" w:rsidP="008D4D66">
      <w:pPr>
        <w:spacing w:before="0" w:after="0" w:line="276" w:lineRule="auto"/>
        <w:rPr>
          <w:rFonts w:ascii="Noto IKEA Latin" w:hAnsi="Noto IKEA Latin"/>
          <w:sz w:val="20"/>
          <w:szCs w:val="20"/>
        </w:rPr>
      </w:pPr>
    </w:p>
    <w:p w14:paraId="6BA46BDD" w14:textId="6691B9C4" w:rsidR="007B3F1C" w:rsidRDefault="00F57001" w:rsidP="00F57001">
      <w:pPr>
        <w:spacing w:before="0" w:after="0" w:line="276" w:lineRule="auto"/>
        <w:rPr>
          <w:rFonts w:ascii="Noto IKEA Latin" w:hAnsi="Noto IKEA Latin"/>
          <w:sz w:val="20"/>
          <w:szCs w:val="20"/>
        </w:rPr>
      </w:pPr>
      <w:r w:rsidRPr="00F57001">
        <w:rPr>
          <w:rFonts w:ascii="Noto IKEA Latin" w:hAnsi="Noto IKEA Latin"/>
          <w:sz w:val="20"/>
          <w:szCs w:val="20"/>
        </w:rPr>
        <w:t xml:space="preserve">By 2028, RetourMatras </w:t>
      </w:r>
      <w:r>
        <w:rPr>
          <w:rFonts w:ascii="Noto IKEA Latin" w:hAnsi="Noto IKEA Latin"/>
          <w:sz w:val="20"/>
          <w:szCs w:val="20"/>
        </w:rPr>
        <w:t xml:space="preserve">aims to </w:t>
      </w:r>
      <w:r w:rsidRPr="00F57001">
        <w:rPr>
          <w:rFonts w:ascii="Noto IKEA Latin" w:hAnsi="Noto IKEA Latin"/>
          <w:sz w:val="20"/>
          <w:szCs w:val="20"/>
        </w:rPr>
        <w:t xml:space="preserve">give a new life </w:t>
      </w:r>
      <w:r w:rsidR="0078388F">
        <w:rPr>
          <w:rFonts w:ascii="Noto IKEA Latin" w:hAnsi="Noto IKEA Latin"/>
          <w:sz w:val="20"/>
          <w:szCs w:val="20"/>
        </w:rPr>
        <w:t xml:space="preserve">to </w:t>
      </w:r>
      <w:r w:rsidRPr="00613850">
        <w:rPr>
          <w:rFonts w:ascii="Noto IKEA Latin" w:hAnsi="Noto IKEA Latin"/>
          <w:b/>
          <w:bCs/>
          <w:sz w:val="20"/>
          <w:szCs w:val="20"/>
        </w:rPr>
        <w:t>5 million mattresses</w:t>
      </w:r>
      <w:r w:rsidR="00613850">
        <w:rPr>
          <w:rFonts w:ascii="Noto IKEA Latin" w:hAnsi="Noto IKEA Latin"/>
          <w:sz w:val="20"/>
          <w:szCs w:val="20"/>
        </w:rPr>
        <w:t xml:space="preserve"> annually </w:t>
      </w:r>
      <w:r w:rsidR="007B3F1C" w:rsidRPr="00756AA0">
        <w:rPr>
          <w:rFonts w:ascii="Noto IKEA Latin" w:hAnsi="Noto IKEA Latin"/>
          <w:sz w:val="20"/>
          <w:szCs w:val="20"/>
        </w:rPr>
        <w:t>through</w:t>
      </w:r>
      <w:r w:rsidR="00A53528">
        <w:rPr>
          <w:rFonts w:ascii="Noto IKEA Latin" w:hAnsi="Noto IKEA Latin"/>
          <w:sz w:val="20"/>
          <w:szCs w:val="20"/>
        </w:rPr>
        <w:t xml:space="preserve"> an integrated </w:t>
      </w:r>
      <w:r>
        <w:rPr>
          <w:rFonts w:ascii="Noto IKEA Latin" w:hAnsi="Noto IKEA Latin"/>
          <w:sz w:val="20"/>
          <w:szCs w:val="20"/>
        </w:rPr>
        <w:t xml:space="preserve">and complete </w:t>
      </w:r>
      <w:r w:rsidR="008D4D66">
        <w:rPr>
          <w:rFonts w:ascii="Noto IKEA Latin" w:hAnsi="Noto IKEA Latin"/>
          <w:sz w:val="20"/>
          <w:szCs w:val="20"/>
        </w:rPr>
        <w:t xml:space="preserve">service </w:t>
      </w:r>
      <w:r w:rsidR="00A53528">
        <w:rPr>
          <w:rFonts w:ascii="Noto IKEA Latin" w:hAnsi="Noto IKEA Latin"/>
          <w:sz w:val="20"/>
          <w:szCs w:val="20"/>
        </w:rPr>
        <w:t>offer</w:t>
      </w:r>
      <w:r w:rsidR="00F71559">
        <w:rPr>
          <w:rFonts w:ascii="Noto IKEA Latin" w:hAnsi="Noto IKEA Latin"/>
          <w:sz w:val="20"/>
          <w:szCs w:val="20"/>
        </w:rPr>
        <w:t>. By doing so, RetourMatras will</w:t>
      </w:r>
      <w:r w:rsidR="008924EC">
        <w:rPr>
          <w:rFonts w:ascii="Noto IKEA Latin" w:hAnsi="Noto IKEA Latin"/>
          <w:sz w:val="20"/>
          <w:szCs w:val="20"/>
        </w:rPr>
        <w:t xml:space="preserve"> generate a </w:t>
      </w:r>
      <w:r w:rsidR="00F71559">
        <w:rPr>
          <w:rFonts w:ascii="Noto IKEA Latin" w:hAnsi="Noto IKEA Latin"/>
          <w:sz w:val="20"/>
          <w:szCs w:val="20"/>
        </w:rPr>
        <w:t xml:space="preserve">positive </w:t>
      </w:r>
      <w:r w:rsidR="008924EC">
        <w:rPr>
          <w:rFonts w:ascii="Noto IKEA Latin" w:hAnsi="Noto IKEA Latin"/>
          <w:sz w:val="20"/>
          <w:szCs w:val="20"/>
        </w:rPr>
        <w:t>environmental</w:t>
      </w:r>
      <w:r w:rsidR="00F71559">
        <w:rPr>
          <w:rFonts w:ascii="Noto IKEA Latin" w:hAnsi="Noto IKEA Latin"/>
          <w:sz w:val="20"/>
          <w:szCs w:val="20"/>
        </w:rPr>
        <w:t xml:space="preserve"> impact: </w:t>
      </w:r>
    </w:p>
    <w:p w14:paraId="05ED3344" w14:textId="2CAFD98F" w:rsidR="00F71559" w:rsidRPr="00F57001" w:rsidRDefault="00F71559" w:rsidP="00F71559">
      <w:pPr>
        <w:pStyle w:val="ListParagraph"/>
        <w:numPr>
          <w:ilvl w:val="0"/>
          <w:numId w:val="18"/>
        </w:numPr>
        <w:spacing w:before="0" w:after="0" w:line="276" w:lineRule="auto"/>
        <w:rPr>
          <w:rFonts w:ascii="Noto IKEA Latin" w:hAnsi="Noto IKEA Latin"/>
          <w:sz w:val="20"/>
          <w:szCs w:val="20"/>
        </w:rPr>
      </w:pPr>
      <w:r w:rsidRPr="00F57001">
        <w:rPr>
          <w:rFonts w:ascii="Noto IKEA Latin" w:hAnsi="Noto IKEA Latin"/>
          <w:sz w:val="20"/>
          <w:szCs w:val="20"/>
        </w:rPr>
        <w:t>Reduce</w:t>
      </w:r>
      <w:r w:rsidR="008924EC">
        <w:rPr>
          <w:rFonts w:ascii="Noto IKEA Latin" w:hAnsi="Noto IKEA Latin"/>
          <w:sz w:val="20"/>
          <w:szCs w:val="20"/>
        </w:rPr>
        <w:t>d</w:t>
      </w:r>
      <w:r w:rsidRPr="00F57001">
        <w:rPr>
          <w:rFonts w:ascii="Noto IKEA Latin" w:hAnsi="Noto IKEA Latin"/>
          <w:sz w:val="20"/>
          <w:szCs w:val="20"/>
        </w:rPr>
        <w:t xml:space="preserve"> carbon emissions with 380.000 T.</w:t>
      </w:r>
      <w:r w:rsidR="008924EC">
        <w:rPr>
          <w:rFonts w:ascii="Noto IKEA Latin" w:hAnsi="Noto IKEA Latin"/>
          <w:sz w:val="20"/>
          <w:szCs w:val="20"/>
        </w:rPr>
        <w:t xml:space="preserve"> compared to incineration.</w:t>
      </w:r>
    </w:p>
    <w:p w14:paraId="77D45F30" w14:textId="13F389F9" w:rsidR="00F71559" w:rsidRDefault="008924EC" w:rsidP="00F71559">
      <w:pPr>
        <w:pStyle w:val="ListParagraph"/>
        <w:numPr>
          <w:ilvl w:val="0"/>
          <w:numId w:val="18"/>
        </w:numPr>
        <w:spacing w:before="0" w:after="0" w:line="276" w:lineRule="auto"/>
        <w:rPr>
          <w:rFonts w:ascii="Noto IKEA Latin" w:hAnsi="Noto IKEA Latin"/>
          <w:sz w:val="20"/>
          <w:szCs w:val="20"/>
        </w:rPr>
      </w:pPr>
      <w:r>
        <w:rPr>
          <w:rFonts w:ascii="Noto IKEA Latin" w:hAnsi="Noto IKEA Latin"/>
          <w:sz w:val="20"/>
          <w:szCs w:val="20"/>
        </w:rPr>
        <w:t xml:space="preserve">Supply </w:t>
      </w:r>
      <w:r w:rsidR="00F71559" w:rsidRPr="00F57001">
        <w:rPr>
          <w:rFonts w:ascii="Noto IKEA Latin" w:hAnsi="Noto IKEA Latin"/>
          <w:sz w:val="20"/>
          <w:szCs w:val="20"/>
        </w:rPr>
        <w:t>67.745 T high quality secondary raw material</w:t>
      </w:r>
      <w:r>
        <w:rPr>
          <w:rFonts w:ascii="Noto IKEA Latin" w:hAnsi="Noto IKEA Latin"/>
          <w:sz w:val="20"/>
          <w:szCs w:val="20"/>
        </w:rPr>
        <w:t>s with a lower footprint than virgin equivalents.</w:t>
      </w:r>
    </w:p>
    <w:p w14:paraId="14EFF898" w14:textId="77777777" w:rsidR="008924EC" w:rsidRPr="00F57001" w:rsidRDefault="008924EC" w:rsidP="008924EC">
      <w:pPr>
        <w:pStyle w:val="ListParagraph"/>
        <w:spacing w:before="0" w:after="0" w:line="276" w:lineRule="auto"/>
        <w:rPr>
          <w:rFonts w:ascii="Noto IKEA Latin" w:hAnsi="Noto IKEA Latin"/>
          <w:sz w:val="20"/>
          <w:szCs w:val="20"/>
        </w:rPr>
      </w:pPr>
    </w:p>
    <w:p w14:paraId="0B46C5F5" w14:textId="4EEA2C2B" w:rsidR="007B3F1C" w:rsidRDefault="00C32F39" w:rsidP="008D4D66">
      <w:pPr>
        <w:spacing w:after="0" w:line="276" w:lineRule="auto"/>
        <w:rPr>
          <w:rFonts w:ascii="Noto IKEA Latin" w:hAnsi="Noto IKEA Latin"/>
          <w:sz w:val="20"/>
          <w:szCs w:val="20"/>
        </w:rPr>
      </w:pPr>
      <w:r w:rsidRPr="00C32F39">
        <w:rPr>
          <w:rFonts w:ascii="Noto IKEA Latin" w:hAnsi="Noto IKEA Latin"/>
          <w:noProof/>
          <w:sz w:val="20"/>
          <w:szCs w:val="20"/>
        </w:rPr>
        <w:drawing>
          <wp:inline distT="0" distB="0" distL="0" distR="0" wp14:anchorId="08AD5061" wp14:editId="3776B48B">
            <wp:extent cx="3909471" cy="1961328"/>
            <wp:effectExtent l="0" t="0" r="0" b="1270"/>
            <wp:docPr id="18" name="Picture 17" descr="A blue rectangular sign with white text&#10;&#10;Description automatically generated">
              <a:extLst xmlns:a="http://schemas.openxmlformats.org/drawingml/2006/main">
                <a:ext uri="{FF2B5EF4-FFF2-40B4-BE49-F238E27FC236}">
                  <a16:creationId xmlns:a16="http://schemas.microsoft.com/office/drawing/2014/main" id="{BB2D395F-7D27-72B9-C60A-2F866B51A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blue rectangular sign with white text&#10;&#10;Description automatically generated">
                      <a:extLst>
                        <a:ext uri="{FF2B5EF4-FFF2-40B4-BE49-F238E27FC236}">
                          <a16:creationId xmlns:a16="http://schemas.microsoft.com/office/drawing/2014/main" id="{BB2D395F-7D27-72B9-C60A-2F866B51A2B4}"/>
                        </a:ext>
                      </a:extLst>
                    </pic:cNvPr>
                    <pic:cNvPicPr>
                      <a:picLocks noChangeAspect="1"/>
                    </pic:cNvPicPr>
                  </pic:nvPicPr>
                  <pic:blipFill>
                    <a:blip r:embed="rId16"/>
                    <a:stretch>
                      <a:fillRect/>
                    </a:stretch>
                  </pic:blipFill>
                  <pic:spPr>
                    <a:xfrm>
                      <a:off x="0" y="0"/>
                      <a:ext cx="3930822" cy="1972039"/>
                    </a:xfrm>
                    <a:prstGeom prst="rect">
                      <a:avLst/>
                    </a:prstGeom>
                  </pic:spPr>
                </pic:pic>
              </a:graphicData>
            </a:graphic>
          </wp:inline>
        </w:drawing>
      </w:r>
    </w:p>
    <w:p w14:paraId="66B2B205" w14:textId="77777777" w:rsidR="00AF0E8F" w:rsidRDefault="00AF0E8F" w:rsidP="008D4D66">
      <w:pPr>
        <w:spacing w:after="0" w:line="276" w:lineRule="auto"/>
        <w:rPr>
          <w:rFonts w:ascii="Noto IKEA Latin" w:hAnsi="Noto IKEA Latin"/>
          <w:sz w:val="20"/>
          <w:szCs w:val="20"/>
        </w:rPr>
      </w:pPr>
    </w:p>
    <w:tbl>
      <w:tblPr>
        <w:tblStyle w:val="TableGridLight"/>
        <w:tblW w:w="0" w:type="auto"/>
        <w:tblLook w:val="04A0" w:firstRow="1" w:lastRow="0" w:firstColumn="1" w:lastColumn="0" w:noHBand="0" w:noVBand="1"/>
      </w:tblPr>
      <w:tblGrid>
        <w:gridCol w:w="3235"/>
        <w:gridCol w:w="6835"/>
      </w:tblGrid>
      <w:tr w:rsidR="00BB6CB8" w14:paraId="5A41D887" w14:textId="77777777" w:rsidTr="00BB6CB8">
        <w:tc>
          <w:tcPr>
            <w:tcW w:w="3235" w:type="dxa"/>
          </w:tcPr>
          <w:p w14:paraId="364D5BBE" w14:textId="77777777" w:rsidR="00BB6CB8" w:rsidRPr="00BB6CB8" w:rsidRDefault="00BB6CB8" w:rsidP="003417FB">
            <w:pPr>
              <w:spacing w:before="0" w:after="0" w:line="276" w:lineRule="auto"/>
              <w:rPr>
                <w:rFonts w:ascii="Noto IKEA Latin" w:hAnsi="Noto IKEA Latin"/>
                <w:b/>
                <w:bCs/>
                <w:color w:val="EC7216" w:themeColor="accent6"/>
                <w:sz w:val="20"/>
                <w:szCs w:val="20"/>
              </w:rPr>
            </w:pPr>
            <w:r w:rsidRPr="00BB6CB8">
              <w:rPr>
                <w:rFonts w:ascii="Noto IKEA Latin" w:hAnsi="Noto IKEA Latin"/>
                <w:b/>
                <w:bCs/>
                <w:color w:val="EC7216" w:themeColor="accent6"/>
                <w:sz w:val="20"/>
                <w:szCs w:val="20"/>
              </w:rPr>
              <w:t>Mattress rejuvenation</w:t>
            </w:r>
          </w:p>
          <w:p w14:paraId="0CA2E159" w14:textId="36B76FEB" w:rsidR="00BB6CB8" w:rsidRPr="00BB6CB8" w:rsidRDefault="00BB6CB8" w:rsidP="003417FB">
            <w:pPr>
              <w:spacing w:before="0" w:after="0" w:line="276" w:lineRule="auto"/>
              <w:rPr>
                <w:rFonts w:ascii="Noto IKEA Latin" w:hAnsi="Noto IKEA Latin"/>
                <w:b/>
                <w:bCs/>
                <w:sz w:val="20"/>
                <w:szCs w:val="20"/>
              </w:rPr>
            </w:pPr>
          </w:p>
        </w:tc>
        <w:tc>
          <w:tcPr>
            <w:tcW w:w="6835" w:type="dxa"/>
          </w:tcPr>
          <w:p w14:paraId="5FABBB6B" w14:textId="053EB885" w:rsidR="00BB6CB8" w:rsidRDefault="00BB6CB8" w:rsidP="003417FB">
            <w:pPr>
              <w:spacing w:before="0" w:after="0" w:line="276" w:lineRule="auto"/>
              <w:rPr>
                <w:rFonts w:ascii="Noto IKEA Latin" w:hAnsi="Noto IKEA Latin"/>
                <w:sz w:val="20"/>
                <w:szCs w:val="20"/>
              </w:rPr>
            </w:pPr>
            <w:r>
              <w:rPr>
                <w:rFonts w:ascii="Noto IKEA Latin" w:hAnsi="Noto IKEA Latin"/>
                <w:sz w:val="20"/>
                <w:szCs w:val="20"/>
              </w:rPr>
              <w:t xml:space="preserve">We give mattresses a second life through rejuvenation. </w:t>
            </w:r>
          </w:p>
        </w:tc>
      </w:tr>
      <w:tr w:rsidR="00BB6CB8" w14:paraId="126F069C" w14:textId="77777777" w:rsidTr="003417FB">
        <w:trPr>
          <w:trHeight w:val="575"/>
        </w:trPr>
        <w:tc>
          <w:tcPr>
            <w:tcW w:w="3235" w:type="dxa"/>
          </w:tcPr>
          <w:p w14:paraId="3683207F" w14:textId="77777777" w:rsidR="00BB6CB8" w:rsidRPr="00BB6CB8" w:rsidRDefault="00BB6CB8" w:rsidP="003417FB">
            <w:pPr>
              <w:spacing w:before="0" w:after="0" w:line="276" w:lineRule="auto"/>
              <w:rPr>
                <w:rFonts w:ascii="Noto IKEA Latin" w:hAnsi="Noto IKEA Latin"/>
                <w:b/>
                <w:bCs/>
                <w:color w:val="EC7216" w:themeColor="accent6"/>
                <w:sz w:val="20"/>
                <w:szCs w:val="20"/>
              </w:rPr>
            </w:pPr>
            <w:r w:rsidRPr="00BB6CB8">
              <w:rPr>
                <w:rFonts w:ascii="Noto IKEA Latin" w:hAnsi="Noto IKEA Latin"/>
                <w:b/>
                <w:bCs/>
                <w:color w:val="EC7216" w:themeColor="accent6"/>
                <w:sz w:val="20"/>
                <w:szCs w:val="20"/>
              </w:rPr>
              <w:t xml:space="preserve">Mattress dismantling </w:t>
            </w:r>
          </w:p>
          <w:p w14:paraId="2B1C9906" w14:textId="77777777" w:rsidR="00BB6CB8" w:rsidRPr="00BB6CB8" w:rsidRDefault="00BB6CB8" w:rsidP="003417FB">
            <w:pPr>
              <w:spacing w:before="0" w:after="0" w:line="276" w:lineRule="auto"/>
              <w:rPr>
                <w:rFonts w:ascii="Noto IKEA Latin" w:hAnsi="Noto IKEA Latin"/>
                <w:color w:val="EC7216" w:themeColor="accent6"/>
                <w:sz w:val="20"/>
                <w:szCs w:val="20"/>
              </w:rPr>
            </w:pPr>
          </w:p>
        </w:tc>
        <w:tc>
          <w:tcPr>
            <w:tcW w:w="6835" w:type="dxa"/>
          </w:tcPr>
          <w:p w14:paraId="032736D4" w14:textId="7340417C" w:rsidR="00BB6CB8" w:rsidRDefault="00BB6CB8" w:rsidP="003417FB">
            <w:pPr>
              <w:spacing w:before="0" w:after="0" w:line="276" w:lineRule="auto"/>
              <w:rPr>
                <w:rFonts w:ascii="Noto IKEA Latin" w:hAnsi="Noto IKEA Latin"/>
                <w:sz w:val="20"/>
                <w:szCs w:val="20"/>
              </w:rPr>
            </w:pPr>
            <w:r>
              <w:rPr>
                <w:rFonts w:ascii="Noto IKEA Latin" w:hAnsi="Noto IKEA Latin"/>
                <w:sz w:val="20"/>
                <w:szCs w:val="20"/>
              </w:rPr>
              <w:t>We dismantle mattresses that have reached their end-of-life and prepare 80% of its materials for re-use.</w:t>
            </w:r>
          </w:p>
        </w:tc>
      </w:tr>
      <w:tr w:rsidR="00BB6CB8" w14:paraId="3605295F" w14:textId="77777777" w:rsidTr="00BB6CB8">
        <w:tc>
          <w:tcPr>
            <w:tcW w:w="3235" w:type="dxa"/>
          </w:tcPr>
          <w:p w14:paraId="485D4CDD" w14:textId="37B0D236" w:rsidR="00BB6CB8" w:rsidRPr="00BB6CB8" w:rsidRDefault="0078388F" w:rsidP="003417FB">
            <w:pPr>
              <w:spacing w:before="0" w:after="0" w:line="276"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t>S</w:t>
            </w:r>
            <w:r w:rsidR="00BB6CB8" w:rsidRPr="00BB6CB8">
              <w:rPr>
                <w:rFonts w:ascii="Noto IKEA Latin" w:hAnsi="Noto IKEA Latin"/>
                <w:b/>
                <w:bCs/>
                <w:color w:val="EC7216" w:themeColor="accent6"/>
                <w:sz w:val="20"/>
                <w:szCs w:val="20"/>
              </w:rPr>
              <w:t>econdary raw materials</w:t>
            </w:r>
          </w:p>
        </w:tc>
        <w:tc>
          <w:tcPr>
            <w:tcW w:w="6835" w:type="dxa"/>
          </w:tcPr>
          <w:p w14:paraId="3E5AA1FD" w14:textId="3CE65997" w:rsidR="00BB6CB8" w:rsidRDefault="00BB6CB8" w:rsidP="003417FB">
            <w:pPr>
              <w:spacing w:before="0" w:after="0" w:line="276" w:lineRule="auto"/>
              <w:rPr>
                <w:rFonts w:ascii="Noto IKEA Latin" w:hAnsi="Noto IKEA Latin"/>
                <w:sz w:val="20"/>
                <w:szCs w:val="20"/>
              </w:rPr>
            </w:pPr>
            <w:r>
              <w:rPr>
                <w:rFonts w:ascii="Noto IKEA Latin" w:hAnsi="Noto IKEA Latin"/>
                <w:sz w:val="20"/>
                <w:szCs w:val="20"/>
              </w:rPr>
              <w:t>We produce secondary raw materials that have a lower carbon footprint than their virgin equivalents.</w:t>
            </w:r>
          </w:p>
        </w:tc>
      </w:tr>
    </w:tbl>
    <w:p w14:paraId="4EC38B3A" w14:textId="77777777" w:rsidR="00613850" w:rsidRDefault="00613850" w:rsidP="008D4D66">
      <w:pPr>
        <w:spacing w:before="0" w:after="0" w:line="276" w:lineRule="auto"/>
        <w:rPr>
          <w:rFonts w:ascii="Noto IKEA Latin" w:hAnsi="Noto IKEA Latin"/>
          <w:sz w:val="20"/>
          <w:szCs w:val="20"/>
        </w:rPr>
      </w:pPr>
    </w:p>
    <w:p w14:paraId="5A728E8F" w14:textId="06B1B8D0" w:rsidR="0078388F" w:rsidRDefault="0078388F" w:rsidP="008D4D66">
      <w:pPr>
        <w:spacing w:before="0" w:after="0" w:line="276" w:lineRule="auto"/>
        <w:rPr>
          <w:rFonts w:ascii="Noto IKEA Latin" w:hAnsi="Noto IKEA Latin"/>
          <w:sz w:val="20"/>
          <w:szCs w:val="20"/>
        </w:rPr>
      </w:pPr>
      <w:r>
        <w:rPr>
          <w:rFonts w:ascii="Noto IKEA Latin" w:hAnsi="Noto IKEA Latin"/>
          <w:sz w:val="20"/>
          <w:szCs w:val="20"/>
        </w:rPr>
        <w:t xml:space="preserve">These </w:t>
      </w:r>
      <w:r w:rsidR="00613850" w:rsidRPr="00F57001">
        <w:rPr>
          <w:rFonts w:ascii="Noto IKEA Latin" w:hAnsi="Noto IKEA Latin"/>
          <w:sz w:val="20"/>
          <w:szCs w:val="20"/>
        </w:rPr>
        <w:t xml:space="preserve">pillars </w:t>
      </w:r>
      <w:r>
        <w:rPr>
          <w:rFonts w:ascii="Noto IKEA Latin" w:hAnsi="Noto IKEA Latin"/>
          <w:sz w:val="20"/>
          <w:szCs w:val="20"/>
        </w:rPr>
        <w:t>together drive sustainable and profitable growth</w:t>
      </w:r>
      <w:r w:rsidR="00E8345A">
        <w:rPr>
          <w:rFonts w:ascii="Noto IKEA Latin" w:hAnsi="Noto IKEA Latin"/>
          <w:sz w:val="20"/>
          <w:szCs w:val="20"/>
        </w:rPr>
        <w:t xml:space="preserve"> of the business</w:t>
      </w:r>
      <w:r>
        <w:rPr>
          <w:rFonts w:ascii="Noto IKEA Latin" w:hAnsi="Noto IKEA Latin"/>
          <w:sz w:val="20"/>
          <w:szCs w:val="20"/>
        </w:rPr>
        <w:t>.</w:t>
      </w:r>
      <w:r w:rsidR="00613850" w:rsidRPr="00F57001">
        <w:rPr>
          <w:rFonts w:ascii="Noto IKEA Latin" w:hAnsi="Noto IKEA Latin"/>
          <w:sz w:val="20"/>
          <w:szCs w:val="20"/>
        </w:rPr>
        <w:t xml:space="preserve"> </w:t>
      </w:r>
      <w:r w:rsidR="001633B1">
        <w:rPr>
          <w:rFonts w:ascii="Noto IKEA Latin" w:hAnsi="Noto IKEA Latin"/>
          <w:sz w:val="20"/>
          <w:szCs w:val="20"/>
        </w:rPr>
        <w:t>E</w:t>
      </w:r>
      <w:r>
        <w:rPr>
          <w:rFonts w:ascii="Noto IKEA Latin" w:hAnsi="Noto IKEA Latin"/>
          <w:sz w:val="20"/>
          <w:szCs w:val="20"/>
        </w:rPr>
        <w:t>very activity is a business in its own right</w:t>
      </w:r>
      <w:r w:rsidR="001633B1">
        <w:rPr>
          <w:rFonts w:ascii="Noto IKEA Latin" w:hAnsi="Noto IKEA Latin"/>
          <w:sz w:val="20"/>
          <w:szCs w:val="20"/>
        </w:rPr>
        <w:t>,</w:t>
      </w:r>
      <w:r>
        <w:rPr>
          <w:rFonts w:ascii="Noto IKEA Latin" w:hAnsi="Noto IKEA Latin"/>
          <w:sz w:val="20"/>
          <w:szCs w:val="20"/>
        </w:rPr>
        <w:t xml:space="preserve"> </w:t>
      </w:r>
      <w:r w:rsidR="001633B1">
        <w:rPr>
          <w:rFonts w:ascii="Noto IKEA Latin" w:hAnsi="Noto IKEA Latin"/>
          <w:sz w:val="20"/>
          <w:szCs w:val="20"/>
        </w:rPr>
        <w:t xml:space="preserve">yet </w:t>
      </w:r>
      <w:r>
        <w:rPr>
          <w:rFonts w:ascii="Noto IKEA Latin" w:hAnsi="Noto IKEA Latin"/>
          <w:sz w:val="20"/>
          <w:szCs w:val="20"/>
        </w:rPr>
        <w:t>the</w:t>
      </w:r>
      <w:r w:rsidR="00E8345A">
        <w:rPr>
          <w:rFonts w:ascii="Noto IKEA Latin" w:hAnsi="Noto IKEA Latin"/>
          <w:sz w:val="20"/>
          <w:szCs w:val="20"/>
        </w:rPr>
        <w:t xml:space="preserve">y are </w:t>
      </w:r>
      <w:r>
        <w:rPr>
          <w:rFonts w:ascii="Noto IKEA Latin" w:hAnsi="Noto IKEA Latin"/>
          <w:sz w:val="20"/>
          <w:szCs w:val="20"/>
        </w:rPr>
        <w:t xml:space="preserve">strategically </w:t>
      </w:r>
      <w:r w:rsidR="00E8345A">
        <w:rPr>
          <w:rFonts w:ascii="Noto IKEA Latin" w:hAnsi="Noto IKEA Latin"/>
          <w:sz w:val="20"/>
          <w:szCs w:val="20"/>
        </w:rPr>
        <w:t>connected:</w:t>
      </w:r>
    </w:p>
    <w:p w14:paraId="6F1BB679" w14:textId="77777777" w:rsidR="0078388F" w:rsidRDefault="003D5F25" w:rsidP="0078388F">
      <w:pPr>
        <w:pStyle w:val="ListParagraph"/>
        <w:numPr>
          <w:ilvl w:val="0"/>
          <w:numId w:val="18"/>
        </w:numPr>
        <w:spacing w:before="0" w:after="0" w:line="276" w:lineRule="auto"/>
        <w:rPr>
          <w:rFonts w:ascii="Noto IKEA Latin" w:hAnsi="Noto IKEA Latin"/>
          <w:sz w:val="20"/>
          <w:szCs w:val="20"/>
        </w:rPr>
      </w:pPr>
      <w:r w:rsidRPr="0078388F">
        <w:rPr>
          <w:rFonts w:ascii="Noto IKEA Latin" w:hAnsi="Noto IKEA Latin"/>
          <w:sz w:val="20"/>
          <w:szCs w:val="20"/>
        </w:rPr>
        <w:t xml:space="preserve">RetourMatras is the only company with a complete service offer that enables customers to prolong product life, </w:t>
      </w:r>
      <w:r w:rsidR="00B8206C" w:rsidRPr="0078388F">
        <w:rPr>
          <w:rFonts w:ascii="Noto IKEA Latin" w:hAnsi="Noto IKEA Latin"/>
          <w:sz w:val="20"/>
          <w:szCs w:val="20"/>
        </w:rPr>
        <w:t>recycle waste and re-use valuable materials into their supply chain.</w:t>
      </w:r>
      <w:r w:rsidR="007F468D" w:rsidRPr="0078388F">
        <w:rPr>
          <w:rFonts w:ascii="Noto IKEA Latin" w:hAnsi="Noto IKEA Latin"/>
          <w:sz w:val="20"/>
          <w:szCs w:val="20"/>
        </w:rPr>
        <w:t xml:space="preserve"> </w:t>
      </w:r>
    </w:p>
    <w:p w14:paraId="13911D05" w14:textId="6296819B" w:rsidR="0078388F" w:rsidRDefault="0078388F" w:rsidP="0078388F">
      <w:pPr>
        <w:pStyle w:val="ListParagraph"/>
        <w:numPr>
          <w:ilvl w:val="0"/>
          <w:numId w:val="18"/>
        </w:numPr>
        <w:spacing w:before="0" w:after="0" w:line="276" w:lineRule="auto"/>
        <w:rPr>
          <w:rFonts w:ascii="Noto IKEA Latin" w:hAnsi="Noto IKEA Latin"/>
          <w:sz w:val="20"/>
          <w:szCs w:val="20"/>
        </w:rPr>
      </w:pPr>
      <w:r>
        <w:rPr>
          <w:rFonts w:ascii="Noto IKEA Latin" w:hAnsi="Noto IKEA Latin"/>
          <w:sz w:val="20"/>
          <w:szCs w:val="20"/>
        </w:rPr>
        <w:t>R</w:t>
      </w:r>
      <w:r w:rsidR="00613850" w:rsidRPr="0078388F">
        <w:rPr>
          <w:rFonts w:ascii="Noto IKEA Latin" w:hAnsi="Noto IKEA Latin"/>
          <w:sz w:val="20"/>
          <w:szCs w:val="20"/>
        </w:rPr>
        <w:t>ejuvenation service</w:t>
      </w:r>
      <w:r w:rsidRPr="0078388F">
        <w:rPr>
          <w:rFonts w:ascii="Noto IKEA Latin" w:hAnsi="Noto IKEA Latin"/>
          <w:sz w:val="20"/>
          <w:szCs w:val="20"/>
        </w:rPr>
        <w:t>s</w:t>
      </w:r>
      <w:r w:rsidR="005A51B8" w:rsidRPr="0078388F">
        <w:rPr>
          <w:rFonts w:ascii="Noto IKEA Latin" w:hAnsi="Noto IKEA Latin"/>
          <w:sz w:val="20"/>
          <w:szCs w:val="20"/>
        </w:rPr>
        <w:t xml:space="preserve"> can open the market for </w:t>
      </w:r>
      <w:r w:rsidR="00613850" w:rsidRPr="0078388F">
        <w:rPr>
          <w:rFonts w:ascii="Noto IKEA Latin" w:hAnsi="Noto IKEA Latin"/>
          <w:sz w:val="20"/>
          <w:szCs w:val="20"/>
        </w:rPr>
        <w:t xml:space="preserve">mattress </w:t>
      </w:r>
      <w:r w:rsidR="005A51B8" w:rsidRPr="0078388F">
        <w:rPr>
          <w:rFonts w:ascii="Noto IKEA Latin" w:hAnsi="Noto IKEA Latin"/>
          <w:sz w:val="20"/>
          <w:szCs w:val="20"/>
        </w:rPr>
        <w:t>dismantling and</w:t>
      </w:r>
      <w:r w:rsidR="00613850" w:rsidRPr="0078388F">
        <w:rPr>
          <w:rFonts w:ascii="Noto IKEA Latin" w:hAnsi="Noto IKEA Latin"/>
          <w:sz w:val="20"/>
          <w:szCs w:val="20"/>
        </w:rPr>
        <w:t xml:space="preserve"> the production of high-quality </w:t>
      </w:r>
      <w:r w:rsidR="00C33CA8">
        <w:rPr>
          <w:rFonts w:ascii="Noto IKEA Latin" w:hAnsi="Noto IKEA Latin"/>
          <w:sz w:val="20"/>
          <w:szCs w:val="20"/>
        </w:rPr>
        <w:t xml:space="preserve">secondary </w:t>
      </w:r>
      <w:r w:rsidR="00613850" w:rsidRPr="0078388F">
        <w:rPr>
          <w:rFonts w:ascii="Noto IKEA Latin" w:hAnsi="Noto IKEA Latin"/>
          <w:sz w:val="20"/>
          <w:szCs w:val="20"/>
        </w:rPr>
        <w:t xml:space="preserve">raw materials </w:t>
      </w:r>
      <w:r w:rsidR="00C33CA8">
        <w:rPr>
          <w:rFonts w:ascii="Noto IKEA Latin" w:hAnsi="Noto IKEA Latin"/>
          <w:sz w:val="20"/>
          <w:szCs w:val="20"/>
        </w:rPr>
        <w:t xml:space="preserve">supports the quality perception of </w:t>
      </w:r>
      <w:r w:rsidR="00613850" w:rsidRPr="0078388F">
        <w:rPr>
          <w:rFonts w:ascii="Noto IKEA Latin" w:hAnsi="Noto IKEA Latin"/>
          <w:sz w:val="20"/>
          <w:szCs w:val="20"/>
        </w:rPr>
        <w:t xml:space="preserve">mattress dismantling. </w:t>
      </w:r>
    </w:p>
    <w:p w14:paraId="552103D9" w14:textId="1FBB645B" w:rsidR="007B3F1C" w:rsidRPr="0078388F" w:rsidRDefault="0078388F" w:rsidP="0078388F">
      <w:pPr>
        <w:pStyle w:val="ListParagraph"/>
        <w:numPr>
          <w:ilvl w:val="0"/>
          <w:numId w:val="18"/>
        </w:numPr>
        <w:spacing w:before="0" w:after="0" w:line="276" w:lineRule="auto"/>
        <w:rPr>
          <w:rFonts w:ascii="Noto IKEA Latin" w:hAnsi="Noto IKEA Latin"/>
          <w:sz w:val="20"/>
          <w:szCs w:val="20"/>
        </w:rPr>
      </w:pPr>
      <w:r>
        <w:rPr>
          <w:rFonts w:ascii="Noto IKEA Latin" w:hAnsi="Noto IKEA Latin"/>
          <w:sz w:val="20"/>
          <w:szCs w:val="20"/>
        </w:rPr>
        <w:t>T</w:t>
      </w:r>
      <w:r w:rsidR="00613850" w:rsidRPr="0078388F">
        <w:rPr>
          <w:rFonts w:ascii="Noto IKEA Latin" w:hAnsi="Noto IKEA Latin"/>
          <w:sz w:val="20"/>
          <w:szCs w:val="20"/>
        </w:rPr>
        <w:t>he production of secondary raw materials must match the supply of materials that result from dismantling operations.</w:t>
      </w:r>
    </w:p>
    <w:p w14:paraId="0BDABEFD" w14:textId="407E7EDF" w:rsidR="00420CD2" w:rsidRPr="001A7C0B" w:rsidRDefault="00420CD2" w:rsidP="008D4D66">
      <w:pPr>
        <w:spacing w:before="0" w:after="0" w:line="276" w:lineRule="auto"/>
        <w:rPr>
          <w:rFonts w:ascii="Noto IKEA Latin" w:hAnsi="Noto IKEA Latin"/>
          <w:sz w:val="20"/>
          <w:szCs w:val="20"/>
        </w:rPr>
        <w:sectPr w:rsidR="00420CD2" w:rsidRPr="001A7C0B" w:rsidSect="00390CE3">
          <w:headerReference w:type="default" r:id="rId17"/>
          <w:footerReference w:type="default" r:id="rId18"/>
          <w:headerReference w:type="first" r:id="rId19"/>
          <w:footerReference w:type="first" r:id="rId20"/>
          <w:pgSz w:w="12240" w:h="15840" w:code="1"/>
          <w:pgMar w:top="2160" w:right="1080" w:bottom="720" w:left="1080" w:header="648" w:footer="432" w:gutter="0"/>
          <w:cols w:space="708"/>
          <w:docGrid w:linePitch="360"/>
        </w:sectPr>
      </w:pPr>
    </w:p>
    <w:p w14:paraId="61DD98D2" w14:textId="06E586FE" w:rsidR="0003123C" w:rsidRPr="00761C3C" w:rsidRDefault="002E0CE7" w:rsidP="008D4D66">
      <w:pPr>
        <w:pStyle w:val="Heading1"/>
        <w:numPr>
          <w:ilvl w:val="0"/>
          <w:numId w:val="8"/>
        </w:numPr>
        <w:tabs>
          <w:tab w:val="left" w:pos="284"/>
        </w:tabs>
        <w:spacing w:line="276" w:lineRule="auto"/>
        <w:ind w:left="142" w:hanging="142"/>
        <w:rPr>
          <w:lang w:val="en-GB"/>
        </w:rPr>
      </w:pPr>
      <w:bookmarkStart w:id="2" w:name="_Toc138276510"/>
      <w:r>
        <w:rPr>
          <w:lang w:val="en-GB"/>
        </w:rPr>
        <w:lastRenderedPageBreak/>
        <w:t>Mattress r</w:t>
      </w:r>
      <w:r w:rsidR="00526E47">
        <w:rPr>
          <w:lang w:val="en-GB"/>
        </w:rPr>
        <w:t>e</w:t>
      </w:r>
      <w:r w:rsidR="008E4EAC">
        <w:rPr>
          <w:lang w:val="en-GB"/>
        </w:rPr>
        <w:t>juvenation</w:t>
      </w:r>
      <w:bookmarkEnd w:id="2"/>
    </w:p>
    <w:p w14:paraId="62239E39" w14:textId="77777777" w:rsidR="001737ED" w:rsidRPr="0041675F" w:rsidRDefault="001737ED" w:rsidP="0041675F">
      <w:pPr>
        <w:spacing w:before="0" w:after="0" w:line="276" w:lineRule="auto"/>
        <w:rPr>
          <w:rFonts w:ascii="Noto IKEA Latin" w:hAnsi="Noto IKEA Latin"/>
          <w:b/>
          <w:bCs/>
          <w:color w:val="EC7216" w:themeColor="accent6"/>
          <w:sz w:val="20"/>
          <w:szCs w:val="20"/>
        </w:rPr>
      </w:pPr>
      <w:r w:rsidRPr="0041675F">
        <w:rPr>
          <w:rFonts w:ascii="Noto IKEA Latin" w:hAnsi="Noto IKEA Latin"/>
          <w:b/>
          <w:bCs/>
          <w:color w:val="EC7216" w:themeColor="accent6"/>
          <w:sz w:val="20"/>
          <w:szCs w:val="20"/>
        </w:rPr>
        <w:t>Market size</w:t>
      </w:r>
    </w:p>
    <w:p w14:paraId="0B79E021" w14:textId="308CB294" w:rsidR="001737ED" w:rsidRPr="0041675F" w:rsidRDefault="006C7A17" w:rsidP="0041675F">
      <w:pPr>
        <w:spacing w:before="0" w:after="0" w:line="276" w:lineRule="auto"/>
        <w:rPr>
          <w:rFonts w:ascii="Noto IKEA Latin" w:hAnsi="Noto IKEA Latin"/>
          <w:sz w:val="20"/>
          <w:szCs w:val="20"/>
        </w:rPr>
      </w:pPr>
      <w:r w:rsidRPr="0041675F">
        <w:rPr>
          <w:rFonts w:ascii="Noto IKEA Latin" w:hAnsi="Noto IKEA Latin"/>
          <w:sz w:val="20"/>
          <w:szCs w:val="20"/>
        </w:rPr>
        <w:t xml:space="preserve">Mattress retailers &amp; manufacturers face customer returns that result from incorrect ordering, product damages or comfort guarantees. </w:t>
      </w:r>
      <w:r w:rsidR="001737ED" w:rsidRPr="0041675F">
        <w:rPr>
          <w:rFonts w:ascii="Noto IKEA Latin" w:hAnsi="Noto IKEA Latin"/>
          <w:sz w:val="20"/>
          <w:szCs w:val="20"/>
        </w:rPr>
        <w:t>The market-size for mattress rejuvenation services is estimated based on three variables:</w:t>
      </w:r>
    </w:p>
    <w:p w14:paraId="5D980949" w14:textId="77777777" w:rsidR="001737ED" w:rsidRPr="0041675F" w:rsidRDefault="001737ED" w:rsidP="0041675F">
      <w:pPr>
        <w:pStyle w:val="ListParagraph"/>
        <w:spacing w:before="0" w:after="0" w:line="276" w:lineRule="auto"/>
        <w:rPr>
          <w:rFonts w:ascii="Noto IKEA Latin" w:hAnsi="Noto IKEA Latin"/>
          <w:b/>
          <w:bCs/>
          <w:sz w:val="20"/>
          <w:szCs w:val="20"/>
        </w:rPr>
      </w:pPr>
    </w:p>
    <w:p w14:paraId="2CA9114F" w14:textId="77777777" w:rsidR="001737ED" w:rsidRPr="0041675F" w:rsidRDefault="001737ED" w:rsidP="0041675F">
      <w:pPr>
        <w:pStyle w:val="ListParagraph"/>
        <w:numPr>
          <w:ilvl w:val="0"/>
          <w:numId w:val="23"/>
        </w:numPr>
        <w:spacing w:before="0" w:after="0" w:line="276" w:lineRule="auto"/>
        <w:rPr>
          <w:rFonts w:ascii="Noto IKEA Latin" w:hAnsi="Noto IKEA Latin"/>
          <w:b/>
          <w:bCs/>
          <w:sz w:val="20"/>
          <w:szCs w:val="20"/>
        </w:rPr>
      </w:pPr>
      <w:r w:rsidRPr="0041675F">
        <w:rPr>
          <w:rFonts w:ascii="Noto IKEA Latin" w:hAnsi="Noto IKEA Latin"/>
          <w:b/>
          <w:bCs/>
          <w:sz w:val="20"/>
          <w:szCs w:val="20"/>
        </w:rPr>
        <w:t>The total mattress sales and the online share</w:t>
      </w:r>
    </w:p>
    <w:p w14:paraId="6D09CABB" w14:textId="77777777" w:rsidR="001737ED" w:rsidRPr="0041675F" w:rsidRDefault="001737ED" w:rsidP="0041675F">
      <w:pPr>
        <w:pStyle w:val="ListParagraph"/>
        <w:spacing w:before="0" w:after="0" w:line="276" w:lineRule="auto"/>
        <w:rPr>
          <w:rFonts w:ascii="Noto IKEA Latin" w:hAnsi="Noto IKEA Latin"/>
          <w:sz w:val="20"/>
          <w:szCs w:val="20"/>
        </w:rPr>
      </w:pPr>
      <w:r w:rsidRPr="0041675F">
        <w:rPr>
          <w:rFonts w:ascii="Noto IKEA Latin" w:hAnsi="Noto IKEA Latin"/>
          <w:sz w:val="20"/>
          <w:szCs w:val="20"/>
        </w:rPr>
        <w:t>Mattress rejuvenation is most relevant for mattresses sold online, as the return percentage tends to be significantly higher than mattresses sold through physical retail stores.</w:t>
      </w:r>
    </w:p>
    <w:p w14:paraId="2BB34944" w14:textId="77777777" w:rsidR="001737ED" w:rsidRPr="0041675F" w:rsidRDefault="001737ED" w:rsidP="0041675F">
      <w:pPr>
        <w:pStyle w:val="ListParagraph"/>
        <w:spacing w:before="0" w:after="0" w:line="276" w:lineRule="auto"/>
        <w:rPr>
          <w:rFonts w:ascii="Noto IKEA Latin" w:hAnsi="Noto IKEA Latin"/>
          <w:b/>
          <w:bCs/>
          <w:sz w:val="20"/>
          <w:szCs w:val="20"/>
          <w:vertAlign w:val="subscript"/>
        </w:rPr>
      </w:pPr>
    </w:p>
    <w:p w14:paraId="180E8DBF" w14:textId="77777777" w:rsidR="001737ED" w:rsidRPr="0041675F" w:rsidRDefault="001737ED" w:rsidP="0041675F">
      <w:pPr>
        <w:pStyle w:val="ListParagraph"/>
        <w:numPr>
          <w:ilvl w:val="0"/>
          <w:numId w:val="23"/>
        </w:numPr>
        <w:spacing w:before="0" w:after="0" w:line="276" w:lineRule="auto"/>
        <w:rPr>
          <w:rFonts w:ascii="Noto IKEA Latin" w:hAnsi="Noto IKEA Latin"/>
          <w:b/>
          <w:bCs/>
          <w:sz w:val="20"/>
          <w:szCs w:val="20"/>
        </w:rPr>
      </w:pPr>
      <w:r w:rsidRPr="0041675F">
        <w:rPr>
          <w:rFonts w:ascii="Noto IKEA Latin" w:hAnsi="Noto IKEA Latin"/>
          <w:b/>
          <w:bCs/>
          <w:sz w:val="20"/>
          <w:szCs w:val="20"/>
        </w:rPr>
        <w:t>The original re-sale price of mattresses</w:t>
      </w:r>
    </w:p>
    <w:p w14:paraId="01609C47" w14:textId="77777777" w:rsidR="001737ED" w:rsidRPr="0041675F" w:rsidRDefault="001737ED" w:rsidP="0041675F">
      <w:pPr>
        <w:pStyle w:val="ListParagraph"/>
        <w:spacing w:before="0" w:after="0" w:line="276" w:lineRule="auto"/>
        <w:rPr>
          <w:rFonts w:ascii="Noto IKEA Latin" w:hAnsi="Noto IKEA Latin"/>
          <w:sz w:val="20"/>
          <w:szCs w:val="20"/>
        </w:rPr>
      </w:pPr>
      <w:r w:rsidRPr="0041675F">
        <w:rPr>
          <w:rFonts w:ascii="Noto IKEA Latin" w:hAnsi="Noto IKEA Latin"/>
          <w:sz w:val="20"/>
          <w:szCs w:val="20"/>
        </w:rPr>
        <w:t xml:space="preserve">From an economic point of view, it is only worth rejuvenating mattresses with an original retail price exceeding GBP 450. The rejuvenated mattresses are sold at 50% of the original retail price, which should cover the costs of transportation &amp; rejuvenation services. </w:t>
      </w:r>
    </w:p>
    <w:p w14:paraId="7257F2A2" w14:textId="77777777" w:rsidR="001737ED" w:rsidRPr="0041675F" w:rsidRDefault="001737ED" w:rsidP="0041675F">
      <w:pPr>
        <w:pStyle w:val="ListParagraph"/>
        <w:spacing w:before="0" w:after="0" w:line="276" w:lineRule="auto"/>
        <w:rPr>
          <w:rFonts w:ascii="Noto IKEA Latin" w:hAnsi="Noto IKEA Latin"/>
          <w:b/>
          <w:bCs/>
          <w:sz w:val="20"/>
          <w:szCs w:val="20"/>
        </w:rPr>
      </w:pPr>
    </w:p>
    <w:p w14:paraId="33041C73" w14:textId="77777777" w:rsidR="001737ED" w:rsidRPr="0041675F" w:rsidRDefault="001737ED" w:rsidP="0041675F">
      <w:pPr>
        <w:pStyle w:val="ListParagraph"/>
        <w:numPr>
          <w:ilvl w:val="0"/>
          <w:numId w:val="23"/>
        </w:numPr>
        <w:spacing w:before="0" w:after="0" w:line="276" w:lineRule="auto"/>
        <w:rPr>
          <w:rFonts w:ascii="Noto IKEA Latin" w:hAnsi="Noto IKEA Latin"/>
          <w:b/>
          <w:bCs/>
          <w:sz w:val="20"/>
          <w:szCs w:val="20"/>
        </w:rPr>
      </w:pPr>
      <w:r w:rsidRPr="0041675F">
        <w:rPr>
          <w:rFonts w:ascii="Noto IKEA Latin" w:hAnsi="Noto IKEA Latin"/>
          <w:b/>
          <w:bCs/>
          <w:sz w:val="20"/>
          <w:szCs w:val="20"/>
        </w:rPr>
        <w:t>The return rate by customers</w:t>
      </w:r>
    </w:p>
    <w:p w14:paraId="3FC446DD" w14:textId="77777777" w:rsidR="001737ED" w:rsidRPr="0041675F" w:rsidRDefault="001737ED" w:rsidP="0041675F">
      <w:pPr>
        <w:spacing w:before="0" w:after="0" w:line="276" w:lineRule="auto"/>
        <w:ind w:left="720"/>
        <w:rPr>
          <w:rFonts w:ascii="Noto IKEA Latin" w:hAnsi="Noto IKEA Latin"/>
          <w:sz w:val="20"/>
          <w:szCs w:val="20"/>
        </w:rPr>
      </w:pPr>
      <w:r w:rsidRPr="0041675F">
        <w:rPr>
          <w:rFonts w:ascii="Noto IKEA Latin" w:hAnsi="Noto IKEA Latin"/>
          <w:sz w:val="20"/>
          <w:szCs w:val="20"/>
        </w:rPr>
        <w:t>We assume that 15% of the mattresses bought online are returned by customers.</w:t>
      </w:r>
    </w:p>
    <w:p w14:paraId="67DF5304" w14:textId="77777777" w:rsidR="001737ED" w:rsidRPr="0041675F" w:rsidRDefault="001737ED" w:rsidP="0041675F">
      <w:pPr>
        <w:tabs>
          <w:tab w:val="left" w:pos="6060"/>
        </w:tabs>
        <w:spacing w:before="0" w:after="0" w:line="276" w:lineRule="auto"/>
        <w:rPr>
          <w:rFonts w:ascii="Noto IKEA Latin" w:hAnsi="Noto IKEA Latin"/>
          <w:sz w:val="20"/>
          <w:szCs w:val="20"/>
        </w:rPr>
      </w:pPr>
    </w:p>
    <w:p w14:paraId="7D80AC46" w14:textId="6654A72F" w:rsidR="001737ED" w:rsidRPr="0041675F" w:rsidRDefault="001737ED" w:rsidP="0041675F">
      <w:pPr>
        <w:tabs>
          <w:tab w:val="left" w:pos="6060"/>
        </w:tabs>
        <w:spacing w:before="0" w:after="0" w:line="276" w:lineRule="auto"/>
        <w:rPr>
          <w:rFonts w:ascii="Noto IKEA Latin" w:hAnsi="Noto IKEA Latin"/>
          <w:sz w:val="20"/>
          <w:szCs w:val="20"/>
        </w:rPr>
      </w:pPr>
      <w:r w:rsidRPr="0041675F">
        <w:rPr>
          <w:rFonts w:ascii="Noto IKEA Latin" w:hAnsi="Noto IKEA Latin"/>
          <w:sz w:val="20"/>
          <w:szCs w:val="20"/>
        </w:rPr>
        <w:t>Market-size estimation mattress rejuvenation</w:t>
      </w:r>
      <w:r w:rsidRPr="0041675F">
        <w:rPr>
          <w:rFonts w:ascii="Noto IKEA Latin" w:hAnsi="Noto IKEA Latin"/>
          <w:sz w:val="20"/>
          <w:szCs w:val="20"/>
        </w:rPr>
        <w:tab/>
      </w:r>
    </w:p>
    <w:tbl>
      <w:tblPr>
        <w:tblStyle w:val="ListTable3-Accent6"/>
        <w:tblW w:w="10075" w:type="dxa"/>
        <w:tblLook w:val="04A0" w:firstRow="1" w:lastRow="0" w:firstColumn="1" w:lastColumn="0" w:noHBand="0" w:noVBand="1"/>
      </w:tblPr>
      <w:tblGrid>
        <w:gridCol w:w="1075"/>
        <w:gridCol w:w="1980"/>
        <w:gridCol w:w="1720"/>
        <w:gridCol w:w="1700"/>
        <w:gridCol w:w="1461"/>
        <w:gridCol w:w="2139"/>
      </w:tblGrid>
      <w:tr w:rsidR="001737ED" w:rsidRPr="0041675F" w14:paraId="6D189DEA" w14:textId="77777777" w:rsidTr="003417F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1075" w:type="dxa"/>
          </w:tcPr>
          <w:p w14:paraId="4C5DE1E1" w14:textId="77777777" w:rsidR="001737ED" w:rsidRPr="007D77F0" w:rsidRDefault="001737ED" w:rsidP="003417FB">
            <w:pPr>
              <w:spacing w:before="0" w:after="0" w:line="276" w:lineRule="auto"/>
              <w:rPr>
                <w:rFonts w:ascii="Noto IKEA Latin" w:hAnsi="Noto IKEA Latin"/>
                <w:color w:val="FFFFFF" w:themeColor="background1"/>
                <w:sz w:val="18"/>
                <w:szCs w:val="18"/>
              </w:rPr>
            </w:pPr>
            <w:r w:rsidRPr="007D77F0">
              <w:rPr>
                <w:rFonts w:ascii="Noto IKEA Latin" w:hAnsi="Noto IKEA Latin"/>
                <w:color w:val="FFFFFF" w:themeColor="background1"/>
                <w:sz w:val="18"/>
                <w:szCs w:val="18"/>
              </w:rPr>
              <w:t>Country</w:t>
            </w:r>
          </w:p>
        </w:tc>
        <w:tc>
          <w:tcPr>
            <w:tcW w:w="1980" w:type="dxa"/>
          </w:tcPr>
          <w:p w14:paraId="48AF56AB" w14:textId="77777777" w:rsidR="001737ED" w:rsidRPr="007D77F0" w:rsidRDefault="001737ED"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D77F0">
              <w:rPr>
                <w:rFonts w:ascii="Noto IKEA Latin" w:hAnsi="Noto IKEA Latin"/>
                <w:color w:val="FFFFFF" w:themeColor="background1"/>
                <w:sz w:val="18"/>
                <w:szCs w:val="18"/>
              </w:rPr>
              <w:t>Mattress sales (#)</w:t>
            </w:r>
          </w:p>
        </w:tc>
        <w:tc>
          <w:tcPr>
            <w:tcW w:w="1720" w:type="dxa"/>
          </w:tcPr>
          <w:p w14:paraId="099CC779" w14:textId="235818D0" w:rsidR="001737ED" w:rsidRPr="007D77F0" w:rsidRDefault="001737ED"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D77F0">
              <w:rPr>
                <w:rFonts w:ascii="Noto IKEA Latin" w:hAnsi="Noto IKEA Latin"/>
                <w:color w:val="FFFFFF" w:themeColor="background1"/>
                <w:sz w:val="18"/>
                <w:szCs w:val="18"/>
              </w:rPr>
              <w:t>% mattresses &gt; 450 EUR</w:t>
            </w:r>
            <w:r w:rsidR="00B9223D">
              <w:rPr>
                <w:rFonts w:ascii="Noto IKEA Latin" w:hAnsi="Noto IKEA Latin"/>
                <w:color w:val="FFFFFF" w:themeColor="background1"/>
                <w:sz w:val="18"/>
                <w:szCs w:val="18"/>
              </w:rPr>
              <w:t>**</w:t>
            </w:r>
          </w:p>
        </w:tc>
        <w:tc>
          <w:tcPr>
            <w:tcW w:w="1700" w:type="dxa"/>
          </w:tcPr>
          <w:p w14:paraId="5E9D2F44" w14:textId="41AAD8AB" w:rsidR="001737ED" w:rsidRPr="007D77F0" w:rsidRDefault="001737ED"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D77F0">
              <w:rPr>
                <w:rFonts w:ascii="Noto IKEA Latin" w:hAnsi="Noto IKEA Latin"/>
                <w:color w:val="FFFFFF" w:themeColor="background1"/>
                <w:sz w:val="18"/>
                <w:szCs w:val="18"/>
              </w:rPr>
              <w:t>Online sales %</w:t>
            </w:r>
            <w:r w:rsidR="003417FB">
              <w:rPr>
                <w:rFonts w:ascii="Noto IKEA Latin" w:hAnsi="Noto IKEA Latin"/>
                <w:color w:val="FFFFFF" w:themeColor="background1"/>
                <w:sz w:val="18"/>
                <w:szCs w:val="18"/>
              </w:rPr>
              <w:t>*</w:t>
            </w:r>
          </w:p>
        </w:tc>
        <w:tc>
          <w:tcPr>
            <w:tcW w:w="1461" w:type="dxa"/>
          </w:tcPr>
          <w:p w14:paraId="4F2B3A64" w14:textId="623F468A" w:rsidR="001737ED" w:rsidRPr="007D77F0" w:rsidRDefault="001737ED"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D77F0">
              <w:rPr>
                <w:rFonts w:ascii="Noto IKEA Latin" w:hAnsi="Noto IKEA Latin"/>
                <w:color w:val="FFFFFF" w:themeColor="background1"/>
                <w:sz w:val="18"/>
                <w:szCs w:val="18"/>
              </w:rPr>
              <w:t>Return rate</w:t>
            </w:r>
            <w:r w:rsidR="003417FB">
              <w:rPr>
                <w:rFonts w:ascii="Noto IKEA Latin" w:hAnsi="Noto IKEA Latin"/>
                <w:color w:val="FFFFFF" w:themeColor="background1"/>
                <w:sz w:val="18"/>
                <w:szCs w:val="18"/>
              </w:rPr>
              <w:t>*</w:t>
            </w:r>
            <w:r w:rsidR="00663996">
              <w:rPr>
                <w:rFonts w:ascii="Noto IKEA Latin" w:hAnsi="Noto IKEA Latin"/>
                <w:color w:val="FFFFFF" w:themeColor="background1"/>
                <w:sz w:val="18"/>
                <w:szCs w:val="18"/>
              </w:rPr>
              <w:t>*</w:t>
            </w:r>
          </w:p>
        </w:tc>
        <w:tc>
          <w:tcPr>
            <w:tcW w:w="2139" w:type="dxa"/>
          </w:tcPr>
          <w:p w14:paraId="486BDD61" w14:textId="77777777" w:rsidR="001737ED" w:rsidRPr="007D77F0" w:rsidRDefault="001737ED"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D77F0">
              <w:rPr>
                <w:rFonts w:ascii="Noto IKEA Latin" w:hAnsi="Noto IKEA Latin"/>
                <w:color w:val="FFFFFF" w:themeColor="background1"/>
                <w:sz w:val="18"/>
                <w:szCs w:val="18"/>
              </w:rPr>
              <w:t>Market size rejuvenation</w:t>
            </w:r>
          </w:p>
        </w:tc>
      </w:tr>
      <w:tr w:rsidR="001737ED" w:rsidRPr="0041675F" w14:paraId="05E40F7E" w14:textId="77777777" w:rsidTr="0034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46F0561"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UK</w:t>
            </w:r>
          </w:p>
        </w:tc>
        <w:tc>
          <w:tcPr>
            <w:tcW w:w="1980" w:type="dxa"/>
          </w:tcPr>
          <w:p w14:paraId="122E3F52"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6.000.000</w:t>
            </w:r>
          </w:p>
        </w:tc>
        <w:tc>
          <w:tcPr>
            <w:tcW w:w="1720" w:type="dxa"/>
          </w:tcPr>
          <w:p w14:paraId="133FE18B"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14BC402E"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47%</w:t>
            </w:r>
          </w:p>
        </w:tc>
        <w:tc>
          <w:tcPr>
            <w:tcW w:w="1461" w:type="dxa"/>
          </w:tcPr>
          <w:p w14:paraId="14F6DE69"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5DBF1060"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135.000</w:t>
            </w:r>
          </w:p>
        </w:tc>
      </w:tr>
      <w:tr w:rsidR="001737ED" w:rsidRPr="0041675F" w14:paraId="3955AF93" w14:textId="77777777" w:rsidTr="003417FB">
        <w:tc>
          <w:tcPr>
            <w:cnfStyle w:val="001000000000" w:firstRow="0" w:lastRow="0" w:firstColumn="1" w:lastColumn="0" w:oddVBand="0" w:evenVBand="0" w:oddHBand="0" w:evenHBand="0" w:firstRowFirstColumn="0" w:firstRowLastColumn="0" w:lastRowFirstColumn="0" w:lastRowLastColumn="0"/>
            <w:tcW w:w="1075" w:type="dxa"/>
          </w:tcPr>
          <w:p w14:paraId="1932F55F"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NL</w:t>
            </w:r>
          </w:p>
        </w:tc>
        <w:tc>
          <w:tcPr>
            <w:tcW w:w="1980" w:type="dxa"/>
          </w:tcPr>
          <w:p w14:paraId="52FBF183"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2.200.000</w:t>
            </w:r>
          </w:p>
        </w:tc>
        <w:tc>
          <w:tcPr>
            <w:tcW w:w="1720" w:type="dxa"/>
          </w:tcPr>
          <w:p w14:paraId="266D0AAE"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403F71C1"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34%</w:t>
            </w:r>
          </w:p>
        </w:tc>
        <w:tc>
          <w:tcPr>
            <w:tcW w:w="1461" w:type="dxa"/>
          </w:tcPr>
          <w:p w14:paraId="5CFBC9F6"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427FBBD5"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50.000</w:t>
            </w:r>
          </w:p>
        </w:tc>
      </w:tr>
      <w:tr w:rsidR="001737ED" w:rsidRPr="0041675F" w14:paraId="6D61FD2C" w14:textId="77777777" w:rsidTr="0034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73D6209"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DE</w:t>
            </w:r>
          </w:p>
        </w:tc>
        <w:tc>
          <w:tcPr>
            <w:tcW w:w="1980" w:type="dxa"/>
          </w:tcPr>
          <w:p w14:paraId="78E6BF9E"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8.500.000</w:t>
            </w:r>
          </w:p>
        </w:tc>
        <w:tc>
          <w:tcPr>
            <w:tcW w:w="1720" w:type="dxa"/>
          </w:tcPr>
          <w:p w14:paraId="4752141F"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32DACFB1"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25%</w:t>
            </w:r>
          </w:p>
        </w:tc>
        <w:tc>
          <w:tcPr>
            <w:tcW w:w="1461" w:type="dxa"/>
          </w:tcPr>
          <w:p w14:paraId="0F5E7865"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363D6BEC"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160.000</w:t>
            </w:r>
          </w:p>
        </w:tc>
      </w:tr>
      <w:tr w:rsidR="001737ED" w:rsidRPr="0041675F" w14:paraId="4F17AA83" w14:textId="77777777" w:rsidTr="003417FB">
        <w:tc>
          <w:tcPr>
            <w:cnfStyle w:val="001000000000" w:firstRow="0" w:lastRow="0" w:firstColumn="1" w:lastColumn="0" w:oddVBand="0" w:evenVBand="0" w:oddHBand="0" w:evenHBand="0" w:firstRowFirstColumn="0" w:firstRowLastColumn="0" w:lastRowFirstColumn="0" w:lastRowLastColumn="0"/>
            <w:tcW w:w="1075" w:type="dxa"/>
          </w:tcPr>
          <w:p w14:paraId="633A62EA"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BE</w:t>
            </w:r>
          </w:p>
        </w:tc>
        <w:tc>
          <w:tcPr>
            <w:tcW w:w="1980" w:type="dxa"/>
          </w:tcPr>
          <w:p w14:paraId="51F1946E"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1.000.000</w:t>
            </w:r>
          </w:p>
        </w:tc>
        <w:tc>
          <w:tcPr>
            <w:tcW w:w="1720" w:type="dxa"/>
          </w:tcPr>
          <w:p w14:paraId="3BD82F9B"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6FA71982"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22%</w:t>
            </w:r>
          </w:p>
        </w:tc>
        <w:tc>
          <w:tcPr>
            <w:tcW w:w="1461" w:type="dxa"/>
          </w:tcPr>
          <w:p w14:paraId="788A8603"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75440F9B"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16.500</w:t>
            </w:r>
          </w:p>
        </w:tc>
      </w:tr>
      <w:tr w:rsidR="001737ED" w:rsidRPr="0041675F" w14:paraId="22917141" w14:textId="77777777" w:rsidTr="0034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F55182"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FR</w:t>
            </w:r>
          </w:p>
        </w:tc>
        <w:tc>
          <w:tcPr>
            <w:tcW w:w="1980" w:type="dxa"/>
          </w:tcPr>
          <w:p w14:paraId="3344D3F9"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6.500.000</w:t>
            </w:r>
          </w:p>
        </w:tc>
        <w:tc>
          <w:tcPr>
            <w:tcW w:w="1720" w:type="dxa"/>
          </w:tcPr>
          <w:p w14:paraId="7284D8F0"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6D835516"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32%</w:t>
            </w:r>
          </w:p>
        </w:tc>
        <w:tc>
          <w:tcPr>
            <w:tcW w:w="1461" w:type="dxa"/>
          </w:tcPr>
          <w:p w14:paraId="62642E64"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3854A6D8"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156.000</w:t>
            </w:r>
          </w:p>
        </w:tc>
      </w:tr>
      <w:tr w:rsidR="001737ED" w:rsidRPr="0041675F" w14:paraId="5F2D7725" w14:textId="77777777" w:rsidTr="003417FB">
        <w:tc>
          <w:tcPr>
            <w:cnfStyle w:val="001000000000" w:firstRow="0" w:lastRow="0" w:firstColumn="1" w:lastColumn="0" w:oddVBand="0" w:evenVBand="0" w:oddHBand="0" w:evenHBand="0" w:firstRowFirstColumn="0" w:firstRowLastColumn="0" w:lastRowFirstColumn="0" w:lastRowLastColumn="0"/>
            <w:tcW w:w="1075" w:type="dxa"/>
          </w:tcPr>
          <w:p w14:paraId="40B29AB6"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DK/SE</w:t>
            </w:r>
          </w:p>
        </w:tc>
        <w:tc>
          <w:tcPr>
            <w:tcW w:w="1980" w:type="dxa"/>
          </w:tcPr>
          <w:p w14:paraId="1EE618A1"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1.600.000</w:t>
            </w:r>
          </w:p>
        </w:tc>
        <w:tc>
          <w:tcPr>
            <w:tcW w:w="1720" w:type="dxa"/>
          </w:tcPr>
          <w:p w14:paraId="7C4B8A2A"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79005781"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37%</w:t>
            </w:r>
          </w:p>
        </w:tc>
        <w:tc>
          <w:tcPr>
            <w:tcW w:w="1461" w:type="dxa"/>
          </w:tcPr>
          <w:p w14:paraId="1D29DF95"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6A732A5F" w14:textId="77777777" w:rsidR="001737ED" w:rsidRPr="0041675F" w:rsidRDefault="001737ED"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45.000</w:t>
            </w:r>
          </w:p>
        </w:tc>
      </w:tr>
      <w:tr w:rsidR="001737ED" w:rsidRPr="0041675F" w14:paraId="1CA3A5F8" w14:textId="77777777" w:rsidTr="0034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E40B136" w14:textId="77777777" w:rsidR="001737ED" w:rsidRPr="0041675F" w:rsidRDefault="001737ED" w:rsidP="003417FB">
            <w:pPr>
              <w:spacing w:before="0" w:after="0" w:line="276" w:lineRule="auto"/>
              <w:rPr>
                <w:rFonts w:ascii="Noto IKEA Latin" w:hAnsi="Noto IKEA Latin"/>
                <w:sz w:val="18"/>
                <w:szCs w:val="18"/>
              </w:rPr>
            </w:pPr>
            <w:r w:rsidRPr="0041675F">
              <w:rPr>
                <w:rFonts w:ascii="Noto IKEA Latin" w:hAnsi="Noto IKEA Latin"/>
                <w:sz w:val="18"/>
                <w:szCs w:val="18"/>
              </w:rPr>
              <w:t>SP</w:t>
            </w:r>
          </w:p>
        </w:tc>
        <w:tc>
          <w:tcPr>
            <w:tcW w:w="1980" w:type="dxa"/>
          </w:tcPr>
          <w:p w14:paraId="42DB5E9A"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4.500.000</w:t>
            </w:r>
          </w:p>
        </w:tc>
        <w:tc>
          <w:tcPr>
            <w:tcW w:w="1720" w:type="dxa"/>
          </w:tcPr>
          <w:p w14:paraId="74C908B1"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50%</w:t>
            </w:r>
          </w:p>
        </w:tc>
        <w:tc>
          <w:tcPr>
            <w:tcW w:w="1700" w:type="dxa"/>
          </w:tcPr>
          <w:p w14:paraId="5F5F6AD4"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35%</w:t>
            </w:r>
          </w:p>
        </w:tc>
        <w:tc>
          <w:tcPr>
            <w:tcW w:w="1461" w:type="dxa"/>
          </w:tcPr>
          <w:p w14:paraId="6A924305"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15%</w:t>
            </w:r>
          </w:p>
        </w:tc>
        <w:tc>
          <w:tcPr>
            <w:tcW w:w="2139" w:type="dxa"/>
          </w:tcPr>
          <w:p w14:paraId="08220843" w14:textId="77777777" w:rsidR="001737ED" w:rsidRPr="0041675F" w:rsidRDefault="001737ED"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1675F">
              <w:rPr>
                <w:rFonts w:ascii="Noto IKEA Latin" w:hAnsi="Noto IKEA Latin"/>
                <w:sz w:val="18"/>
                <w:szCs w:val="18"/>
              </w:rPr>
              <w:t>120.000</w:t>
            </w:r>
          </w:p>
        </w:tc>
      </w:tr>
    </w:tbl>
    <w:p w14:paraId="4D22D457" w14:textId="6F95D5FD" w:rsidR="001737ED" w:rsidRDefault="00663996" w:rsidP="0041675F">
      <w:pPr>
        <w:spacing w:before="0" w:after="0" w:line="276" w:lineRule="auto"/>
        <w:rPr>
          <w:rFonts w:ascii="Noto IKEA Latin" w:hAnsi="Noto IKEA Latin"/>
          <w:i/>
          <w:iCs/>
          <w:sz w:val="16"/>
          <w:szCs w:val="16"/>
        </w:rPr>
      </w:pPr>
      <w:r w:rsidRPr="00663996">
        <w:rPr>
          <w:rFonts w:ascii="Noto IKEA Latin" w:hAnsi="Noto IKEA Latin"/>
          <w:i/>
          <w:iCs/>
          <w:sz w:val="16"/>
          <w:szCs w:val="16"/>
        </w:rPr>
        <w:t>* based on Ingka online sales share FY23</w:t>
      </w:r>
    </w:p>
    <w:p w14:paraId="08DC740F" w14:textId="569D977C" w:rsidR="00663996" w:rsidRPr="00663996" w:rsidRDefault="00663996" w:rsidP="0041675F">
      <w:pPr>
        <w:spacing w:before="0" w:after="0" w:line="276" w:lineRule="auto"/>
        <w:rPr>
          <w:rFonts w:ascii="Noto IKEA Latin" w:hAnsi="Noto IKEA Latin"/>
          <w:i/>
          <w:iCs/>
          <w:sz w:val="16"/>
          <w:szCs w:val="16"/>
        </w:rPr>
      </w:pPr>
      <w:r>
        <w:rPr>
          <w:rFonts w:ascii="Noto IKEA Latin" w:hAnsi="Noto IKEA Latin"/>
          <w:i/>
          <w:iCs/>
          <w:sz w:val="16"/>
          <w:szCs w:val="16"/>
        </w:rPr>
        <w:t xml:space="preserve">** estimated based on UK </w:t>
      </w:r>
      <w:r w:rsidR="00B9223D">
        <w:rPr>
          <w:rFonts w:ascii="Noto IKEA Latin" w:hAnsi="Noto IKEA Latin"/>
          <w:i/>
          <w:iCs/>
          <w:sz w:val="16"/>
          <w:szCs w:val="16"/>
        </w:rPr>
        <w:t>statistics</w:t>
      </w:r>
    </w:p>
    <w:p w14:paraId="6D311605" w14:textId="77777777" w:rsidR="00336911" w:rsidRDefault="00336911" w:rsidP="0041675F">
      <w:pPr>
        <w:spacing w:before="0" w:after="0" w:line="276" w:lineRule="auto"/>
        <w:rPr>
          <w:rFonts w:ascii="Noto IKEA Latin" w:hAnsi="Noto IKEA Latin"/>
          <w:b/>
          <w:bCs/>
          <w:color w:val="EC7216" w:themeColor="accent6"/>
          <w:sz w:val="20"/>
          <w:szCs w:val="20"/>
        </w:rPr>
      </w:pPr>
    </w:p>
    <w:p w14:paraId="4C38DEC1" w14:textId="6DD05A9C" w:rsidR="001737ED" w:rsidRPr="00BF432D" w:rsidRDefault="001737ED" w:rsidP="0041675F">
      <w:pPr>
        <w:spacing w:before="0" w:after="0" w:line="276" w:lineRule="auto"/>
        <w:rPr>
          <w:rFonts w:ascii="Noto IKEA Latin" w:hAnsi="Noto IKEA Latin"/>
          <w:b/>
          <w:bCs/>
          <w:color w:val="EC7216" w:themeColor="accent6"/>
          <w:sz w:val="20"/>
          <w:szCs w:val="20"/>
        </w:rPr>
      </w:pPr>
      <w:r w:rsidRPr="00BF432D">
        <w:rPr>
          <w:rFonts w:ascii="Noto IKEA Latin" w:hAnsi="Noto IKEA Latin"/>
          <w:b/>
          <w:bCs/>
          <w:color w:val="EC7216" w:themeColor="accent6"/>
          <w:sz w:val="20"/>
          <w:szCs w:val="20"/>
        </w:rPr>
        <w:t>Market developments</w:t>
      </w:r>
    </w:p>
    <w:p w14:paraId="3CC66117" w14:textId="77777777"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As more mattresses are sold online, the returns remain at a steady percentage which increases the overall volume of the market for rejuvenation.</w:t>
      </w:r>
    </w:p>
    <w:p w14:paraId="21877411" w14:textId="77777777"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We expect a growing customer acceptance for rejuvenated mattresses.</w:t>
      </w:r>
    </w:p>
    <w:p w14:paraId="5EC57F44" w14:textId="77777777" w:rsidR="001737ED" w:rsidRPr="0041675F" w:rsidRDefault="001737ED" w:rsidP="0041675F">
      <w:pPr>
        <w:spacing w:before="0" w:after="0" w:line="276" w:lineRule="auto"/>
        <w:rPr>
          <w:rFonts w:ascii="Noto IKEA Latin" w:hAnsi="Noto IKEA Latin"/>
          <w:b/>
          <w:bCs/>
          <w:sz w:val="20"/>
          <w:szCs w:val="20"/>
        </w:rPr>
      </w:pPr>
    </w:p>
    <w:p w14:paraId="6CCDD14C" w14:textId="77777777" w:rsidR="001D79B9" w:rsidRDefault="001D79B9">
      <w:pPr>
        <w:spacing w:before="0" w:after="160" w:line="259"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br w:type="page"/>
      </w:r>
    </w:p>
    <w:p w14:paraId="2B27A066" w14:textId="23BEE116" w:rsidR="001737ED" w:rsidRPr="00BF432D" w:rsidRDefault="001737ED" w:rsidP="0041675F">
      <w:pPr>
        <w:spacing w:before="0" w:after="0" w:line="276" w:lineRule="auto"/>
        <w:rPr>
          <w:rFonts w:ascii="Noto IKEA Latin" w:hAnsi="Noto IKEA Latin"/>
          <w:b/>
          <w:bCs/>
          <w:color w:val="EC7216" w:themeColor="accent6"/>
          <w:sz w:val="20"/>
          <w:szCs w:val="20"/>
        </w:rPr>
      </w:pPr>
      <w:r w:rsidRPr="00BF432D">
        <w:rPr>
          <w:rFonts w:ascii="Noto IKEA Latin" w:hAnsi="Noto IKEA Latin"/>
          <w:b/>
          <w:bCs/>
          <w:color w:val="EC7216" w:themeColor="accent6"/>
          <w:sz w:val="20"/>
          <w:szCs w:val="20"/>
        </w:rPr>
        <w:lastRenderedPageBreak/>
        <w:t>The customer base</w:t>
      </w:r>
    </w:p>
    <w:p w14:paraId="2A413077" w14:textId="77777777" w:rsidR="001737ED" w:rsidRPr="0041675F" w:rsidRDefault="001737ED" w:rsidP="0041675F">
      <w:pPr>
        <w:spacing w:before="0" w:after="0" w:line="276" w:lineRule="auto"/>
        <w:rPr>
          <w:rFonts w:ascii="Noto IKEA Latin" w:hAnsi="Noto IKEA Latin"/>
          <w:sz w:val="20"/>
          <w:szCs w:val="20"/>
        </w:rPr>
      </w:pPr>
      <w:r w:rsidRPr="0041675F">
        <w:rPr>
          <w:rFonts w:ascii="Noto IKEA Latin" w:hAnsi="Noto IKEA Latin"/>
          <w:sz w:val="20"/>
          <w:szCs w:val="20"/>
        </w:rPr>
        <w:t>Our target market for rejuvenation services are retailers and brands that sell mattresses for over £450 retail and have an established brand. The rejuvenation service offers these retailers and brands cost-saving opportunities by:</w:t>
      </w:r>
    </w:p>
    <w:p w14:paraId="21ECFCAE" w14:textId="77777777"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Transforming lost sales into a profitable revenue stream</w:t>
      </w:r>
    </w:p>
    <w:p w14:paraId="1BA66293" w14:textId="77777777"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Providing reliable and independently verified data on product damage, which helps them to put claims with producers and/or transport service providers.</w:t>
      </w:r>
    </w:p>
    <w:p w14:paraId="59206031" w14:textId="77777777" w:rsidR="001737ED" w:rsidRPr="0041675F" w:rsidRDefault="001737ED" w:rsidP="0041675F">
      <w:pPr>
        <w:spacing w:before="0" w:after="0" w:line="276" w:lineRule="auto"/>
        <w:rPr>
          <w:rFonts w:ascii="Noto IKEA Latin" w:hAnsi="Noto IKEA Latin"/>
          <w:b/>
          <w:bCs/>
          <w:sz w:val="20"/>
          <w:szCs w:val="20"/>
        </w:rPr>
      </w:pPr>
    </w:p>
    <w:p w14:paraId="4A1719E2" w14:textId="77777777" w:rsidR="001737ED" w:rsidRPr="00BF432D" w:rsidRDefault="001737ED" w:rsidP="0041675F">
      <w:pPr>
        <w:spacing w:before="0" w:after="0" w:line="276" w:lineRule="auto"/>
        <w:rPr>
          <w:rFonts w:ascii="Noto IKEA Latin" w:hAnsi="Noto IKEA Latin"/>
          <w:b/>
          <w:bCs/>
          <w:color w:val="EC7216" w:themeColor="accent6"/>
          <w:sz w:val="20"/>
          <w:szCs w:val="20"/>
        </w:rPr>
      </w:pPr>
      <w:r w:rsidRPr="00BF432D">
        <w:rPr>
          <w:rFonts w:ascii="Noto IKEA Latin" w:hAnsi="Noto IKEA Latin"/>
          <w:b/>
          <w:bCs/>
          <w:color w:val="EC7216" w:themeColor="accent6"/>
          <w:sz w:val="20"/>
          <w:szCs w:val="20"/>
        </w:rPr>
        <w:t>Competitors</w:t>
      </w:r>
    </w:p>
    <w:p w14:paraId="7348C405" w14:textId="374BB50D"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In the UK, a few delivery companies offer a segregation and “re-covering” service, but no companies offer as a complete a service of rejuvenation as T</w:t>
      </w:r>
      <w:r w:rsidR="009D7544">
        <w:rPr>
          <w:rFonts w:ascii="Noto IKEA Latin" w:hAnsi="Noto IKEA Latin"/>
          <w:sz w:val="20"/>
          <w:szCs w:val="20"/>
        </w:rPr>
        <w:t>F</w:t>
      </w:r>
      <w:r w:rsidRPr="0041675F">
        <w:rPr>
          <w:rFonts w:ascii="Noto IKEA Latin" w:hAnsi="Noto IKEA Latin"/>
          <w:sz w:val="20"/>
          <w:szCs w:val="20"/>
        </w:rPr>
        <w:t>R.</w:t>
      </w:r>
    </w:p>
    <w:p w14:paraId="4994FA9D" w14:textId="3871D896"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 xml:space="preserve">In The Netherlands, </w:t>
      </w:r>
      <w:r w:rsidR="004431B3">
        <w:rPr>
          <w:rFonts w:ascii="Noto IKEA Latin" w:hAnsi="Noto IKEA Latin"/>
          <w:sz w:val="20"/>
          <w:szCs w:val="20"/>
        </w:rPr>
        <w:t>a few mattress cleaning companies exist, mostly using UV light to disinfect mattresses</w:t>
      </w:r>
      <w:r w:rsidR="008D4FF1">
        <w:rPr>
          <w:rFonts w:ascii="Noto IKEA Latin" w:hAnsi="Noto IKEA Latin"/>
          <w:sz w:val="20"/>
          <w:szCs w:val="20"/>
        </w:rPr>
        <w:t xml:space="preserve">. </w:t>
      </w:r>
    </w:p>
    <w:p w14:paraId="735F2A2E" w14:textId="77777777" w:rsidR="001737ED" w:rsidRPr="0041675F" w:rsidRDefault="001737ED" w:rsidP="0041675F">
      <w:pPr>
        <w:pStyle w:val="ListParagraph"/>
        <w:numPr>
          <w:ilvl w:val="0"/>
          <w:numId w:val="18"/>
        </w:numPr>
        <w:spacing w:before="0" w:after="0" w:line="276" w:lineRule="auto"/>
        <w:rPr>
          <w:rFonts w:ascii="Noto IKEA Latin" w:hAnsi="Noto IKEA Latin"/>
          <w:sz w:val="20"/>
          <w:szCs w:val="20"/>
        </w:rPr>
      </w:pPr>
      <w:r w:rsidRPr="0041675F">
        <w:rPr>
          <w:rFonts w:ascii="Noto IKEA Latin" w:hAnsi="Noto IKEA Latin"/>
          <w:sz w:val="20"/>
          <w:szCs w:val="20"/>
        </w:rPr>
        <w:t xml:space="preserve">In Germany and France, there is some rejuvenation activity, but these are extremely small scale and basic as a service. In most cases it is the company that buys the return then re-furbishes and sells the mattress which is undesirable from a brand perspective. </w:t>
      </w:r>
    </w:p>
    <w:p w14:paraId="476BBB15" w14:textId="77777777" w:rsidR="000227E5" w:rsidRDefault="000227E5" w:rsidP="0041675F">
      <w:pPr>
        <w:spacing w:before="0" w:after="0" w:line="276" w:lineRule="auto"/>
        <w:rPr>
          <w:rFonts w:ascii="Noto IKEA Latin" w:hAnsi="Noto IKEA Latin"/>
          <w:b/>
          <w:bCs/>
          <w:color w:val="EC7216" w:themeColor="accent6"/>
          <w:sz w:val="20"/>
          <w:szCs w:val="20"/>
        </w:rPr>
      </w:pPr>
    </w:p>
    <w:p w14:paraId="115AE396" w14:textId="1F1D7059" w:rsidR="001737ED" w:rsidRPr="00BF432D" w:rsidRDefault="001737ED" w:rsidP="0041675F">
      <w:pPr>
        <w:spacing w:before="0" w:after="0" w:line="276" w:lineRule="auto"/>
        <w:rPr>
          <w:rFonts w:ascii="Noto IKEA Latin" w:hAnsi="Noto IKEA Latin"/>
          <w:b/>
          <w:bCs/>
          <w:color w:val="EC7216" w:themeColor="accent6"/>
          <w:sz w:val="20"/>
          <w:szCs w:val="20"/>
        </w:rPr>
      </w:pPr>
      <w:r w:rsidRPr="00BF432D">
        <w:rPr>
          <w:rFonts w:ascii="Noto IKEA Latin" w:hAnsi="Noto IKEA Latin"/>
          <w:b/>
          <w:bCs/>
          <w:color w:val="EC7216" w:themeColor="accent6"/>
          <w:sz w:val="20"/>
          <w:szCs w:val="20"/>
        </w:rPr>
        <w:t>Our strategic positioning</w:t>
      </w:r>
    </w:p>
    <w:p w14:paraId="66D9A232" w14:textId="245BC5A6" w:rsidR="001737ED" w:rsidRPr="0041675F" w:rsidRDefault="00B50DED" w:rsidP="0041675F">
      <w:pPr>
        <w:spacing w:before="0" w:after="0" w:line="276" w:lineRule="auto"/>
        <w:rPr>
          <w:rFonts w:ascii="Noto IKEA Latin" w:hAnsi="Noto IKEA Latin"/>
          <w:sz w:val="20"/>
          <w:szCs w:val="20"/>
        </w:rPr>
      </w:pPr>
      <w:r>
        <w:rPr>
          <w:rFonts w:ascii="Noto IKEA Latin" w:hAnsi="Noto IKEA Latin"/>
          <w:sz w:val="20"/>
          <w:szCs w:val="20"/>
        </w:rPr>
        <w:t>R</w:t>
      </w:r>
      <w:r w:rsidRPr="0041675F">
        <w:rPr>
          <w:rFonts w:ascii="Noto IKEA Latin" w:hAnsi="Noto IKEA Latin"/>
          <w:sz w:val="20"/>
          <w:szCs w:val="20"/>
        </w:rPr>
        <w:t xml:space="preserve">eturned mattresses pose disposal or recycling costs to the producer or retailer. </w:t>
      </w:r>
      <w:r w:rsidR="001737ED" w:rsidRPr="0041675F">
        <w:rPr>
          <w:rFonts w:ascii="Noto IKEA Latin" w:hAnsi="Noto IKEA Latin"/>
          <w:sz w:val="20"/>
          <w:szCs w:val="20"/>
        </w:rPr>
        <w:t>The strategic position vis-à-vis the retailers and producers, is:</w:t>
      </w:r>
    </w:p>
    <w:p w14:paraId="4630348D" w14:textId="6B5EC26D" w:rsidR="001737ED" w:rsidRPr="000A3B88" w:rsidRDefault="00F5626B" w:rsidP="006576DC">
      <w:pPr>
        <w:pStyle w:val="ListParagraph"/>
        <w:numPr>
          <w:ilvl w:val="0"/>
          <w:numId w:val="18"/>
        </w:numPr>
        <w:spacing w:before="0" w:after="0" w:line="276" w:lineRule="auto"/>
        <w:rPr>
          <w:rFonts w:ascii="Noto IKEA Latin" w:hAnsi="Noto IKEA Latin"/>
          <w:sz w:val="20"/>
          <w:szCs w:val="20"/>
        </w:rPr>
      </w:pPr>
      <w:r>
        <w:rPr>
          <w:rFonts w:ascii="Noto IKEA Latin" w:hAnsi="Noto IKEA Latin"/>
          <w:sz w:val="20"/>
          <w:szCs w:val="20"/>
        </w:rPr>
        <w:t>G</w:t>
      </w:r>
      <w:r w:rsidR="000A3B88" w:rsidRPr="000A3B88">
        <w:rPr>
          <w:rFonts w:ascii="Noto IKEA Latin" w:hAnsi="Noto IKEA Latin"/>
          <w:sz w:val="20"/>
          <w:szCs w:val="20"/>
        </w:rPr>
        <w:t>enerat</w:t>
      </w:r>
      <w:r>
        <w:rPr>
          <w:rFonts w:ascii="Noto IKEA Latin" w:hAnsi="Noto IKEA Latin"/>
          <w:sz w:val="20"/>
          <w:szCs w:val="20"/>
        </w:rPr>
        <w:t xml:space="preserve">ing </w:t>
      </w:r>
      <w:r w:rsidR="000A3B88" w:rsidRPr="000A3B88">
        <w:rPr>
          <w:rFonts w:ascii="Noto IKEA Latin" w:hAnsi="Noto IKEA Latin"/>
          <w:sz w:val="20"/>
          <w:szCs w:val="20"/>
        </w:rPr>
        <w:t xml:space="preserve">revenues from an otherwise loss-making part of the business. </w:t>
      </w:r>
    </w:p>
    <w:p w14:paraId="425CDDA3" w14:textId="36E6C864" w:rsidR="001737ED" w:rsidRPr="0041675F" w:rsidRDefault="00F5626B" w:rsidP="0041675F">
      <w:pPr>
        <w:pStyle w:val="ListParagraph"/>
        <w:numPr>
          <w:ilvl w:val="0"/>
          <w:numId w:val="18"/>
        </w:numPr>
        <w:spacing w:before="0" w:after="0" w:line="276" w:lineRule="auto"/>
        <w:rPr>
          <w:rFonts w:ascii="Noto IKEA Latin" w:hAnsi="Noto IKEA Latin"/>
          <w:sz w:val="20"/>
          <w:szCs w:val="20"/>
        </w:rPr>
      </w:pPr>
      <w:r>
        <w:rPr>
          <w:rFonts w:ascii="Noto IKEA Latin" w:hAnsi="Noto IKEA Latin"/>
          <w:sz w:val="20"/>
          <w:szCs w:val="20"/>
        </w:rPr>
        <w:t>O</w:t>
      </w:r>
      <w:r w:rsidR="001737ED" w:rsidRPr="0041675F">
        <w:rPr>
          <w:rFonts w:ascii="Noto IKEA Latin" w:hAnsi="Noto IKEA Latin"/>
          <w:sz w:val="20"/>
          <w:szCs w:val="20"/>
        </w:rPr>
        <w:t xml:space="preserve">ffer convenience </w:t>
      </w:r>
      <w:r>
        <w:rPr>
          <w:rFonts w:ascii="Noto IKEA Latin" w:hAnsi="Noto IKEA Latin"/>
          <w:sz w:val="20"/>
          <w:szCs w:val="20"/>
        </w:rPr>
        <w:t xml:space="preserve">as </w:t>
      </w:r>
      <w:r w:rsidR="001737ED" w:rsidRPr="0041675F">
        <w:rPr>
          <w:rFonts w:ascii="Noto IKEA Latin" w:hAnsi="Noto IKEA Latin"/>
          <w:sz w:val="20"/>
          <w:szCs w:val="20"/>
        </w:rPr>
        <w:t>rejuvenation is not the core-business of a retailer / mattress producer</w:t>
      </w:r>
      <w:r>
        <w:rPr>
          <w:rFonts w:ascii="Noto IKEA Latin" w:hAnsi="Noto IKEA Latin"/>
          <w:sz w:val="20"/>
          <w:szCs w:val="20"/>
        </w:rPr>
        <w:t>.</w:t>
      </w:r>
    </w:p>
    <w:p w14:paraId="7FAF9CF0" w14:textId="7B1E8AFF" w:rsidR="001737ED" w:rsidRPr="0041675F" w:rsidRDefault="00F5626B" w:rsidP="0041675F">
      <w:pPr>
        <w:pStyle w:val="ListParagraph"/>
        <w:numPr>
          <w:ilvl w:val="0"/>
          <w:numId w:val="18"/>
        </w:numPr>
        <w:spacing w:before="0" w:after="0" w:line="276" w:lineRule="auto"/>
        <w:rPr>
          <w:rFonts w:ascii="Noto IKEA Latin" w:hAnsi="Noto IKEA Latin"/>
          <w:sz w:val="20"/>
          <w:szCs w:val="20"/>
        </w:rPr>
      </w:pPr>
      <w:r>
        <w:rPr>
          <w:rFonts w:ascii="Noto IKEA Latin" w:hAnsi="Noto IKEA Latin"/>
          <w:sz w:val="20"/>
          <w:szCs w:val="20"/>
        </w:rPr>
        <w:t>P</w:t>
      </w:r>
      <w:r w:rsidR="001737ED" w:rsidRPr="0041675F">
        <w:rPr>
          <w:rFonts w:ascii="Noto IKEA Latin" w:hAnsi="Noto IKEA Latin"/>
          <w:sz w:val="20"/>
          <w:szCs w:val="20"/>
        </w:rPr>
        <w:t>rotecting their brand value through high-quality rejuvenation service</w:t>
      </w:r>
      <w:r w:rsidR="00F21C8D">
        <w:rPr>
          <w:rFonts w:ascii="Noto IKEA Latin" w:hAnsi="Noto IKEA Latin"/>
          <w:sz w:val="20"/>
          <w:szCs w:val="20"/>
        </w:rPr>
        <w:t>.</w:t>
      </w:r>
    </w:p>
    <w:p w14:paraId="0F24A484" w14:textId="77777777" w:rsidR="001737ED" w:rsidRPr="0041675F" w:rsidRDefault="001737ED" w:rsidP="0041675F">
      <w:pPr>
        <w:spacing w:before="0" w:after="0" w:line="276" w:lineRule="auto"/>
        <w:rPr>
          <w:rFonts w:ascii="Noto IKEA Latin" w:hAnsi="Noto IKEA Latin"/>
          <w:sz w:val="20"/>
          <w:szCs w:val="20"/>
        </w:rPr>
      </w:pPr>
    </w:p>
    <w:p w14:paraId="0BC82337" w14:textId="114650CB" w:rsidR="001737ED" w:rsidRPr="00BF432D" w:rsidRDefault="001737ED" w:rsidP="0041675F">
      <w:pPr>
        <w:spacing w:before="0" w:after="0" w:line="276" w:lineRule="auto"/>
        <w:rPr>
          <w:rFonts w:ascii="Noto IKEA Latin" w:hAnsi="Noto IKEA Latin"/>
          <w:b/>
          <w:bCs/>
          <w:color w:val="EC7216" w:themeColor="accent6"/>
          <w:sz w:val="20"/>
          <w:szCs w:val="20"/>
        </w:rPr>
      </w:pPr>
      <w:r w:rsidRPr="00BF432D">
        <w:rPr>
          <w:rFonts w:ascii="Noto IKEA Latin" w:hAnsi="Noto IKEA Latin"/>
          <w:b/>
          <w:bCs/>
          <w:color w:val="EC7216" w:themeColor="accent6"/>
          <w:sz w:val="20"/>
          <w:szCs w:val="20"/>
        </w:rPr>
        <w:t>Goals 2028</w:t>
      </w:r>
    </w:p>
    <w:tbl>
      <w:tblPr>
        <w:tblStyle w:val="ListTable3-Accent6"/>
        <w:tblW w:w="0" w:type="auto"/>
        <w:tblLook w:val="04A0" w:firstRow="1" w:lastRow="0" w:firstColumn="1" w:lastColumn="0" w:noHBand="0" w:noVBand="1"/>
      </w:tblPr>
      <w:tblGrid>
        <w:gridCol w:w="2875"/>
        <w:gridCol w:w="3420"/>
        <w:gridCol w:w="3690"/>
      </w:tblGrid>
      <w:tr w:rsidR="001737ED" w:rsidRPr="0041675F" w14:paraId="787212C3" w14:textId="77777777" w:rsidTr="008D55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75" w:type="dxa"/>
          </w:tcPr>
          <w:p w14:paraId="23802E48" w14:textId="77777777" w:rsidR="001737ED" w:rsidRPr="003A1338" w:rsidRDefault="001737ED" w:rsidP="003A1338">
            <w:pPr>
              <w:spacing w:before="0" w:after="0" w:line="276" w:lineRule="auto"/>
              <w:rPr>
                <w:rFonts w:ascii="Noto IKEA Latin" w:hAnsi="Noto IKEA Latin"/>
                <w:sz w:val="18"/>
                <w:szCs w:val="18"/>
              </w:rPr>
            </w:pPr>
          </w:p>
        </w:tc>
        <w:tc>
          <w:tcPr>
            <w:tcW w:w="3420" w:type="dxa"/>
          </w:tcPr>
          <w:p w14:paraId="077C42EC" w14:textId="77777777" w:rsidR="001737ED" w:rsidRPr="003A1338" w:rsidRDefault="001737ED" w:rsidP="003A1338">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1338">
              <w:rPr>
                <w:rFonts w:ascii="Noto IKEA Latin" w:hAnsi="Noto IKEA Latin"/>
                <w:color w:val="FFFFFF" w:themeColor="background1"/>
                <w:sz w:val="18"/>
                <w:szCs w:val="18"/>
              </w:rPr>
              <w:t>Where are we now (2023)</w:t>
            </w:r>
          </w:p>
        </w:tc>
        <w:tc>
          <w:tcPr>
            <w:tcW w:w="3690" w:type="dxa"/>
          </w:tcPr>
          <w:p w14:paraId="45200524" w14:textId="77777777" w:rsidR="001737ED" w:rsidRPr="003A1338" w:rsidRDefault="001737ED" w:rsidP="003A1338">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1338">
              <w:rPr>
                <w:rFonts w:ascii="Noto IKEA Latin" w:hAnsi="Noto IKEA Latin"/>
                <w:color w:val="FFFFFF" w:themeColor="background1"/>
                <w:sz w:val="18"/>
                <w:szCs w:val="18"/>
              </w:rPr>
              <w:t>Wished position 2028</w:t>
            </w:r>
          </w:p>
        </w:tc>
      </w:tr>
      <w:tr w:rsidR="001737ED" w:rsidRPr="0041675F" w14:paraId="509AD2B9" w14:textId="77777777" w:rsidTr="008D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7B25A9" w14:textId="77777777" w:rsidR="003A1338" w:rsidRPr="003A1338" w:rsidRDefault="001737ED" w:rsidP="003A1338">
            <w:pPr>
              <w:spacing w:before="0" w:after="0" w:line="276" w:lineRule="auto"/>
              <w:rPr>
                <w:rFonts w:ascii="Noto IKEA Latin" w:hAnsi="Noto IKEA Latin"/>
                <w:b w:val="0"/>
                <w:bCs w:val="0"/>
                <w:sz w:val="18"/>
                <w:szCs w:val="18"/>
              </w:rPr>
            </w:pPr>
            <w:r w:rsidRPr="003A1338">
              <w:rPr>
                <w:rFonts w:ascii="Noto IKEA Latin" w:hAnsi="Noto IKEA Latin"/>
                <w:sz w:val="18"/>
                <w:szCs w:val="18"/>
              </w:rPr>
              <w:t xml:space="preserve"># mattresses </w:t>
            </w:r>
          </w:p>
          <w:p w14:paraId="4B46B721" w14:textId="72BA5C7D" w:rsidR="001737ED" w:rsidRPr="003A1338" w:rsidRDefault="001737ED" w:rsidP="003A1338">
            <w:pPr>
              <w:spacing w:before="0" w:after="0" w:line="276" w:lineRule="auto"/>
              <w:rPr>
                <w:rFonts w:ascii="Noto IKEA Latin" w:hAnsi="Noto IKEA Latin"/>
                <w:sz w:val="18"/>
                <w:szCs w:val="18"/>
              </w:rPr>
            </w:pPr>
            <w:r w:rsidRPr="003A1338">
              <w:rPr>
                <w:rFonts w:ascii="Noto IKEA Latin" w:hAnsi="Noto IKEA Latin"/>
                <w:sz w:val="18"/>
                <w:szCs w:val="18"/>
              </w:rPr>
              <w:t xml:space="preserve">rejuvenated </w:t>
            </w:r>
          </w:p>
        </w:tc>
        <w:tc>
          <w:tcPr>
            <w:tcW w:w="3420" w:type="dxa"/>
          </w:tcPr>
          <w:p w14:paraId="72EC433A" w14:textId="77777777" w:rsidR="001737ED" w:rsidRPr="003A1338" w:rsidRDefault="001737ED"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48.000</w:t>
            </w:r>
          </w:p>
        </w:tc>
        <w:tc>
          <w:tcPr>
            <w:tcW w:w="3690" w:type="dxa"/>
          </w:tcPr>
          <w:p w14:paraId="6CDC0AE5" w14:textId="77777777" w:rsidR="001737ED" w:rsidRPr="003A1338" w:rsidRDefault="001737ED"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250.000</w:t>
            </w:r>
          </w:p>
        </w:tc>
      </w:tr>
      <w:tr w:rsidR="001737ED" w:rsidRPr="0041675F" w14:paraId="093EDCAD" w14:textId="77777777" w:rsidTr="008D552B">
        <w:tc>
          <w:tcPr>
            <w:cnfStyle w:val="001000000000" w:firstRow="0" w:lastRow="0" w:firstColumn="1" w:lastColumn="0" w:oddVBand="0" w:evenVBand="0" w:oddHBand="0" w:evenHBand="0" w:firstRowFirstColumn="0" w:firstRowLastColumn="0" w:lastRowFirstColumn="0" w:lastRowLastColumn="0"/>
            <w:tcW w:w="2875" w:type="dxa"/>
          </w:tcPr>
          <w:p w14:paraId="5E92F3D3" w14:textId="77777777" w:rsidR="001737ED" w:rsidRPr="003A1338" w:rsidRDefault="001737ED" w:rsidP="003A1338">
            <w:pPr>
              <w:spacing w:before="0" w:after="0" w:line="276" w:lineRule="auto"/>
              <w:rPr>
                <w:rFonts w:ascii="Noto IKEA Latin" w:hAnsi="Noto IKEA Latin"/>
                <w:sz w:val="18"/>
                <w:szCs w:val="18"/>
              </w:rPr>
            </w:pPr>
            <w:r w:rsidRPr="003A1338">
              <w:rPr>
                <w:rFonts w:ascii="Noto IKEA Latin" w:hAnsi="Noto IKEA Latin"/>
                <w:sz w:val="18"/>
                <w:szCs w:val="18"/>
              </w:rPr>
              <w:t>Countries covered</w:t>
            </w:r>
          </w:p>
        </w:tc>
        <w:tc>
          <w:tcPr>
            <w:tcW w:w="3420" w:type="dxa"/>
          </w:tcPr>
          <w:p w14:paraId="46A0BFB7" w14:textId="77777777" w:rsidR="001737ED" w:rsidRPr="003A1338" w:rsidRDefault="001737ED" w:rsidP="003A1338">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UK</w:t>
            </w:r>
          </w:p>
        </w:tc>
        <w:tc>
          <w:tcPr>
            <w:tcW w:w="3690" w:type="dxa"/>
          </w:tcPr>
          <w:p w14:paraId="1FE7B60F" w14:textId="77777777" w:rsidR="001737ED" w:rsidRPr="003A1338" w:rsidRDefault="001737ED" w:rsidP="003A1338">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UK</w:t>
            </w:r>
          </w:p>
          <w:p w14:paraId="13AA59AC" w14:textId="339A7211" w:rsidR="001737ED" w:rsidRPr="003A1338" w:rsidRDefault="001737ED" w:rsidP="003A1338">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Other markets: tbc</w:t>
            </w:r>
            <w:r w:rsidR="003718D8" w:rsidRPr="003A1338">
              <w:rPr>
                <w:rFonts w:ascii="Noto IKEA Latin" w:hAnsi="Noto IKEA Latin"/>
                <w:sz w:val="18"/>
                <w:szCs w:val="18"/>
              </w:rPr>
              <w:t>*</w:t>
            </w:r>
          </w:p>
        </w:tc>
      </w:tr>
    </w:tbl>
    <w:p w14:paraId="7AB69431" w14:textId="77777777" w:rsidR="003718D8" w:rsidRPr="0041675F" w:rsidRDefault="003718D8" w:rsidP="0041675F">
      <w:pPr>
        <w:spacing w:before="0" w:after="0" w:line="276" w:lineRule="auto"/>
        <w:rPr>
          <w:rFonts w:ascii="Noto IKEA Latin" w:hAnsi="Noto IKEA Latin"/>
          <w:sz w:val="20"/>
          <w:szCs w:val="20"/>
        </w:rPr>
      </w:pPr>
    </w:p>
    <w:p w14:paraId="6510E30E" w14:textId="5499E85A" w:rsidR="00F21C8D" w:rsidRDefault="001F5A3B" w:rsidP="0090206B">
      <w:pPr>
        <w:spacing w:before="0" w:after="0" w:line="276" w:lineRule="auto"/>
        <w:rPr>
          <w:rFonts w:ascii="Noto IKEA Latin" w:hAnsi="Noto IKEA Latin"/>
          <w:sz w:val="20"/>
          <w:szCs w:val="20"/>
        </w:rPr>
      </w:pPr>
      <w:r w:rsidRPr="0041675F">
        <w:rPr>
          <w:rFonts w:ascii="Noto IKEA Latin" w:hAnsi="Noto IKEA Latin"/>
          <w:sz w:val="20"/>
          <w:szCs w:val="20"/>
        </w:rPr>
        <w:t>Today, we have established a solid and profitable rejuvenation service in the UK</w:t>
      </w:r>
      <w:r>
        <w:rPr>
          <w:rFonts w:ascii="Noto IKEA Latin" w:hAnsi="Noto IKEA Latin"/>
          <w:sz w:val="20"/>
          <w:szCs w:val="20"/>
        </w:rPr>
        <w:t xml:space="preserve">. </w:t>
      </w:r>
      <w:r w:rsidR="001737ED" w:rsidRPr="0041675F">
        <w:rPr>
          <w:rFonts w:ascii="Noto IKEA Latin" w:hAnsi="Noto IKEA Latin"/>
          <w:sz w:val="20"/>
          <w:szCs w:val="20"/>
        </w:rPr>
        <w:t>To achieve our wished position in 2028, we identified three strategies:</w:t>
      </w:r>
    </w:p>
    <w:p w14:paraId="0E66CB84" w14:textId="77777777" w:rsidR="001737ED" w:rsidRPr="0041675F" w:rsidRDefault="001737ED" w:rsidP="0041675F">
      <w:pPr>
        <w:pStyle w:val="ListParagraph"/>
        <w:numPr>
          <w:ilvl w:val="0"/>
          <w:numId w:val="22"/>
        </w:numPr>
        <w:spacing w:before="0" w:after="0" w:line="276" w:lineRule="auto"/>
        <w:rPr>
          <w:rFonts w:ascii="Noto IKEA Latin" w:hAnsi="Noto IKEA Latin"/>
          <w:sz w:val="20"/>
          <w:szCs w:val="20"/>
        </w:rPr>
      </w:pPr>
      <w:r w:rsidRPr="0041675F">
        <w:rPr>
          <w:rFonts w:ascii="Noto IKEA Latin" w:hAnsi="Noto IKEA Latin"/>
          <w:b/>
          <w:bCs/>
          <w:sz w:val="20"/>
          <w:szCs w:val="20"/>
        </w:rPr>
        <w:t>Market penetration</w:t>
      </w:r>
      <w:r w:rsidRPr="0041675F">
        <w:rPr>
          <w:rFonts w:ascii="Noto IKEA Latin" w:hAnsi="Noto IKEA Latin"/>
          <w:sz w:val="20"/>
          <w:szCs w:val="20"/>
        </w:rPr>
        <w:t>: offer mattress rejuvenation services in other markets, starting in those countries where our current UK customers are located (e.g. Germany).</w:t>
      </w:r>
    </w:p>
    <w:p w14:paraId="189A3411" w14:textId="7A8B2942" w:rsidR="001737ED" w:rsidRPr="0041675F" w:rsidRDefault="001737ED" w:rsidP="0041675F">
      <w:pPr>
        <w:pStyle w:val="ListParagraph"/>
        <w:numPr>
          <w:ilvl w:val="0"/>
          <w:numId w:val="22"/>
        </w:numPr>
        <w:spacing w:before="0" w:after="0" w:line="276" w:lineRule="auto"/>
        <w:rPr>
          <w:rFonts w:ascii="Noto IKEA Latin" w:hAnsi="Noto IKEA Latin"/>
          <w:sz w:val="20"/>
          <w:szCs w:val="20"/>
        </w:rPr>
      </w:pPr>
      <w:r w:rsidRPr="0041675F">
        <w:rPr>
          <w:rFonts w:ascii="Noto IKEA Latin" w:hAnsi="Noto IKEA Latin"/>
          <w:b/>
          <w:bCs/>
          <w:sz w:val="20"/>
          <w:szCs w:val="20"/>
        </w:rPr>
        <w:t>Market development</w:t>
      </w:r>
      <w:r w:rsidRPr="0041675F">
        <w:rPr>
          <w:rFonts w:ascii="Noto IKEA Latin" w:hAnsi="Noto IKEA Latin"/>
          <w:sz w:val="20"/>
          <w:szCs w:val="20"/>
        </w:rPr>
        <w:t>: offer rejuvenation services to customer groups that we currently do not serve (e.g. hospitality sector).</w:t>
      </w:r>
    </w:p>
    <w:p w14:paraId="6ECC21A0" w14:textId="6426770F" w:rsidR="001737ED" w:rsidRDefault="001737ED" w:rsidP="0041675F">
      <w:pPr>
        <w:pStyle w:val="ListParagraph"/>
        <w:numPr>
          <w:ilvl w:val="0"/>
          <w:numId w:val="22"/>
        </w:numPr>
        <w:spacing w:before="0" w:after="0" w:line="276" w:lineRule="auto"/>
        <w:rPr>
          <w:rFonts w:ascii="Noto IKEA Latin" w:hAnsi="Noto IKEA Latin"/>
          <w:sz w:val="20"/>
          <w:szCs w:val="20"/>
        </w:rPr>
      </w:pPr>
      <w:r w:rsidRPr="0041675F">
        <w:rPr>
          <w:rFonts w:ascii="Noto IKEA Latin" w:hAnsi="Noto IKEA Latin"/>
          <w:b/>
          <w:bCs/>
          <w:sz w:val="20"/>
          <w:szCs w:val="20"/>
        </w:rPr>
        <w:t>Product development</w:t>
      </w:r>
      <w:r w:rsidRPr="0041675F">
        <w:rPr>
          <w:rFonts w:ascii="Noto IKEA Latin" w:hAnsi="Noto IKEA Latin"/>
          <w:sz w:val="20"/>
          <w:szCs w:val="20"/>
        </w:rPr>
        <w:t xml:space="preserve">: offer additional services to mattress retailers and brands (e.g. warehousing services or establishing a sales platform). </w:t>
      </w:r>
    </w:p>
    <w:p w14:paraId="06C5AA6E" w14:textId="77777777" w:rsidR="00E653C4" w:rsidRDefault="00E653C4" w:rsidP="00E653C4">
      <w:pPr>
        <w:spacing w:before="0" w:after="0" w:line="276" w:lineRule="auto"/>
        <w:ind w:left="360"/>
        <w:rPr>
          <w:rFonts w:ascii="Noto IKEA Latin" w:hAnsi="Noto IKEA Latin"/>
          <w:sz w:val="20"/>
          <w:szCs w:val="20"/>
        </w:rPr>
      </w:pPr>
    </w:p>
    <w:p w14:paraId="5CE8F5A9" w14:textId="77777777" w:rsidR="00716410" w:rsidRDefault="00716410">
      <w:pPr>
        <w:spacing w:before="0" w:after="160" w:line="259"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br w:type="page"/>
      </w:r>
    </w:p>
    <w:p w14:paraId="26AABCC6" w14:textId="080903F1" w:rsidR="00E653C4" w:rsidRDefault="00E653C4" w:rsidP="00716410">
      <w:pPr>
        <w:spacing w:before="0" w:after="0" w:line="276" w:lineRule="auto"/>
        <w:rPr>
          <w:rFonts w:ascii="Noto IKEA Latin" w:hAnsi="Noto IKEA Latin"/>
          <w:b/>
          <w:bCs/>
          <w:color w:val="EC7216" w:themeColor="accent6"/>
          <w:sz w:val="20"/>
          <w:szCs w:val="20"/>
        </w:rPr>
      </w:pPr>
      <w:r w:rsidRPr="00E653C4">
        <w:rPr>
          <w:rFonts w:ascii="Noto IKEA Latin" w:hAnsi="Noto IKEA Latin"/>
          <w:b/>
          <w:bCs/>
          <w:color w:val="EC7216" w:themeColor="accent6"/>
          <w:sz w:val="20"/>
          <w:szCs w:val="20"/>
        </w:rPr>
        <w:lastRenderedPageBreak/>
        <w:t>Next steps</w:t>
      </w:r>
    </w:p>
    <w:p w14:paraId="035E1A90" w14:textId="3DCE7402" w:rsidR="006B0154" w:rsidRDefault="003D3253" w:rsidP="006B0154">
      <w:pPr>
        <w:pStyle w:val="ListParagraph"/>
        <w:numPr>
          <w:ilvl w:val="0"/>
          <w:numId w:val="30"/>
        </w:numPr>
        <w:spacing w:before="0" w:after="0" w:line="276" w:lineRule="auto"/>
        <w:rPr>
          <w:rFonts w:ascii="Noto IKEA Latin" w:hAnsi="Noto IKEA Latin"/>
          <w:sz w:val="20"/>
          <w:szCs w:val="20"/>
        </w:rPr>
      </w:pPr>
      <w:r>
        <w:rPr>
          <w:rFonts w:ascii="Noto IKEA Latin" w:hAnsi="Noto IKEA Latin"/>
          <w:sz w:val="20"/>
          <w:szCs w:val="20"/>
        </w:rPr>
        <w:t>Conceptualize</w:t>
      </w:r>
      <w:r w:rsidR="006B0154">
        <w:rPr>
          <w:rFonts w:ascii="Noto IKEA Latin" w:hAnsi="Noto IKEA Latin"/>
          <w:sz w:val="20"/>
          <w:szCs w:val="20"/>
        </w:rPr>
        <w:t xml:space="preserve"> the </w:t>
      </w:r>
      <w:r w:rsidR="003F3450">
        <w:rPr>
          <w:rFonts w:ascii="Noto IKEA Latin" w:hAnsi="Noto IKEA Latin"/>
          <w:sz w:val="20"/>
          <w:szCs w:val="20"/>
        </w:rPr>
        <w:t xml:space="preserve">mattress </w:t>
      </w:r>
      <w:r w:rsidR="006B0154">
        <w:rPr>
          <w:rFonts w:ascii="Noto IKEA Latin" w:hAnsi="Noto IKEA Latin"/>
          <w:sz w:val="20"/>
          <w:szCs w:val="20"/>
        </w:rPr>
        <w:t xml:space="preserve">rejuvenation service </w:t>
      </w:r>
      <w:r w:rsidR="000974D5">
        <w:rPr>
          <w:rFonts w:ascii="Noto IKEA Latin" w:hAnsi="Noto IKEA Latin"/>
          <w:sz w:val="20"/>
          <w:szCs w:val="20"/>
        </w:rPr>
        <w:t xml:space="preserve">(as it is today) </w:t>
      </w:r>
      <w:r w:rsidR="006B0154">
        <w:rPr>
          <w:rFonts w:ascii="Noto IKEA Latin" w:hAnsi="Noto IKEA Latin"/>
          <w:sz w:val="20"/>
          <w:szCs w:val="20"/>
        </w:rPr>
        <w:t>into a</w:t>
      </w:r>
      <w:r w:rsidR="003F3450">
        <w:rPr>
          <w:rFonts w:ascii="Noto IKEA Latin" w:hAnsi="Noto IKEA Latin"/>
          <w:sz w:val="20"/>
          <w:szCs w:val="20"/>
        </w:rPr>
        <w:t xml:space="preserve"> replicable business model </w:t>
      </w:r>
      <w:r>
        <w:rPr>
          <w:rFonts w:ascii="Noto IKEA Latin" w:hAnsi="Noto IKEA Latin"/>
          <w:sz w:val="20"/>
          <w:szCs w:val="20"/>
        </w:rPr>
        <w:t>with a clear customer offering</w:t>
      </w:r>
      <w:r w:rsidR="000974D5">
        <w:rPr>
          <w:rFonts w:ascii="Noto IKEA Latin" w:hAnsi="Noto IKEA Latin"/>
          <w:sz w:val="20"/>
          <w:szCs w:val="20"/>
        </w:rPr>
        <w:t xml:space="preserve"> and clarity on the financials.</w:t>
      </w:r>
    </w:p>
    <w:p w14:paraId="16148502" w14:textId="653D7767" w:rsidR="000974D5" w:rsidRDefault="005C30BC" w:rsidP="000974D5">
      <w:pPr>
        <w:pStyle w:val="ListParagraph"/>
        <w:numPr>
          <w:ilvl w:val="0"/>
          <w:numId w:val="30"/>
        </w:numPr>
        <w:spacing w:before="0" w:after="0" w:line="276" w:lineRule="auto"/>
        <w:rPr>
          <w:rFonts w:ascii="Noto IKEA Latin" w:hAnsi="Noto IKEA Latin"/>
          <w:sz w:val="20"/>
          <w:szCs w:val="20"/>
        </w:rPr>
      </w:pPr>
      <w:r>
        <w:rPr>
          <w:rFonts w:ascii="Noto IKEA Latin" w:hAnsi="Noto IKEA Latin"/>
          <w:sz w:val="20"/>
          <w:szCs w:val="20"/>
        </w:rPr>
        <w:t>Formulate a market penetration plan for mattress rejuvenation the UK market</w:t>
      </w:r>
      <w:r w:rsidR="000974D5">
        <w:rPr>
          <w:rFonts w:ascii="Noto IKEA Latin" w:hAnsi="Noto IKEA Latin"/>
          <w:sz w:val="20"/>
          <w:szCs w:val="20"/>
        </w:rPr>
        <w:t>.</w:t>
      </w:r>
    </w:p>
    <w:p w14:paraId="43D8EC91" w14:textId="50C30902" w:rsidR="00E653C4" w:rsidRDefault="000974D5" w:rsidP="000974D5">
      <w:pPr>
        <w:pStyle w:val="ListParagraph"/>
        <w:numPr>
          <w:ilvl w:val="0"/>
          <w:numId w:val="30"/>
        </w:numPr>
        <w:spacing w:before="0" w:after="0" w:line="276" w:lineRule="auto"/>
        <w:rPr>
          <w:rFonts w:ascii="Noto IKEA Latin" w:hAnsi="Noto IKEA Latin"/>
          <w:sz w:val="20"/>
          <w:szCs w:val="20"/>
        </w:rPr>
      </w:pPr>
      <w:r w:rsidRPr="000974D5">
        <w:rPr>
          <w:rFonts w:ascii="Noto IKEA Latin" w:hAnsi="Noto IKEA Latin"/>
          <w:sz w:val="20"/>
          <w:szCs w:val="20"/>
        </w:rPr>
        <w:t xml:space="preserve">Identify </w:t>
      </w:r>
      <w:r>
        <w:rPr>
          <w:rFonts w:ascii="Noto IKEA Latin" w:hAnsi="Noto IKEA Latin"/>
          <w:sz w:val="20"/>
          <w:szCs w:val="20"/>
        </w:rPr>
        <w:t xml:space="preserve">the </w:t>
      </w:r>
      <w:r w:rsidR="00E653C4" w:rsidRPr="000974D5">
        <w:rPr>
          <w:rFonts w:ascii="Noto IKEA Latin" w:hAnsi="Noto IKEA Latin"/>
          <w:sz w:val="20"/>
          <w:szCs w:val="20"/>
        </w:rPr>
        <w:t>potential to further automate this service and gain efficiencies in the process.</w:t>
      </w:r>
    </w:p>
    <w:p w14:paraId="511C6972" w14:textId="025CD0DD" w:rsidR="000974D5" w:rsidRDefault="00EF4A3B" w:rsidP="000974D5">
      <w:pPr>
        <w:pStyle w:val="ListParagraph"/>
        <w:numPr>
          <w:ilvl w:val="0"/>
          <w:numId w:val="30"/>
        </w:numPr>
        <w:spacing w:before="0" w:after="0" w:line="276" w:lineRule="auto"/>
        <w:rPr>
          <w:rFonts w:ascii="Noto IKEA Latin" w:hAnsi="Noto IKEA Latin"/>
          <w:sz w:val="20"/>
          <w:szCs w:val="20"/>
        </w:rPr>
      </w:pPr>
      <w:r>
        <w:rPr>
          <w:rFonts w:ascii="Noto IKEA Latin" w:hAnsi="Noto IKEA Latin"/>
          <w:sz w:val="20"/>
          <w:szCs w:val="20"/>
        </w:rPr>
        <w:t>Formulate a market penetration plan for other high-priority markets</w:t>
      </w:r>
      <w:r w:rsidR="00060C00">
        <w:rPr>
          <w:rFonts w:ascii="Noto IKEA Latin" w:hAnsi="Noto IKEA Latin"/>
          <w:sz w:val="20"/>
          <w:szCs w:val="20"/>
        </w:rPr>
        <w:t>.</w:t>
      </w:r>
    </w:p>
    <w:p w14:paraId="7C6E8293" w14:textId="77777777" w:rsidR="001D79B9" w:rsidRDefault="001D79B9" w:rsidP="00E653C4">
      <w:pPr>
        <w:spacing w:before="0" w:after="0" w:line="276" w:lineRule="auto"/>
        <w:ind w:left="360"/>
        <w:rPr>
          <w:rFonts w:ascii="Noto IKEA Latin" w:hAnsi="Noto IKEA Latin"/>
          <w:sz w:val="20"/>
          <w:szCs w:val="20"/>
        </w:rPr>
      </w:pPr>
    </w:p>
    <w:p w14:paraId="7345ACC1" w14:textId="77777777" w:rsidR="001D79B9" w:rsidRPr="00E653C4" w:rsidRDefault="001D79B9" w:rsidP="00E653C4">
      <w:pPr>
        <w:spacing w:before="0" w:after="0" w:line="276" w:lineRule="auto"/>
        <w:ind w:left="360"/>
        <w:rPr>
          <w:rFonts w:ascii="Noto IKEA Latin" w:hAnsi="Noto IKEA Latin"/>
          <w:sz w:val="20"/>
          <w:szCs w:val="20"/>
        </w:rPr>
      </w:pPr>
    </w:p>
    <w:p w14:paraId="78ACB5ED" w14:textId="77777777" w:rsidR="001D79B9" w:rsidRDefault="001D79B9">
      <w:pPr>
        <w:spacing w:before="0" w:after="160" w:line="259" w:lineRule="auto"/>
        <w:rPr>
          <w:rFonts w:asciiTheme="majorHAnsi" w:eastAsiaTheme="majorEastAsia" w:hAnsiTheme="majorHAnsi" w:cstheme="majorBidi"/>
          <w:b/>
          <w:caps/>
          <w:color w:val="107082" w:themeColor="accent2"/>
          <w:sz w:val="44"/>
          <w:szCs w:val="32"/>
          <w:lang w:val="en-GB"/>
        </w:rPr>
      </w:pPr>
      <w:bookmarkStart w:id="3" w:name="_Toc138276511"/>
      <w:r>
        <w:rPr>
          <w:lang w:val="en-GB"/>
        </w:rPr>
        <w:br w:type="page"/>
      </w:r>
    </w:p>
    <w:p w14:paraId="345E67D3" w14:textId="53016C83" w:rsidR="00BA31C4" w:rsidRPr="00761C3C" w:rsidRDefault="002E0CE7" w:rsidP="008D4D66">
      <w:pPr>
        <w:pStyle w:val="Heading1"/>
        <w:numPr>
          <w:ilvl w:val="0"/>
          <w:numId w:val="8"/>
        </w:numPr>
        <w:spacing w:line="276" w:lineRule="auto"/>
        <w:ind w:left="0" w:firstLine="0"/>
        <w:rPr>
          <w:lang w:val="en-GB"/>
        </w:rPr>
      </w:pPr>
      <w:r>
        <w:rPr>
          <w:lang w:val="en-GB"/>
        </w:rPr>
        <w:lastRenderedPageBreak/>
        <w:t>M</w:t>
      </w:r>
      <w:r w:rsidR="008D4FF1">
        <w:rPr>
          <w:lang w:val="en-GB"/>
        </w:rPr>
        <w:t>attress dismantling</w:t>
      </w:r>
      <w:bookmarkEnd w:id="3"/>
    </w:p>
    <w:p w14:paraId="6ADE8BEC" w14:textId="77777777" w:rsidR="00E23A05" w:rsidRPr="00D1734B" w:rsidRDefault="00E23A05" w:rsidP="00D1734B">
      <w:pPr>
        <w:spacing w:before="0" w:after="0" w:line="276" w:lineRule="auto"/>
        <w:rPr>
          <w:rFonts w:ascii="Noto IKEA Latin" w:hAnsi="Noto IKEA Latin"/>
          <w:b/>
          <w:bCs/>
          <w:color w:val="EC7216" w:themeColor="accent6"/>
          <w:sz w:val="20"/>
          <w:szCs w:val="20"/>
        </w:rPr>
      </w:pPr>
      <w:r w:rsidRPr="00D1734B">
        <w:rPr>
          <w:rFonts w:ascii="Noto IKEA Latin" w:hAnsi="Noto IKEA Latin"/>
          <w:b/>
          <w:bCs/>
          <w:color w:val="EC7216" w:themeColor="accent6"/>
          <w:sz w:val="20"/>
          <w:szCs w:val="20"/>
        </w:rPr>
        <w:t>Market size</w:t>
      </w:r>
    </w:p>
    <w:p w14:paraId="76AAC5DB" w14:textId="77777777"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In the EU alone, we estimate 40 million mattresses to be disposed annually. However, the effective market for mattress dismantling is significantly lower, as:</w:t>
      </w:r>
    </w:p>
    <w:p w14:paraId="10755CC5" w14:textId="77777777" w:rsidR="00E23A05" w:rsidRPr="00D1734B" w:rsidRDefault="00E23A05" w:rsidP="00D1734B">
      <w:pPr>
        <w:pStyle w:val="ListParagraph"/>
        <w:numPr>
          <w:ilvl w:val="0"/>
          <w:numId w:val="18"/>
        </w:numPr>
        <w:spacing w:before="0" w:after="0" w:line="276" w:lineRule="auto"/>
        <w:rPr>
          <w:rFonts w:ascii="Noto IKEA Latin" w:hAnsi="Noto IKEA Latin"/>
          <w:sz w:val="20"/>
          <w:szCs w:val="20"/>
        </w:rPr>
      </w:pPr>
      <w:r w:rsidRPr="00D1734B">
        <w:rPr>
          <w:rFonts w:ascii="Noto IKEA Latin" w:hAnsi="Noto IKEA Latin"/>
          <w:sz w:val="20"/>
          <w:szCs w:val="20"/>
        </w:rPr>
        <w:t>Not all mattresses are collected separately (dry &amp; clean) from bulky waste</w:t>
      </w:r>
    </w:p>
    <w:p w14:paraId="0174AEF0" w14:textId="77777777" w:rsidR="00E23A05" w:rsidRPr="00D1734B" w:rsidRDefault="00E23A05" w:rsidP="00D1734B">
      <w:pPr>
        <w:pStyle w:val="ListParagraph"/>
        <w:numPr>
          <w:ilvl w:val="0"/>
          <w:numId w:val="18"/>
        </w:numPr>
        <w:spacing w:before="0" w:after="0" w:line="276" w:lineRule="auto"/>
        <w:rPr>
          <w:rFonts w:ascii="Noto IKEA Latin" w:hAnsi="Noto IKEA Latin"/>
          <w:sz w:val="20"/>
          <w:szCs w:val="20"/>
        </w:rPr>
      </w:pPr>
      <w:r w:rsidRPr="00D1734B">
        <w:rPr>
          <w:rFonts w:ascii="Noto IKEA Latin" w:hAnsi="Noto IKEA Latin"/>
          <w:sz w:val="20"/>
          <w:szCs w:val="20"/>
        </w:rPr>
        <w:t>Gate fees for incineration and landfilling tends to be lower than recycling. The implementation of a legal framework (e.g. EPR schemes) are an important pre-condition.</w:t>
      </w:r>
    </w:p>
    <w:p w14:paraId="7467D798" w14:textId="77777777" w:rsidR="00E23A05" w:rsidRPr="00D1734B" w:rsidRDefault="00E23A05" w:rsidP="00D1734B">
      <w:pPr>
        <w:spacing w:before="0" w:after="0" w:line="276" w:lineRule="auto"/>
        <w:rPr>
          <w:rFonts w:ascii="Noto IKEA Latin" w:hAnsi="Noto IKEA Latin"/>
          <w:sz w:val="20"/>
          <w:szCs w:val="20"/>
        </w:rPr>
      </w:pPr>
    </w:p>
    <w:p w14:paraId="4EC6DB14" w14:textId="4F29F3AB"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 xml:space="preserve">The table below gives an estimation of the potential demand for mattress dismantling services in those EU markets with EPR schemes in place today or with EPR schemes announced. </w:t>
      </w:r>
      <w:r w:rsidR="009E1F6B">
        <w:rPr>
          <w:rFonts w:ascii="Noto IKEA Latin" w:hAnsi="Noto IKEA Latin"/>
          <w:sz w:val="20"/>
          <w:szCs w:val="20"/>
        </w:rPr>
        <w:t xml:space="preserve">We </w:t>
      </w:r>
      <w:r w:rsidR="00EA1A3F" w:rsidRPr="00EA1A3F">
        <w:rPr>
          <w:rFonts w:ascii="Noto IKEA Latin" w:hAnsi="Noto IKEA Latin"/>
          <w:sz w:val="20"/>
          <w:szCs w:val="20"/>
        </w:rPr>
        <w:t xml:space="preserve">expect </w:t>
      </w:r>
      <w:r w:rsidR="009E1F6B">
        <w:rPr>
          <w:rFonts w:ascii="Noto IKEA Latin" w:hAnsi="Noto IKEA Latin"/>
          <w:sz w:val="20"/>
          <w:szCs w:val="20"/>
        </w:rPr>
        <w:t xml:space="preserve">the market potential to grow as </w:t>
      </w:r>
      <w:r w:rsidR="00EA1A3F" w:rsidRPr="00EA1A3F">
        <w:rPr>
          <w:rFonts w:ascii="Noto IKEA Latin" w:hAnsi="Noto IKEA Latin"/>
          <w:sz w:val="20"/>
          <w:szCs w:val="20"/>
        </w:rPr>
        <w:t>more countries will implement</w:t>
      </w:r>
      <w:r w:rsidR="009E1F6B">
        <w:rPr>
          <w:rFonts w:ascii="Noto IKEA Latin" w:hAnsi="Noto IKEA Latin"/>
          <w:sz w:val="20"/>
          <w:szCs w:val="20"/>
        </w:rPr>
        <w:t xml:space="preserve"> adequate </w:t>
      </w:r>
      <w:r w:rsidR="00EA1A3F" w:rsidRPr="00EA1A3F">
        <w:rPr>
          <w:rFonts w:ascii="Noto IKEA Latin" w:hAnsi="Noto IKEA Latin"/>
          <w:sz w:val="20"/>
          <w:szCs w:val="20"/>
        </w:rPr>
        <w:t xml:space="preserve">legislation </w:t>
      </w:r>
      <w:r w:rsidR="009E1F6B">
        <w:rPr>
          <w:rFonts w:ascii="Noto IKEA Latin" w:hAnsi="Noto IKEA Latin"/>
          <w:sz w:val="20"/>
          <w:szCs w:val="20"/>
        </w:rPr>
        <w:t xml:space="preserve">over the coming years. </w:t>
      </w:r>
      <w:r w:rsidR="00274376">
        <w:rPr>
          <w:rFonts w:ascii="Noto IKEA Latin" w:hAnsi="Noto IKEA Latin"/>
          <w:sz w:val="20"/>
          <w:szCs w:val="20"/>
        </w:rPr>
        <w:t xml:space="preserve">Therefore, we intend to update this strategic plan annually to incorporate these developments. </w:t>
      </w:r>
    </w:p>
    <w:p w14:paraId="3DCF7332" w14:textId="77777777" w:rsidR="00E23A05" w:rsidRPr="00D1734B" w:rsidRDefault="00E23A05" w:rsidP="00D1734B">
      <w:pPr>
        <w:spacing w:before="0" w:after="0" w:line="276" w:lineRule="auto"/>
        <w:rPr>
          <w:rFonts w:ascii="Noto IKEA Latin" w:hAnsi="Noto IKEA Latin"/>
          <w:sz w:val="20"/>
          <w:szCs w:val="20"/>
        </w:rPr>
      </w:pPr>
    </w:p>
    <w:tbl>
      <w:tblPr>
        <w:tblStyle w:val="ListTable3-Accent6"/>
        <w:tblW w:w="10075" w:type="dxa"/>
        <w:tblLook w:val="04A0" w:firstRow="1" w:lastRow="0" w:firstColumn="1" w:lastColumn="0" w:noHBand="0" w:noVBand="1"/>
      </w:tblPr>
      <w:tblGrid>
        <w:gridCol w:w="985"/>
        <w:gridCol w:w="1620"/>
        <w:gridCol w:w="1980"/>
        <w:gridCol w:w="2160"/>
        <w:gridCol w:w="3330"/>
      </w:tblGrid>
      <w:tr w:rsidR="00E23A05" w:rsidRPr="00D1734B" w14:paraId="7BB039E3" w14:textId="77777777" w:rsidTr="008D55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Pr>
          <w:p w14:paraId="5A831257" w14:textId="678C034A" w:rsidR="00E23A05" w:rsidRPr="008D552B" w:rsidRDefault="009E1F6B" w:rsidP="003417FB">
            <w:pPr>
              <w:spacing w:before="0" w:after="0" w:line="276" w:lineRule="auto"/>
              <w:rPr>
                <w:rFonts w:ascii="Noto IKEA Latin" w:hAnsi="Noto IKEA Latin"/>
                <w:color w:val="FFFFFF" w:themeColor="background1"/>
                <w:sz w:val="18"/>
                <w:szCs w:val="18"/>
              </w:rPr>
            </w:pPr>
            <w:r w:rsidRPr="008D552B">
              <w:rPr>
                <w:rFonts w:ascii="Noto IKEA Latin" w:hAnsi="Noto IKEA Latin"/>
                <w:color w:val="FFFFFF" w:themeColor="background1"/>
                <w:sz w:val="18"/>
                <w:szCs w:val="18"/>
              </w:rPr>
              <w:t>M</w:t>
            </w:r>
            <w:r w:rsidR="00E23A05" w:rsidRPr="008D552B">
              <w:rPr>
                <w:rFonts w:ascii="Noto IKEA Latin" w:hAnsi="Noto IKEA Latin"/>
                <w:color w:val="FFFFFF" w:themeColor="background1"/>
                <w:sz w:val="18"/>
                <w:szCs w:val="18"/>
              </w:rPr>
              <w:t>arket</w:t>
            </w:r>
          </w:p>
        </w:tc>
        <w:tc>
          <w:tcPr>
            <w:tcW w:w="1620" w:type="dxa"/>
          </w:tcPr>
          <w:p w14:paraId="716370E3" w14:textId="774A6195" w:rsidR="00E23A05" w:rsidRPr="008D552B" w:rsidRDefault="008D552B"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Pr>
                <w:rFonts w:ascii="Noto IKEA Latin" w:hAnsi="Noto IKEA Latin"/>
                <w:color w:val="FFFFFF" w:themeColor="background1"/>
                <w:sz w:val="18"/>
                <w:szCs w:val="18"/>
              </w:rPr>
              <w:t>Population</w:t>
            </w:r>
          </w:p>
        </w:tc>
        <w:tc>
          <w:tcPr>
            <w:tcW w:w="1980" w:type="dxa"/>
          </w:tcPr>
          <w:p w14:paraId="0EEEBA24" w14:textId="78198FF0" w:rsidR="00E23A05" w:rsidRPr="008D552B" w:rsidRDefault="001B0A1D"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Pr>
                <w:rFonts w:ascii="Noto IKEA Latin" w:hAnsi="Noto IKEA Latin"/>
                <w:color w:val="FFFFFF" w:themeColor="background1"/>
                <w:sz w:val="18"/>
                <w:szCs w:val="18"/>
              </w:rPr>
              <w:t>M</w:t>
            </w:r>
            <w:r w:rsidR="00E23A05" w:rsidRPr="008D552B">
              <w:rPr>
                <w:rFonts w:ascii="Noto IKEA Latin" w:hAnsi="Noto IKEA Latin"/>
                <w:color w:val="FFFFFF" w:themeColor="background1"/>
                <w:sz w:val="18"/>
                <w:szCs w:val="18"/>
              </w:rPr>
              <w:t>attress disposals</w:t>
            </w:r>
            <w:r>
              <w:rPr>
                <w:rFonts w:ascii="Noto IKEA Latin" w:hAnsi="Noto IKEA Latin"/>
                <w:color w:val="FFFFFF" w:themeColor="background1"/>
                <w:sz w:val="18"/>
                <w:szCs w:val="18"/>
              </w:rPr>
              <w:t xml:space="preserve"> (</w:t>
            </w:r>
            <w:proofErr w:type="spellStart"/>
            <w:r>
              <w:rPr>
                <w:rFonts w:ascii="Noto IKEA Latin" w:hAnsi="Noto IKEA Latin"/>
                <w:color w:val="FFFFFF" w:themeColor="background1"/>
                <w:sz w:val="18"/>
                <w:szCs w:val="18"/>
              </w:rPr>
              <w:t>estim</w:t>
            </w:r>
            <w:proofErr w:type="spellEnd"/>
            <w:r>
              <w:rPr>
                <w:rFonts w:ascii="Noto IKEA Latin" w:hAnsi="Noto IKEA Latin"/>
                <w:color w:val="FFFFFF" w:themeColor="background1"/>
                <w:sz w:val="18"/>
                <w:szCs w:val="18"/>
              </w:rPr>
              <w:t>.)_</w:t>
            </w:r>
          </w:p>
        </w:tc>
        <w:tc>
          <w:tcPr>
            <w:tcW w:w="2160" w:type="dxa"/>
          </w:tcPr>
          <w:p w14:paraId="7767AC59" w14:textId="77777777" w:rsidR="00E23A05" w:rsidRPr="008D552B" w:rsidRDefault="00E23A05"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8D552B">
              <w:rPr>
                <w:rFonts w:ascii="Noto IKEA Latin" w:hAnsi="Noto IKEA Latin"/>
                <w:color w:val="FFFFFF" w:themeColor="background1"/>
                <w:sz w:val="18"/>
                <w:szCs w:val="18"/>
              </w:rPr>
              <w:t>Mattresses collection (</w:t>
            </w:r>
            <w:proofErr w:type="spellStart"/>
            <w:r w:rsidRPr="008D552B">
              <w:rPr>
                <w:rFonts w:ascii="Noto IKEA Latin" w:hAnsi="Noto IKEA Latin"/>
                <w:color w:val="FFFFFF" w:themeColor="background1"/>
                <w:sz w:val="18"/>
                <w:szCs w:val="18"/>
              </w:rPr>
              <w:t>estim</w:t>
            </w:r>
            <w:proofErr w:type="spellEnd"/>
            <w:r w:rsidRPr="008D552B">
              <w:rPr>
                <w:rFonts w:ascii="Noto IKEA Latin" w:hAnsi="Noto IKEA Latin"/>
                <w:color w:val="FFFFFF" w:themeColor="background1"/>
                <w:sz w:val="18"/>
                <w:szCs w:val="18"/>
              </w:rPr>
              <w:t>.)</w:t>
            </w:r>
          </w:p>
        </w:tc>
        <w:tc>
          <w:tcPr>
            <w:tcW w:w="3330" w:type="dxa"/>
          </w:tcPr>
          <w:p w14:paraId="5F4BD827" w14:textId="77777777" w:rsidR="00E23A05" w:rsidRPr="008D552B" w:rsidRDefault="00E23A05" w:rsidP="003417FB">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8D552B">
              <w:rPr>
                <w:rFonts w:ascii="Noto IKEA Latin" w:hAnsi="Noto IKEA Latin"/>
                <w:color w:val="FFFFFF" w:themeColor="background1"/>
                <w:sz w:val="18"/>
                <w:szCs w:val="18"/>
              </w:rPr>
              <w:t>Adequate legislation</w:t>
            </w:r>
          </w:p>
        </w:tc>
      </w:tr>
      <w:tr w:rsidR="00E23A05" w:rsidRPr="00D1734B" w14:paraId="47A391EC" w14:textId="77777777" w:rsidTr="008D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2A9C4FC" w14:textId="77777777" w:rsidR="00E23A05" w:rsidRPr="003C6CDE" w:rsidRDefault="00E23A05" w:rsidP="003417FB">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NL</w:t>
            </w:r>
          </w:p>
        </w:tc>
        <w:tc>
          <w:tcPr>
            <w:tcW w:w="1620" w:type="dxa"/>
          </w:tcPr>
          <w:p w14:paraId="35F6B36A"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 xml:space="preserve">17 M. </w:t>
            </w:r>
          </w:p>
        </w:tc>
        <w:tc>
          <w:tcPr>
            <w:tcW w:w="1980" w:type="dxa"/>
          </w:tcPr>
          <w:p w14:paraId="544DC85E"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2.200.000</w:t>
            </w:r>
          </w:p>
        </w:tc>
        <w:tc>
          <w:tcPr>
            <w:tcW w:w="2160" w:type="dxa"/>
          </w:tcPr>
          <w:p w14:paraId="470C9657"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1.700.000</w:t>
            </w:r>
          </w:p>
        </w:tc>
        <w:tc>
          <w:tcPr>
            <w:tcW w:w="3330" w:type="dxa"/>
          </w:tcPr>
          <w:p w14:paraId="48F0596D"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Yes, EPR scheme</w:t>
            </w:r>
          </w:p>
        </w:tc>
      </w:tr>
      <w:tr w:rsidR="00E23A05" w:rsidRPr="00D1734B" w14:paraId="1F2D12FD" w14:textId="77777777" w:rsidTr="008D552B">
        <w:tc>
          <w:tcPr>
            <w:cnfStyle w:val="001000000000" w:firstRow="0" w:lastRow="0" w:firstColumn="1" w:lastColumn="0" w:oddVBand="0" w:evenVBand="0" w:oddHBand="0" w:evenHBand="0" w:firstRowFirstColumn="0" w:firstRowLastColumn="0" w:lastRowFirstColumn="0" w:lastRowLastColumn="0"/>
            <w:tcW w:w="985" w:type="dxa"/>
          </w:tcPr>
          <w:p w14:paraId="6921F714" w14:textId="77777777" w:rsidR="00E23A05" w:rsidRPr="003C6CDE" w:rsidRDefault="00E23A05" w:rsidP="003417FB">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BE</w:t>
            </w:r>
          </w:p>
        </w:tc>
        <w:tc>
          <w:tcPr>
            <w:tcW w:w="1620" w:type="dxa"/>
          </w:tcPr>
          <w:p w14:paraId="5710AD21"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11 M.</w:t>
            </w:r>
          </w:p>
        </w:tc>
        <w:tc>
          <w:tcPr>
            <w:tcW w:w="1980" w:type="dxa"/>
          </w:tcPr>
          <w:p w14:paraId="35CEB649"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1.000.000</w:t>
            </w:r>
          </w:p>
        </w:tc>
        <w:tc>
          <w:tcPr>
            <w:tcW w:w="2160" w:type="dxa"/>
          </w:tcPr>
          <w:p w14:paraId="5633EC8E"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700.000</w:t>
            </w:r>
          </w:p>
        </w:tc>
        <w:tc>
          <w:tcPr>
            <w:tcW w:w="3330" w:type="dxa"/>
          </w:tcPr>
          <w:p w14:paraId="2106DBDB"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Yes, EPR scheme</w:t>
            </w:r>
          </w:p>
        </w:tc>
      </w:tr>
      <w:tr w:rsidR="00E23A05" w:rsidRPr="00D1734B" w14:paraId="310EAAD5" w14:textId="77777777" w:rsidTr="008D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F3E30C1" w14:textId="77777777" w:rsidR="00E23A05" w:rsidRPr="003C6CDE" w:rsidRDefault="00E23A05" w:rsidP="003417FB">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UK</w:t>
            </w:r>
          </w:p>
        </w:tc>
        <w:tc>
          <w:tcPr>
            <w:tcW w:w="1620" w:type="dxa"/>
          </w:tcPr>
          <w:p w14:paraId="2FE12279"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67 M.</w:t>
            </w:r>
          </w:p>
        </w:tc>
        <w:tc>
          <w:tcPr>
            <w:tcW w:w="1980" w:type="dxa"/>
          </w:tcPr>
          <w:p w14:paraId="6AF444EF"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6.500.000</w:t>
            </w:r>
          </w:p>
        </w:tc>
        <w:tc>
          <w:tcPr>
            <w:tcW w:w="2160" w:type="dxa"/>
          </w:tcPr>
          <w:p w14:paraId="380581E1"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1.500.000</w:t>
            </w:r>
          </w:p>
        </w:tc>
        <w:tc>
          <w:tcPr>
            <w:tcW w:w="3330" w:type="dxa"/>
          </w:tcPr>
          <w:p w14:paraId="465474B9"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No</w:t>
            </w:r>
          </w:p>
        </w:tc>
      </w:tr>
      <w:tr w:rsidR="00E23A05" w:rsidRPr="00D1734B" w14:paraId="36024F3E" w14:textId="77777777" w:rsidTr="008D552B">
        <w:tc>
          <w:tcPr>
            <w:cnfStyle w:val="001000000000" w:firstRow="0" w:lastRow="0" w:firstColumn="1" w:lastColumn="0" w:oddVBand="0" w:evenVBand="0" w:oddHBand="0" w:evenHBand="0" w:firstRowFirstColumn="0" w:firstRowLastColumn="0" w:lastRowFirstColumn="0" w:lastRowLastColumn="0"/>
            <w:tcW w:w="985" w:type="dxa"/>
          </w:tcPr>
          <w:p w14:paraId="1ABC8E1D" w14:textId="77777777" w:rsidR="00E23A05" w:rsidRPr="003C6CDE" w:rsidRDefault="00E23A05" w:rsidP="003417FB">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FR</w:t>
            </w:r>
          </w:p>
        </w:tc>
        <w:tc>
          <w:tcPr>
            <w:tcW w:w="1620" w:type="dxa"/>
          </w:tcPr>
          <w:p w14:paraId="4EA4B51E"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65 M.</w:t>
            </w:r>
          </w:p>
        </w:tc>
        <w:tc>
          <w:tcPr>
            <w:tcW w:w="1980" w:type="dxa"/>
          </w:tcPr>
          <w:p w14:paraId="1FC51DC9"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6.500.000</w:t>
            </w:r>
          </w:p>
        </w:tc>
        <w:tc>
          <w:tcPr>
            <w:tcW w:w="2160" w:type="dxa"/>
          </w:tcPr>
          <w:p w14:paraId="68147259"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5.000.000</w:t>
            </w:r>
          </w:p>
        </w:tc>
        <w:tc>
          <w:tcPr>
            <w:tcW w:w="3330" w:type="dxa"/>
          </w:tcPr>
          <w:p w14:paraId="7373A15D"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Yes, EPR scheme</w:t>
            </w:r>
          </w:p>
        </w:tc>
      </w:tr>
      <w:tr w:rsidR="00E23A05" w:rsidRPr="00D1734B" w14:paraId="57ACC572" w14:textId="77777777" w:rsidTr="008D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A6CB14" w14:textId="77777777" w:rsidR="00E23A05" w:rsidRPr="003C6CDE" w:rsidRDefault="00E23A05" w:rsidP="003417FB">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DK / SE</w:t>
            </w:r>
          </w:p>
        </w:tc>
        <w:tc>
          <w:tcPr>
            <w:tcW w:w="1620" w:type="dxa"/>
          </w:tcPr>
          <w:p w14:paraId="46C971AB"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16 M.</w:t>
            </w:r>
          </w:p>
        </w:tc>
        <w:tc>
          <w:tcPr>
            <w:tcW w:w="1980" w:type="dxa"/>
          </w:tcPr>
          <w:p w14:paraId="391A77D3"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1.600.000</w:t>
            </w:r>
          </w:p>
        </w:tc>
        <w:tc>
          <w:tcPr>
            <w:tcW w:w="2160" w:type="dxa"/>
          </w:tcPr>
          <w:p w14:paraId="4773B72A"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1.200.000</w:t>
            </w:r>
          </w:p>
        </w:tc>
        <w:tc>
          <w:tcPr>
            <w:tcW w:w="3330" w:type="dxa"/>
          </w:tcPr>
          <w:p w14:paraId="3D46941C"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Voluntary EPR in development</w:t>
            </w:r>
          </w:p>
        </w:tc>
      </w:tr>
      <w:tr w:rsidR="00E23A05" w:rsidRPr="00D1734B" w14:paraId="4FD6F2C2" w14:textId="77777777" w:rsidTr="008D552B">
        <w:tc>
          <w:tcPr>
            <w:cnfStyle w:val="001000000000" w:firstRow="0" w:lastRow="0" w:firstColumn="1" w:lastColumn="0" w:oddVBand="0" w:evenVBand="0" w:oddHBand="0" w:evenHBand="0" w:firstRowFirstColumn="0" w:firstRowLastColumn="0" w:lastRowFirstColumn="0" w:lastRowLastColumn="0"/>
            <w:tcW w:w="985" w:type="dxa"/>
          </w:tcPr>
          <w:p w14:paraId="1A1F8700" w14:textId="77777777" w:rsidR="00E23A05" w:rsidRPr="003C6CDE" w:rsidRDefault="00E23A05" w:rsidP="003417FB">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SP</w:t>
            </w:r>
          </w:p>
        </w:tc>
        <w:tc>
          <w:tcPr>
            <w:tcW w:w="1620" w:type="dxa"/>
          </w:tcPr>
          <w:p w14:paraId="468AC3A5"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47 M.</w:t>
            </w:r>
          </w:p>
        </w:tc>
        <w:tc>
          <w:tcPr>
            <w:tcW w:w="1980" w:type="dxa"/>
          </w:tcPr>
          <w:p w14:paraId="54807711"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4.500.000</w:t>
            </w:r>
          </w:p>
        </w:tc>
        <w:tc>
          <w:tcPr>
            <w:tcW w:w="2160" w:type="dxa"/>
          </w:tcPr>
          <w:p w14:paraId="5F64B71E"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2.000.000</w:t>
            </w:r>
          </w:p>
        </w:tc>
        <w:tc>
          <w:tcPr>
            <w:tcW w:w="3330" w:type="dxa"/>
          </w:tcPr>
          <w:p w14:paraId="35D1E1FA" w14:textId="77777777" w:rsidR="00E23A05" w:rsidRPr="003C6CDE" w:rsidRDefault="00E23A05" w:rsidP="003417FB">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C6CDE">
              <w:rPr>
                <w:rFonts w:ascii="Noto IKEA Latin" w:hAnsi="Noto IKEA Latin"/>
                <w:sz w:val="18"/>
                <w:szCs w:val="18"/>
              </w:rPr>
              <w:t>EPR expected 2025</w:t>
            </w:r>
          </w:p>
        </w:tc>
      </w:tr>
      <w:tr w:rsidR="00E23A05" w:rsidRPr="00D1734B" w14:paraId="5DA0365F" w14:textId="77777777" w:rsidTr="008D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42BEC80" w14:textId="77777777" w:rsidR="00E23A05" w:rsidRPr="003C6CDE" w:rsidRDefault="00E23A05" w:rsidP="003417FB">
            <w:pPr>
              <w:spacing w:before="0" w:after="0" w:line="276" w:lineRule="auto"/>
              <w:rPr>
                <w:rFonts w:ascii="Noto IKEA Latin" w:hAnsi="Noto IKEA Latin"/>
                <w:sz w:val="18"/>
                <w:szCs w:val="18"/>
              </w:rPr>
            </w:pPr>
            <w:r w:rsidRPr="003C6CDE">
              <w:rPr>
                <w:rFonts w:ascii="Noto IKEA Latin" w:hAnsi="Noto IKEA Latin"/>
                <w:sz w:val="18"/>
                <w:szCs w:val="18"/>
              </w:rPr>
              <w:t>Total</w:t>
            </w:r>
          </w:p>
        </w:tc>
        <w:tc>
          <w:tcPr>
            <w:tcW w:w="1620" w:type="dxa"/>
          </w:tcPr>
          <w:p w14:paraId="241C8CD2"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sz w:val="18"/>
                <w:szCs w:val="18"/>
              </w:rPr>
            </w:pPr>
            <w:r w:rsidRPr="003C6CDE">
              <w:rPr>
                <w:rFonts w:ascii="Noto IKEA Latin" w:hAnsi="Noto IKEA Latin"/>
                <w:b/>
                <w:bCs/>
                <w:sz w:val="18"/>
                <w:szCs w:val="18"/>
              </w:rPr>
              <w:t xml:space="preserve">223 M. </w:t>
            </w:r>
          </w:p>
        </w:tc>
        <w:tc>
          <w:tcPr>
            <w:tcW w:w="1980" w:type="dxa"/>
          </w:tcPr>
          <w:p w14:paraId="76530F1B"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sz w:val="18"/>
                <w:szCs w:val="18"/>
              </w:rPr>
            </w:pPr>
            <w:r w:rsidRPr="003C6CDE">
              <w:rPr>
                <w:rFonts w:ascii="Noto IKEA Latin" w:hAnsi="Noto IKEA Latin"/>
                <w:b/>
                <w:bCs/>
                <w:sz w:val="18"/>
                <w:szCs w:val="18"/>
              </w:rPr>
              <w:t>22 M.</w:t>
            </w:r>
          </w:p>
        </w:tc>
        <w:tc>
          <w:tcPr>
            <w:tcW w:w="2160" w:type="dxa"/>
          </w:tcPr>
          <w:p w14:paraId="6B776F33"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sz w:val="18"/>
                <w:szCs w:val="18"/>
              </w:rPr>
            </w:pPr>
            <w:r w:rsidRPr="003C6CDE">
              <w:rPr>
                <w:rFonts w:ascii="Noto IKEA Latin" w:hAnsi="Noto IKEA Latin"/>
                <w:b/>
                <w:bCs/>
                <w:sz w:val="18"/>
                <w:szCs w:val="18"/>
              </w:rPr>
              <w:t>12 M.</w:t>
            </w:r>
          </w:p>
        </w:tc>
        <w:tc>
          <w:tcPr>
            <w:tcW w:w="3330" w:type="dxa"/>
          </w:tcPr>
          <w:p w14:paraId="5FF1E30C" w14:textId="77777777" w:rsidR="00E23A05" w:rsidRPr="003C6CDE" w:rsidRDefault="00E23A05" w:rsidP="003417FB">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r>
    </w:tbl>
    <w:p w14:paraId="6652D3BE" w14:textId="77777777" w:rsidR="00E23A05" w:rsidRPr="00D1734B" w:rsidRDefault="00E23A05" w:rsidP="00D1734B">
      <w:pPr>
        <w:spacing w:before="0" w:after="0" w:line="276" w:lineRule="auto"/>
        <w:rPr>
          <w:rFonts w:ascii="Noto IKEA Latin" w:hAnsi="Noto IKEA Latin"/>
          <w:b/>
          <w:bCs/>
          <w:sz w:val="20"/>
          <w:szCs w:val="20"/>
        </w:rPr>
      </w:pPr>
    </w:p>
    <w:p w14:paraId="12921C2F" w14:textId="77777777" w:rsidR="00E23A05" w:rsidRPr="00D1734B" w:rsidRDefault="00E23A05" w:rsidP="00D1734B">
      <w:pPr>
        <w:spacing w:before="0" w:after="0" w:line="276" w:lineRule="auto"/>
        <w:rPr>
          <w:rFonts w:ascii="Noto IKEA Latin" w:hAnsi="Noto IKEA Latin"/>
          <w:b/>
          <w:bCs/>
          <w:color w:val="EC7216" w:themeColor="accent6"/>
          <w:sz w:val="20"/>
          <w:szCs w:val="20"/>
        </w:rPr>
      </w:pPr>
      <w:r w:rsidRPr="00D1734B">
        <w:rPr>
          <w:rFonts w:ascii="Noto IKEA Latin" w:hAnsi="Noto IKEA Latin"/>
          <w:b/>
          <w:bCs/>
          <w:color w:val="EC7216" w:themeColor="accent6"/>
          <w:sz w:val="20"/>
          <w:szCs w:val="20"/>
        </w:rPr>
        <w:t>Market developments</w:t>
      </w:r>
    </w:p>
    <w:p w14:paraId="5361F69E" w14:textId="77777777" w:rsidR="00C71C75" w:rsidRDefault="00E23A05" w:rsidP="00C71C75">
      <w:pPr>
        <w:spacing w:before="0" w:after="0" w:line="276" w:lineRule="auto"/>
        <w:rPr>
          <w:rFonts w:ascii="Noto IKEA Latin" w:hAnsi="Noto IKEA Latin"/>
          <w:sz w:val="20"/>
          <w:szCs w:val="20"/>
        </w:rPr>
      </w:pPr>
      <w:r w:rsidRPr="00D1734B">
        <w:rPr>
          <w:rFonts w:ascii="Noto IKEA Latin" w:hAnsi="Noto IKEA Latin"/>
          <w:sz w:val="20"/>
          <w:szCs w:val="20"/>
        </w:rPr>
        <w:t>We expect the market conditions to develop in favor of mattress recycling:</w:t>
      </w:r>
    </w:p>
    <w:p w14:paraId="2DCE4739" w14:textId="79AE7C1A" w:rsidR="00C71C75" w:rsidRDefault="00E23A05" w:rsidP="00C71C75">
      <w:pPr>
        <w:pStyle w:val="ListParagraph"/>
        <w:numPr>
          <w:ilvl w:val="0"/>
          <w:numId w:val="18"/>
        </w:numPr>
        <w:spacing w:before="0" w:after="0" w:line="276" w:lineRule="auto"/>
        <w:rPr>
          <w:rFonts w:ascii="Noto IKEA Latin" w:hAnsi="Noto IKEA Latin"/>
          <w:sz w:val="20"/>
          <w:szCs w:val="20"/>
        </w:rPr>
      </w:pPr>
      <w:r w:rsidRPr="00C71C75">
        <w:rPr>
          <w:rFonts w:ascii="Noto IKEA Latin" w:hAnsi="Noto IKEA Latin"/>
          <w:sz w:val="20"/>
          <w:szCs w:val="20"/>
        </w:rPr>
        <w:t xml:space="preserve">The EU waste management directive forces all European countries to recycle 60% of its municipal waste by 2030. </w:t>
      </w:r>
      <w:r w:rsidR="00C71C75">
        <w:rPr>
          <w:rFonts w:ascii="Noto IKEA Latin" w:hAnsi="Noto IKEA Latin"/>
          <w:sz w:val="20"/>
          <w:szCs w:val="20"/>
        </w:rPr>
        <w:t>Consequently, w</w:t>
      </w:r>
      <w:r w:rsidRPr="00C71C75">
        <w:rPr>
          <w:rFonts w:ascii="Noto IKEA Latin" w:hAnsi="Noto IKEA Latin"/>
          <w:sz w:val="20"/>
          <w:szCs w:val="20"/>
        </w:rPr>
        <w:t xml:space="preserve">e expect more </w:t>
      </w:r>
      <w:r w:rsidR="00C71C75">
        <w:rPr>
          <w:rFonts w:ascii="Noto IKEA Latin" w:hAnsi="Noto IKEA Latin"/>
          <w:sz w:val="20"/>
          <w:szCs w:val="20"/>
        </w:rPr>
        <w:t xml:space="preserve">EU countries </w:t>
      </w:r>
      <w:r w:rsidRPr="00C71C75">
        <w:rPr>
          <w:rFonts w:ascii="Noto IKEA Latin" w:hAnsi="Noto IKEA Latin"/>
          <w:sz w:val="20"/>
          <w:szCs w:val="20"/>
        </w:rPr>
        <w:t>to adopt the right legislation that stimulates mattress recycling (e.g. banning landfilling / incineration and adopt EPR schemes).</w:t>
      </w:r>
      <w:r w:rsidR="000504CA" w:rsidRPr="00C71C75">
        <w:rPr>
          <w:rFonts w:ascii="Noto IKEA Latin" w:hAnsi="Noto IKEA Latin"/>
          <w:sz w:val="20"/>
          <w:szCs w:val="20"/>
        </w:rPr>
        <w:t xml:space="preserve"> </w:t>
      </w:r>
    </w:p>
    <w:p w14:paraId="0253EBD1" w14:textId="77777777" w:rsidR="0090206B" w:rsidRDefault="0090206B" w:rsidP="0090206B">
      <w:pPr>
        <w:pStyle w:val="ListParagraph"/>
        <w:spacing w:before="0" w:after="0" w:line="276" w:lineRule="auto"/>
        <w:rPr>
          <w:rFonts w:ascii="Noto IKEA Latin" w:hAnsi="Noto IKEA Latin"/>
          <w:sz w:val="20"/>
          <w:szCs w:val="20"/>
        </w:rPr>
      </w:pPr>
    </w:p>
    <w:p w14:paraId="3A2845D4" w14:textId="6B00373C" w:rsidR="00E23A05" w:rsidRPr="00C71C75" w:rsidRDefault="00E23A05" w:rsidP="00C71C75">
      <w:pPr>
        <w:pStyle w:val="ListParagraph"/>
        <w:numPr>
          <w:ilvl w:val="0"/>
          <w:numId w:val="18"/>
        </w:numPr>
        <w:spacing w:before="0" w:after="0" w:line="276" w:lineRule="auto"/>
        <w:rPr>
          <w:rFonts w:ascii="Noto IKEA Latin" w:hAnsi="Noto IKEA Latin"/>
          <w:sz w:val="20"/>
          <w:szCs w:val="20"/>
        </w:rPr>
      </w:pPr>
      <w:r w:rsidRPr="00C71C75">
        <w:rPr>
          <w:rFonts w:ascii="Noto IKEA Latin" w:hAnsi="Noto IKEA Latin"/>
          <w:sz w:val="20"/>
          <w:szCs w:val="20"/>
        </w:rPr>
        <w:t>Waste incineration will become more expensive as the scope of the EU-ETS system (carbon credits) will be broadened to include municipal waste incineration.</w:t>
      </w:r>
    </w:p>
    <w:p w14:paraId="360BA571" w14:textId="77777777" w:rsidR="00E23A05" w:rsidRPr="00D1734B" w:rsidRDefault="00E23A05" w:rsidP="00D1734B">
      <w:pPr>
        <w:spacing w:before="0" w:after="0" w:line="276" w:lineRule="auto"/>
        <w:rPr>
          <w:rFonts w:ascii="Noto IKEA Latin" w:hAnsi="Noto IKEA Latin"/>
          <w:sz w:val="20"/>
          <w:szCs w:val="20"/>
        </w:rPr>
      </w:pPr>
    </w:p>
    <w:p w14:paraId="5024B2DA" w14:textId="77777777" w:rsidR="008D552B" w:rsidRDefault="008D552B">
      <w:pPr>
        <w:spacing w:before="0" w:after="160" w:line="259"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br w:type="page"/>
      </w:r>
    </w:p>
    <w:p w14:paraId="00FFD006" w14:textId="7915B098" w:rsidR="00E23A05" w:rsidRPr="003C6CDE" w:rsidRDefault="00E23A05" w:rsidP="00D1734B">
      <w:pPr>
        <w:spacing w:before="0" w:after="0" w:line="276" w:lineRule="auto"/>
        <w:rPr>
          <w:rFonts w:ascii="Noto IKEA Latin" w:hAnsi="Noto IKEA Latin"/>
          <w:b/>
          <w:bCs/>
          <w:color w:val="EC7216" w:themeColor="accent6"/>
          <w:sz w:val="20"/>
          <w:szCs w:val="20"/>
        </w:rPr>
      </w:pPr>
      <w:r w:rsidRPr="003C6CDE">
        <w:rPr>
          <w:rFonts w:ascii="Noto IKEA Latin" w:hAnsi="Noto IKEA Latin"/>
          <w:b/>
          <w:bCs/>
          <w:color w:val="EC7216" w:themeColor="accent6"/>
          <w:sz w:val="20"/>
          <w:szCs w:val="20"/>
        </w:rPr>
        <w:lastRenderedPageBreak/>
        <w:t>The customer base</w:t>
      </w:r>
    </w:p>
    <w:p w14:paraId="70DC36D7" w14:textId="77777777"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 xml:space="preserve">For mattress dismantling, we serve different customer groups that all require </w:t>
      </w:r>
      <w:r w:rsidRPr="00D1734B">
        <w:rPr>
          <w:rFonts w:ascii="Noto IKEA Latin" w:hAnsi="Noto IKEA Latin"/>
          <w:b/>
          <w:bCs/>
          <w:sz w:val="20"/>
          <w:szCs w:val="20"/>
          <w:u w:val="single"/>
        </w:rPr>
        <w:t>a recycling solution</w:t>
      </w:r>
      <w:r w:rsidRPr="00D1734B">
        <w:rPr>
          <w:rFonts w:ascii="Noto IKEA Latin" w:hAnsi="Noto IKEA Latin"/>
          <w:sz w:val="20"/>
          <w:szCs w:val="20"/>
        </w:rPr>
        <w:t xml:space="preserve"> for the end-of-life mattresses that their business activities generate. Their specific needs are:</w:t>
      </w:r>
    </w:p>
    <w:p w14:paraId="4B30CCF1" w14:textId="77777777" w:rsidR="00E23A05" w:rsidRPr="00D1734B" w:rsidRDefault="00E23A05" w:rsidP="00D1734B">
      <w:pPr>
        <w:spacing w:before="0" w:after="0" w:line="276" w:lineRule="auto"/>
        <w:rPr>
          <w:rFonts w:ascii="Noto IKEA Latin" w:hAnsi="Noto IKEA Latin"/>
          <w:sz w:val="20"/>
          <w:szCs w:val="20"/>
        </w:rPr>
      </w:pPr>
    </w:p>
    <w:tbl>
      <w:tblPr>
        <w:tblStyle w:val="ListTable3-Accent6"/>
        <w:tblW w:w="10075" w:type="dxa"/>
        <w:tblLook w:val="04A0" w:firstRow="1" w:lastRow="0" w:firstColumn="1" w:lastColumn="0" w:noHBand="0" w:noVBand="1"/>
      </w:tblPr>
      <w:tblGrid>
        <w:gridCol w:w="2605"/>
        <w:gridCol w:w="7470"/>
      </w:tblGrid>
      <w:tr w:rsidR="00E23A05" w:rsidRPr="00D1734B" w14:paraId="06C4ACF7" w14:textId="77777777" w:rsidTr="008D55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5" w:type="dxa"/>
          </w:tcPr>
          <w:p w14:paraId="2A332214" w14:textId="77777777" w:rsidR="00E23A05" w:rsidRPr="003C6CDE" w:rsidRDefault="00E23A05" w:rsidP="003A1338">
            <w:pPr>
              <w:spacing w:before="0" w:after="0" w:line="276" w:lineRule="auto"/>
              <w:rPr>
                <w:rFonts w:ascii="Noto IKEA Latin" w:hAnsi="Noto IKEA Latin"/>
                <w:color w:val="FFFFFF" w:themeColor="background1"/>
                <w:sz w:val="18"/>
                <w:szCs w:val="18"/>
              </w:rPr>
            </w:pPr>
            <w:r w:rsidRPr="003C6CDE">
              <w:rPr>
                <w:rFonts w:ascii="Noto IKEA Latin" w:hAnsi="Noto IKEA Latin"/>
                <w:color w:val="FFFFFF" w:themeColor="background1"/>
                <w:sz w:val="18"/>
                <w:szCs w:val="18"/>
              </w:rPr>
              <w:t>Customer group</w:t>
            </w:r>
          </w:p>
        </w:tc>
        <w:tc>
          <w:tcPr>
            <w:tcW w:w="7470" w:type="dxa"/>
          </w:tcPr>
          <w:p w14:paraId="06AF1BA8" w14:textId="77777777" w:rsidR="00E23A05" w:rsidRPr="003C6CDE" w:rsidRDefault="00E23A05" w:rsidP="003A1338">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C6CDE">
              <w:rPr>
                <w:rFonts w:ascii="Noto IKEA Latin" w:hAnsi="Noto IKEA Latin"/>
                <w:color w:val="FFFFFF" w:themeColor="background1"/>
                <w:sz w:val="18"/>
                <w:szCs w:val="18"/>
              </w:rPr>
              <w:t>Needs</w:t>
            </w:r>
          </w:p>
        </w:tc>
      </w:tr>
      <w:tr w:rsidR="00E23A05" w:rsidRPr="00D1734B" w14:paraId="0CAC1DDC" w14:textId="77777777" w:rsidTr="008D552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605" w:type="dxa"/>
          </w:tcPr>
          <w:p w14:paraId="0A59CA7D" w14:textId="77777777" w:rsidR="00E23A05" w:rsidRDefault="00E23A05" w:rsidP="003A1338">
            <w:pPr>
              <w:spacing w:before="0" w:after="0" w:line="276" w:lineRule="auto"/>
              <w:rPr>
                <w:rFonts w:ascii="Noto IKEA Latin" w:hAnsi="Noto IKEA Latin"/>
                <w:sz w:val="18"/>
                <w:szCs w:val="18"/>
              </w:rPr>
            </w:pPr>
            <w:r w:rsidRPr="003C6CDE">
              <w:rPr>
                <w:rFonts w:ascii="Noto IKEA Latin" w:hAnsi="Noto IKEA Latin"/>
                <w:b w:val="0"/>
                <w:bCs w:val="0"/>
                <w:sz w:val="18"/>
                <w:szCs w:val="18"/>
              </w:rPr>
              <w:t>Municipalities</w:t>
            </w:r>
          </w:p>
          <w:p w14:paraId="327943AA" w14:textId="396F9FFF" w:rsidR="003A1338" w:rsidRPr="003C6CDE" w:rsidRDefault="003A1338" w:rsidP="003A1338">
            <w:pPr>
              <w:spacing w:before="0" w:after="0" w:line="276" w:lineRule="auto"/>
              <w:rPr>
                <w:rFonts w:ascii="Noto IKEA Latin" w:hAnsi="Noto IKEA Latin"/>
                <w:sz w:val="18"/>
                <w:szCs w:val="18"/>
              </w:rPr>
            </w:pPr>
          </w:p>
        </w:tc>
        <w:tc>
          <w:tcPr>
            <w:tcW w:w="7470" w:type="dxa"/>
            <w:vMerge w:val="restart"/>
          </w:tcPr>
          <w:p w14:paraId="49684B49" w14:textId="4A753F42" w:rsidR="00E23A05" w:rsidRPr="003C6CDE" w:rsidRDefault="00E23A05"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b/>
                <w:bCs/>
                <w:sz w:val="18"/>
                <w:szCs w:val="18"/>
              </w:rPr>
              <w:t xml:space="preserve">Convenience. </w:t>
            </w:r>
            <w:r w:rsidRPr="003C6CDE">
              <w:rPr>
                <w:rFonts w:ascii="Noto IKEA Latin" w:hAnsi="Noto IKEA Latin"/>
                <w:sz w:val="18"/>
                <w:szCs w:val="18"/>
              </w:rPr>
              <w:t>Pick up (or receive) mattresses at the preferred time and with the least handling possible.</w:t>
            </w:r>
          </w:p>
          <w:p w14:paraId="411D059D" w14:textId="77777777" w:rsidR="00E23A05" w:rsidRPr="003C6CDE" w:rsidRDefault="00E23A05"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b/>
                <w:bCs/>
                <w:sz w:val="18"/>
                <w:szCs w:val="18"/>
              </w:rPr>
              <w:t>Compliance</w:t>
            </w:r>
            <w:r w:rsidRPr="003C6CDE">
              <w:rPr>
                <w:rFonts w:ascii="Noto IKEA Latin" w:hAnsi="Noto IKEA Latin"/>
                <w:sz w:val="18"/>
                <w:szCs w:val="18"/>
              </w:rPr>
              <w:t>. Ensure that mattresses are recycled (and not incinerated) under acceptable working conditions.</w:t>
            </w:r>
          </w:p>
          <w:p w14:paraId="236D2394" w14:textId="77777777" w:rsidR="00E23A05" w:rsidRPr="003C6CDE" w:rsidRDefault="00E23A05"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b/>
                <w:bCs/>
                <w:sz w:val="18"/>
                <w:szCs w:val="18"/>
              </w:rPr>
              <w:t xml:space="preserve">Costs. </w:t>
            </w:r>
            <w:r w:rsidRPr="003C6CDE">
              <w:rPr>
                <w:rFonts w:ascii="Noto IKEA Latin" w:hAnsi="Noto IKEA Latin"/>
                <w:sz w:val="18"/>
                <w:szCs w:val="18"/>
              </w:rPr>
              <w:t>Lowest costs, meeting convenience and compliance needs.</w:t>
            </w:r>
          </w:p>
          <w:p w14:paraId="25E2E65C" w14:textId="77777777" w:rsidR="00E23A05" w:rsidRPr="003C6CDE" w:rsidRDefault="00E23A05"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C6CDE">
              <w:rPr>
                <w:rFonts w:ascii="Noto IKEA Latin" w:hAnsi="Noto IKEA Latin"/>
                <w:b/>
                <w:bCs/>
                <w:sz w:val="18"/>
                <w:szCs w:val="18"/>
              </w:rPr>
              <w:t xml:space="preserve">Communication. </w:t>
            </w:r>
            <w:r w:rsidRPr="003C6CDE">
              <w:rPr>
                <w:rFonts w:ascii="Noto IKEA Latin" w:hAnsi="Noto IKEA Latin"/>
                <w:sz w:val="18"/>
                <w:szCs w:val="18"/>
              </w:rPr>
              <w:t>Storytelling to customers &amp; citizens that end-of-life mattresses are recycled into valuable new products.</w:t>
            </w:r>
          </w:p>
        </w:tc>
      </w:tr>
      <w:tr w:rsidR="00E23A05" w:rsidRPr="00D1734B" w14:paraId="1DE096D4" w14:textId="77777777" w:rsidTr="008D552B">
        <w:tc>
          <w:tcPr>
            <w:cnfStyle w:val="001000000000" w:firstRow="0" w:lastRow="0" w:firstColumn="1" w:lastColumn="0" w:oddVBand="0" w:evenVBand="0" w:oddHBand="0" w:evenHBand="0" w:firstRowFirstColumn="0" w:firstRowLastColumn="0" w:lastRowFirstColumn="0" w:lastRowLastColumn="0"/>
            <w:tcW w:w="2605" w:type="dxa"/>
          </w:tcPr>
          <w:p w14:paraId="0DED7505" w14:textId="77777777" w:rsidR="00E23A05" w:rsidRDefault="00E23A05" w:rsidP="003A1338">
            <w:pPr>
              <w:spacing w:before="0" w:after="0" w:line="276" w:lineRule="auto"/>
              <w:rPr>
                <w:rFonts w:ascii="Noto IKEA Latin" w:hAnsi="Noto IKEA Latin"/>
                <w:sz w:val="18"/>
                <w:szCs w:val="18"/>
              </w:rPr>
            </w:pPr>
            <w:r w:rsidRPr="003C6CDE">
              <w:rPr>
                <w:rFonts w:ascii="Noto IKEA Latin" w:hAnsi="Noto IKEA Latin"/>
                <w:b w:val="0"/>
                <w:bCs w:val="0"/>
                <w:sz w:val="18"/>
                <w:szCs w:val="18"/>
              </w:rPr>
              <w:t>PROs</w:t>
            </w:r>
          </w:p>
          <w:p w14:paraId="68258FCC" w14:textId="3F78875B" w:rsidR="003A1338" w:rsidRPr="003C6CDE" w:rsidRDefault="003A1338" w:rsidP="003A1338">
            <w:pPr>
              <w:spacing w:before="0" w:after="0" w:line="276" w:lineRule="auto"/>
              <w:rPr>
                <w:rFonts w:ascii="Noto IKEA Latin" w:hAnsi="Noto IKEA Latin"/>
                <w:sz w:val="18"/>
                <w:szCs w:val="18"/>
              </w:rPr>
            </w:pPr>
          </w:p>
        </w:tc>
        <w:tc>
          <w:tcPr>
            <w:tcW w:w="7470" w:type="dxa"/>
            <w:vMerge/>
          </w:tcPr>
          <w:p w14:paraId="040A6565" w14:textId="77777777" w:rsidR="00E23A05" w:rsidRPr="00D1734B" w:rsidRDefault="00E23A05" w:rsidP="003A1338">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20"/>
                <w:szCs w:val="20"/>
              </w:rPr>
            </w:pPr>
          </w:p>
        </w:tc>
      </w:tr>
      <w:tr w:rsidR="00E23A05" w:rsidRPr="00D1734B" w14:paraId="4734C9EC" w14:textId="77777777" w:rsidTr="008D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86E6DD5" w14:textId="77777777" w:rsidR="00E23A05" w:rsidRDefault="00E23A05" w:rsidP="003A1338">
            <w:pPr>
              <w:spacing w:before="0" w:after="0" w:line="276" w:lineRule="auto"/>
              <w:rPr>
                <w:rFonts w:ascii="Noto IKEA Latin" w:hAnsi="Noto IKEA Latin"/>
                <w:sz w:val="18"/>
                <w:szCs w:val="18"/>
              </w:rPr>
            </w:pPr>
            <w:r w:rsidRPr="003C6CDE">
              <w:rPr>
                <w:rFonts w:ascii="Noto IKEA Latin" w:hAnsi="Noto IKEA Latin"/>
                <w:b w:val="0"/>
                <w:bCs w:val="0"/>
                <w:sz w:val="18"/>
                <w:szCs w:val="18"/>
              </w:rPr>
              <w:t>Retailers</w:t>
            </w:r>
          </w:p>
          <w:p w14:paraId="467ADFC9" w14:textId="69302E55" w:rsidR="003A1338" w:rsidRPr="003C6CDE" w:rsidRDefault="003A1338" w:rsidP="003A1338">
            <w:pPr>
              <w:spacing w:before="0" w:after="0" w:line="276" w:lineRule="auto"/>
              <w:rPr>
                <w:rFonts w:ascii="Noto IKEA Latin" w:hAnsi="Noto IKEA Latin"/>
                <w:sz w:val="18"/>
                <w:szCs w:val="18"/>
              </w:rPr>
            </w:pPr>
          </w:p>
        </w:tc>
        <w:tc>
          <w:tcPr>
            <w:tcW w:w="7470" w:type="dxa"/>
            <w:vMerge/>
          </w:tcPr>
          <w:p w14:paraId="72E7F1D1" w14:textId="77777777" w:rsidR="00E23A05" w:rsidRPr="00D1734B" w:rsidRDefault="00E23A05" w:rsidP="003A1338">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20"/>
                <w:szCs w:val="20"/>
              </w:rPr>
            </w:pPr>
          </w:p>
        </w:tc>
      </w:tr>
      <w:tr w:rsidR="00E23A05" w:rsidRPr="00D1734B" w14:paraId="575DB5DC" w14:textId="77777777" w:rsidTr="008D552B">
        <w:tc>
          <w:tcPr>
            <w:cnfStyle w:val="001000000000" w:firstRow="0" w:lastRow="0" w:firstColumn="1" w:lastColumn="0" w:oddVBand="0" w:evenVBand="0" w:oddHBand="0" w:evenHBand="0" w:firstRowFirstColumn="0" w:firstRowLastColumn="0" w:lastRowFirstColumn="0" w:lastRowLastColumn="0"/>
            <w:tcW w:w="2605" w:type="dxa"/>
          </w:tcPr>
          <w:p w14:paraId="4F334B42" w14:textId="77777777" w:rsidR="00E23A05" w:rsidRPr="003C6CDE" w:rsidRDefault="00E23A05" w:rsidP="003A1338">
            <w:pPr>
              <w:spacing w:before="0" w:after="0" w:line="276" w:lineRule="auto"/>
              <w:rPr>
                <w:rFonts w:ascii="Noto IKEA Latin" w:hAnsi="Noto IKEA Latin"/>
                <w:b w:val="0"/>
                <w:bCs w:val="0"/>
                <w:sz w:val="18"/>
                <w:szCs w:val="18"/>
              </w:rPr>
            </w:pPr>
            <w:r w:rsidRPr="003C6CDE">
              <w:rPr>
                <w:rFonts w:ascii="Noto IKEA Latin" w:hAnsi="Noto IKEA Latin"/>
                <w:b w:val="0"/>
                <w:bCs w:val="0"/>
                <w:sz w:val="18"/>
                <w:szCs w:val="18"/>
              </w:rPr>
              <w:t xml:space="preserve">Other B2B customers (hospitals, hotels, etc.) </w:t>
            </w:r>
          </w:p>
        </w:tc>
        <w:tc>
          <w:tcPr>
            <w:tcW w:w="7470" w:type="dxa"/>
            <w:vMerge/>
          </w:tcPr>
          <w:p w14:paraId="7DDB0BB9" w14:textId="77777777" w:rsidR="00E23A05" w:rsidRPr="00D1734B" w:rsidRDefault="00E23A05" w:rsidP="003A1338">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20"/>
                <w:szCs w:val="20"/>
              </w:rPr>
            </w:pPr>
          </w:p>
        </w:tc>
      </w:tr>
    </w:tbl>
    <w:p w14:paraId="4116AA4A" w14:textId="77777777" w:rsidR="00E23A05" w:rsidRPr="00D1734B" w:rsidRDefault="00E23A05" w:rsidP="00D1734B">
      <w:pPr>
        <w:spacing w:before="0" w:after="0" w:line="276" w:lineRule="auto"/>
        <w:rPr>
          <w:rFonts w:ascii="Noto IKEA Latin" w:hAnsi="Noto IKEA Latin"/>
          <w:sz w:val="20"/>
          <w:szCs w:val="20"/>
        </w:rPr>
      </w:pPr>
    </w:p>
    <w:p w14:paraId="1D8FABE8" w14:textId="77777777" w:rsidR="00E23A05" w:rsidRPr="003C6CDE" w:rsidRDefault="00E23A05" w:rsidP="00D1734B">
      <w:pPr>
        <w:spacing w:before="0" w:after="0" w:line="276" w:lineRule="auto"/>
        <w:rPr>
          <w:rFonts w:ascii="Noto IKEA Latin" w:hAnsi="Noto IKEA Latin"/>
          <w:b/>
          <w:bCs/>
          <w:color w:val="EC7216" w:themeColor="accent6"/>
          <w:sz w:val="20"/>
          <w:szCs w:val="20"/>
        </w:rPr>
      </w:pPr>
      <w:r w:rsidRPr="003C6CDE">
        <w:rPr>
          <w:rFonts w:ascii="Noto IKEA Latin" w:hAnsi="Noto IKEA Latin"/>
          <w:b/>
          <w:bCs/>
          <w:color w:val="EC7216" w:themeColor="accent6"/>
          <w:sz w:val="20"/>
          <w:szCs w:val="20"/>
        </w:rPr>
        <w:t>Competitors</w:t>
      </w:r>
    </w:p>
    <w:p w14:paraId="2BC2A0A6" w14:textId="77777777"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RetourMatras competes directly with other mattress recyclers and indirectly with alternative processing options (incineration &amp; landfilling).</w:t>
      </w:r>
    </w:p>
    <w:p w14:paraId="6499D113" w14:textId="77777777" w:rsidR="00E23A05" w:rsidRPr="00D1734B" w:rsidRDefault="00E23A05" w:rsidP="00D1734B">
      <w:pPr>
        <w:spacing w:before="0" w:after="0" w:line="276" w:lineRule="auto"/>
        <w:rPr>
          <w:rFonts w:ascii="Noto IKEA Latin" w:hAnsi="Noto IKEA Latin"/>
          <w:sz w:val="20"/>
          <w:szCs w:val="20"/>
        </w:rPr>
      </w:pPr>
    </w:p>
    <w:p w14:paraId="7BF6BEC2" w14:textId="64DB2843"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Direct competitors tend to offer low-value recycling services. They use manual labour and typically achieve a low</w:t>
      </w:r>
      <w:r w:rsidR="00D52A6A">
        <w:rPr>
          <w:rFonts w:ascii="Noto IKEA Latin" w:hAnsi="Noto IKEA Latin"/>
          <w:sz w:val="20"/>
          <w:szCs w:val="20"/>
        </w:rPr>
        <w:t>er</w:t>
      </w:r>
      <w:r w:rsidRPr="00D1734B">
        <w:rPr>
          <w:rFonts w:ascii="Noto IKEA Latin" w:hAnsi="Noto IKEA Latin"/>
          <w:sz w:val="20"/>
          <w:szCs w:val="20"/>
        </w:rPr>
        <w:t xml:space="preserve"> recycling rate and offer limited transparency on their downstream markets. They create value to their customers through low costs or high convenience (logistics solutions).</w:t>
      </w:r>
      <w:r w:rsidRPr="00D1734B">
        <w:rPr>
          <w:rFonts w:ascii="Noto IKEA Latin" w:hAnsi="Noto IKEA Latin"/>
          <w:sz w:val="20"/>
          <w:szCs w:val="20"/>
          <w:highlight w:val="red"/>
        </w:rPr>
        <w:t xml:space="preserve"> </w:t>
      </w:r>
    </w:p>
    <w:p w14:paraId="44011828" w14:textId="77777777" w:rsidR="00E23A05" w:rsidRPr="00D1734B" w:rsidRDefault="00E23A05" w:rsidP="00D1734B">
      <w:pPr>
        <w:spacing w:before="0" w:after="0" w:line="276" w:lineRule="auto"/>
        <w:rPr>
          <w:rFonts w:ascii="Noto IKEA Latin" w:hAnsi="Noto IKEA Latin"/>
          <w:b/>
          <w:bCs/>
          <w:sz w:val="20"/>
          <w:szCs w:val="20"/>
        </w:rPr>
      </w:pPr>
    </w:p>
    <w:p w14:paraId="79087DC9" w14:textId="77777777" w:rsidR="00E23A05" w:rsidRPr="003C6CDE" w:rsidRDefault="00E23A05" w:rsidP="00D1734B">
      <w:pPr>
        <w:spacing w:before="0" w:after="0" w:line="276" w:lineRule="auto"/>
        <w:rPr>
          <w:rFonts w:ascii="Noto IKEA Latin" w:hAnsi="Noto IKEA Latin"/>
          <w:b/>
          <w:bCs/>
          <w:color w:val="EC7216" w:themeColor="accent6"/>
          <w:sz w:val="20"/>
          <w:szCs w:val="20"/>
        </w:rPr>
      </w:pPr>
      <w:r w:rsidRPr="003C6CDE">
        <w:rPr>
          <w:rFonts w:ascii="Noto IKEA Latin" w:hAnsi="Noto IKEA Latin"/>
          <w:b/>
          <w:bCs/>
          <w:color w:val="EC7216" w:themeColor="accent6"/>
          <w:sz w:val="20"/>
          <w:szCs w:val="20"/>
        </w:rPr>
        <w:t>Strategic positioning RetourMatras</w:t>
      </w:r>
    </w:p>
    <w:p w14:paraId="55CE7E41" w14:textId="77777777"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Within the market for mattress recycling, RetourMatras creates value to customers:</w:t>
      </w:r>
    </w:p>
    <w:p w14:paraId="6DCE75BA" w14:textId="77777777" w:rsidR="00E23A05" w:rsidRPr="00D1734B" w:rsidRDefault="00E23A05" w:rsidP="00D1734B">
      <w:pPr>
        <w:pStyle w:val="ListParagraph"/>
        <w:numPr>
          <w:ilvl w:val="0"/>
          <w:numId w:val="18"/>
        </w:numPr>
        <w:spacing w:before="0" w:after="0" w:line="276" w:lineRule="auto"/>
        <w:rPr>
          <w:rFonts w:ascii="Noto IKEA Latin" w:hAnsi="Noto IKEA Latin"/>
          <w:sz w:val="20"/>
          <w:szCs w:val="20"/>
        </w:rPr>
      </w:pPr>
      <w:r w:rsidRPr="00D1734B">
        <w:rPr>
          <w:rFonts w:ascii="Noto IKEA Latin" w:hAnsi="Noto IKEA Latin"/>
          <w:sz w:val="20"/>
          <w:szCs w:val="20"/>
        </w:rPr>
        <w:t>Guaranteeing health, safety &amp; environmental performance through high quality dismantling operations.</w:t>
      </w:r>
    </w:p>
    <w:p w14:paraId="248752EA" w14:textId="77777777" w:rsidR="00E23A05" w:rsidRPr="00D1734B" w:rsidRDefault="00E23A05" w:rsidP="00D1734B">
      <w:pPr>
        <w:pStyle w:val="ListParagraph"/>
        <w:numPr>
          <w:ilvl w:val="0"/>
          <w:numId w:val="18"/>
        </w:numPr>
        <w:spacing w:before="0" w:after="0" w:line="276" w:lineRule="auto"/>
        <w:rPr>
          <w:rFonts w:ascii="Noto IKEA Latin" w:hAnsi="Noto IKEA Latin"/>
          <w:sz w:val="20"/>
          <w:szCs w:val="20"/>
        </w:rPr>
      </w:pPr>
      <w:r w:rsidRPr="00D1734B">
        <w:rPr>
          <w:rFonts w:ascii="Noto IKEA Latin" w:hAnsi="Noto IKEA Latin"/>
          <w:sz w:val="20"/>
          <w:szCs w:val="20"/>
        </w:rPr>
        <w:t>Showing high quality re-use of materials (e.g. repoliol)</w:t>
      </w:r>
    </w:p>
    <w:p w14:paraId="768495AC" w14:textId="77777777" w:rsidR="00E23A05" w:rsidRPr="00D1734B" w:rsidRDefault="00E23A05" w:rsidP="00D1734B">
      <w:pPr>
        <w:pStyle w:val="ListParagraph"/>
        <w:numPr>
          <w:ilvl w:val="0"/>
          <w:numId w:val="18"/>
        </w:numPr>
        <w:spacing w:before="0" w:after="0" w:line="276" w:lineRule="auto"/>
        <w:rPr>
          <w:rFonts w:ascii="Noto IKEA Latin" w:hAnsi="Noto IKEA Latin"/>
          <w:sz w:val="20"/>
          <w:szCs w:val="20"/>
        </w:rPr>
      </w:pPr>
      <w:r w:rsidRPr="00D1734B">
        <w:rPr>
          <w:rFonts w:ascii="Noto IKEA Latin" w:hAnsi="Noto IKEA Latin"/>
          <w:sz w:val="20"/>
          <w:szCs w:val="20"/>
        </w:rPr>
        <w:t>Offer a high recycling rate and transparency thereof</w:t>
      </w:r>
    </w:p>
    <w:p w14:paraId="576EF04D" w14:textId="77777777" w:rsidR="00E23A05" w:rsidRPr="00D1734B" w:rsidRDefault="00E23A05" w:rsidP="00D1734B">
      <w:pPr>
        <w:spacing w:before="0" w:after="0" w:line="276" w:lineRule="auto"/>
        <w:rPr>
          <w:rFonts w:ascii="Noto IKEA Latin" w:hAnsi="Noto IKEA Latin"/>
          <w:sz w:val="20"/>
          <w:szCs w:val="20"/>
          <w:highlight w:val="red"/>
        </w:rPr>
      </w:pPr>
    </w:p>
    <w:p w14:paraId="5605ADE3" w14:textId="654DA6A2"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 xml:space="preserve">The strategic advantage of RetourMatras can be summarized as “quality”. Hence, </w:t>
      </w:r>
      <w:r w:rsidR="00082BD9" w:rsidRPr="00D1734B">
        <w:rPr>
          <w:rFonts w:ascii="Noto IKEA Latin" w:hAnsi="Noto IKEA Latin"/>
          <w:sz w:val="20"/>
          <w:szCs w:val="20"/>
        </w:rPr>
        <w:t>if</w:t>
      </w:r>
      <w:r w:rsidRPr="00D1734B">
        <w:rPr>
          <w:rFonts w:ascii="Noto IKEA Latin" w:hAnsi="Noto IKEA Latin"/>
          <w:sz w:val="20"/>
          <w:szCs w:val="20"/>
        </w:rPr>
        <w:t xml:space="preserve"> we meet customers’ expectations on costs and convenience, we outperform our competitors on quality. </w:t>
      </w:r>
    </w:p>
    <w:p w14:paraId="32ECB73B" w14:textId="77777777" w:rsidR="00E23A05" w:rsidRPr="00D1734B" w:rsidRDefault="00E23A05" w:rsidP="00D1734B">
      <w:pPr>
        <w:spacing w:before="0" w:after="0" w:line="276" w:lineRule="auto"/>
        <w:rPr>
          <w:rFonts w:ascii="Noto IKEA Latin" w:hAnsi="Noto IKEA Latin"/>
          <w:sz w:val="20"/>
          <w:szCs w:val="20"/>
        </w:rPr>
      </w:pPr>
    </w:p>
    <w:tbl>
      <w:tblPr>
        <w:tblStyle w:val="ListTable3-Accent6"/>
        <w:tblW w:w="10075" w:type="dxa"/>
        <w:tblLook w:val="04A0" w:firstRow="1" w:lastRow="0" w:firstColumn="1" w:lastColumn="0" w:noHBand="0" w:noVBand="1"/>
      </w:tblPr>
      <w:tblGrid>
        <w:gridCol w:w="5037"/>
        <w:gridCol w:w="5038"/>
      </w:tblGrid>
      <w:tr w:rsidR="00E23A05" w:rsidRPr="00D1734B" w14:paraId="7DFF6FEB" w14:textId="77777777" w:rsidTr="004A71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37" w:type="dxa"/>
          </w:tcPr>
          <w:p w14:paraId="3E3E1D23" w14:textId="7D7C8C90" w:rsidR="00E23A05" w:rsidRPr="003A1338" w:rsidRDefault="00E23A05" w:rsidP="003A1338">
            <w:pPr>
              <w:spacing w:before="0" w:after="0" w:line="276" w:lineRule="auto"/>
              <w:rPr>
                <w:rFonts w:ascii="Noto IKEA Latin" w:hAnsi="Noto IKEA Latin"/>
                <w:color w:val="FFFFFF" w:themeColor="background1"/>
                <w:sz w:val="18"/>
                <w:szCs w:val="18"/>
              </w:rPr>
            </w:pPr>
            <w:r w:rsidRPr="003A1338">
              <w:rPr>
                <w:rFonts w:ascii="Noto IKEA Latin" w:hAnsi="Noto IKEA Latin"/>
                <w:color w:val="FFFFFF" w:themeColor="background1"/>
                <w:sz w:val="18"/>
                <w:szCs w:val="18"/>
              </w:rPr>
              <w:t>Strengths to build on</w:t>
            </w:r>
          </w:p>
        </w:tc>
        <w:tc>
          <w:tcPr>
            <w:tcW w:w="5038" w:type="dxa"/>
          </w:tcPr>
          <w:p w14:paraId="6FF0A539" w14:textId="77777777" w:rsidR="00E23A05" w:rsidRPr="003A1338" w:rsidRDefault="00E23A05" w:rsidP="003A1338">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1338">
              <w:rPr>
                <w:rFonts w:ascii="Noto IKEA Latin" w:hAnsi="Noto IKEA Latin"/>
                <w:color w:val="FFFFFF" w:themeColor="background1"/>
                <w:sz w:val="18"/>
                <w:szCs w:val="18"/>
              </w:rPr>
              <w:t>Weaknesses to improve</w:t>
            </w:r>
          </w:p>
        </w:tc>
      </w:tr>
      <w:tr w:rsidR="00E23A05" w:rsidRPr="00D1734B" w14:paraId="591C4758" w14:textId="77777777" w:rsidTr="004A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7" w:type="dxa"/>
          </w:tcPr>
          <w:p w14:paraId="4B758015" w14:textId="77777777" w:rsidR="00E23A05" w:rsidRPr="003A1338" w:rsidRDefault="00E23A05" w:rsidP="003A1338">
            <w:pPr>
              <w:pStyle w:val="ListParagraph"/>
              <w:numPr>
                <w:ilvl w:val="0"/>
                <w:numId w:val="18"/>
              </w:numPr>
              <w:spacing w:before="0" w:after="0" w:line="276" w:lineRule="auto"/>
              <w:rPr>
                <w:rFonts w:ascii="Noto IKEA Latin" w:hAnsi="Noto IKEA Latin"/>
                <w:b w:val="0"/>
                <w:bCs w:val="0"/>
                <w:sz w:val="18"/>
                <w:szCs w:val="18"/>
              </w:rPr>
            </w:pPr>
            <w:r w:rsidRPr="003A1338">
              <w:rPr>
                <w:rFonts w:ascii="Noto IKEA Latin" w:hAnsi="Noto IKEA Latin"/>
                <w:b w:val="0"/>
                <w:bCs w:val="0"/>
                <w:sz w:val="18"/>
                <w:szCs w:val="18"/>
              </w:rPr>
              <w:t>Quality &amp; Transparency</w:t>
            </w:r>
          </w:p>
          <w:p w14:paraId="75BF8D40" w14:textId="77777777" w:rsidR="00E23A05" w:rsidRPr="003A1338" w:rsidRDefault="00E23A05" w:rsidP="003A1338">
            <w:pPr>
              <w:pStyle w:val="ListParagraph"/>
              <w:numPr>
                <w:ilvl w:val="0"/>
                <w:numId w:val="18"/>
              </w:numPr>
              <w:spacing w:before="0" w:after="0" w:line="276" w:lineRule="auto"/>
              <w:rPr>
                <w:rFonts w:ascii="Noto IKEA Latin" w:hAnsi="Noto IKEA Latin"/>
                <w:b w:val="0"/>
                <w:bCs w:val="0"/>
                <w:sz w:val="18"/>
                <w:szCs w:val="18"/>
              </w:rPr>
            </w:pPr>
            <w:r w:rsidRPr="003A1338">
              <w:rPr>
                <w:rFonts w:ascii="Noto IKEA Latin" w:hAnsi="Noto IKEA Latin"/>
                <w:b w:val="0"/>
                <w:bCs w:val="0"/>
                <w:sz w:val="18"/>
                <w:szCs w:val="18"/>
              </w:rPr>
              <w:t>Recycle ratio</w:t>
            </w:r>
          </w:p>
          <w:p w14:paraId="509AD878" w14:textId="77777777" w:rsidR="00E23A05" w:rsidRPr="003A1338" w:rsidRDefault="00E23A05" w:rsidP="003A1338">
            <w:pPr>
              <w:pStyle w:val="ListParagraph"/>
              <w:numPr>
                <w:ilvl w:val="0"/>
                <w:numId w:val="18"/>
              </w:numPr>
              <w:spacing w:before="0" w:after="0" w:line="276" w:lineRule="auto"/>
              <w:rPr>
                <w:rFonts w:ascii="Noto IKEA Latin" w:hAnsi="Noto IKEA Latin"/>
                <w:b w:val="0"/>
                <w:bCs w:val="0"/>
                <w:sz w:val="18"/>
                <w:szCs w:val="18"/>
              </w:rPr>
            </w:pPr>
            <w:r w:rsidRPr="003A1338">
              <w:rPr>
                <w:rFonts w:ascii="Noto IKEA Latin" w:hAnsi="Noto IKEA Latin"/>
                <w:b w:val="0"/>
                <w:bCs w:val="0"/>
                <w:sz w:val="18"/>
                <w:szCs w:val="18"/>
              </w:rPr>
              <w:t>Storytelling</w:t>
            </w:r>
          </w:p>
        </w:tc>
        <w:tc>
          <w:tcPr>
            <w:tcW w:w="5038" w:type="dxa"/>
          </w:tcPr>
          <w:p w14:paraId="5F6F561F" w14:textId="77777777" w:rsidR="00E23A05" w:rsidRPr="003A1338" w:rsidRDefault="00E23A05" w:rsidP="003A1338">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Collection solutions</w:t>
            </w:r>
          </w:p>
          <w:p w14:paraId="4D47DDFE" w14:textId="77777777" w:rsidR="00E23A05" w:rsidRPr="003A1338" w:rsidRDefault="00E23A05" w:rsidP="003A1338">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1338">
              <w:rPr>
                <w:rFonts w:ascii="Noto IKEA Latin" w:hAnsi="Noto IKEA Latin"/>
                <w:sz w:val="18"/>
                <w:szCs w:val="18"/>
              </w:rPr>
              <w:t xml:space="preserve">Price (perception) of gate-fee compared to competition. </w:t>
            </w:r>
          </w:p>
        </w:tc>
      </w:tr>
    </w:tbl>
    <w:p w14:paraId="2CE9CE4A" w14:textId="77777777" w:rsidR="00E23A05" w:rsidRPr="00D1734B" w:rsidRDefault="00E23A05" w:rsidP="00D1734B">
      <w:pPr>
        <w:spacing w:before="0" w:after="0" w:line="276" w:lineRule="auto"/>
        <w:rPr>
          <w:rFonts w:ascii="Noto IKEA Latin" w:hAnsi="Noto IKEA Latin"/>
          <w:sz w:val="20"/>
          <w:szCs w:val="20"/>
        </w:rPr>
      </w:pPr>
    </w:p>
    <w:p w14:paraId="209BC620" w14:textId="77777777" w:rsidR="00E23A05"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To further strengthen our strategic position in the market, we need to translate our strengths into objective criteria, which customers (public parties) can use to justify higher gate fee compared to the competition. Moreover, we need to diversify collection solutions to meet customer demands. Further details to be included in the penetration plans.</w:t>
      </w:r>
    </w:p>
    <w:p w14:paraId="130C79EB" w14:textId="77777777" w:rsidR="00E23A05" w:rsidRPr="00D1734B" w:rsidRDefault="00E23A05" w:rsidP="00D1734B">
      <w:pPr>
        <w:spacing w:before="0" w:after="0" w:line="276" w:lineRule="auto"/>
        <w:rPr>
          <w:rFonts w:ascii="Noto IKEA Latin" w:hAnsi="Noto IKEA Latin"/>
          <w:sz w:val="20"/>
          <w:szCs w:val="20"/>
        </w:rPr>
      </w:pPr>
    </w:p>
    <w:p w14:paraId="60ADDA00" w14:textId="77777777" w:rsidR="00E23A05" w:rsidRPr="003C6CDE" w:rsidRDefault="00E23A05" w:rsidP="00D1734B">
      <w:pPr>
        <w:spacing w:before="0" w:after="0" w:line="276" w:lineRule="auto"/>
        <w:rPr>
          <w:rFonts w:ascii="Noto IKEA Latin" w:hAnsi="Noto IKEA Latin"/>
          <w:b/>
          <w:bCs/>
          <w:color w:val="EC7216" w:themeColor="accent6"/>
          <w:sz w:val="20"/>
          <w:szCs w:val="20"/>
        </w:rPr>
      </w:pPr>
      <w:r w:rsidRPr="003C6CDE">
        <w:rPr>
          <w:rFonts w:ascii="Noto IKEA Latin" w:hAnsi="Noto IKEA Latin"/>
          <w:b/>
          <w:bCs/>
          <w:color w:val="EC7216" w:themeColor="accent6"/>
          <w:sz w:val="20"/>
          <w:szCs w:val="20"/>
        </w:rPr>
        <w:t>Goals 2028</w:t>
      </w:r>
    </w:p>
    <w:tbl>
      <w:tblPr>
        <w:tblStyle w:val="ListTable3-Accent6"/>
        <w:tblW w:w="10165" w:type="dxa"/>
        <w:tblLook w:val="04A0" w:firstRow="1" w:lastRow="0" w:firstColumn="1" w:lastColumn="0" w:noHBand="0" w:noVBand="1"/>
      </w:tblPr>
      <w:tblGrid>
        <w:gridCol w:w="2785"/>
        <w:gridCol w:w="3330"/>
        <w:gridCol w:w="4050"/>
      </w:tblGrid>
      <w:tr w:rsidR="00E23A05" w:rsidRPr="00D1734B" w14:paraId="3DF6BF14" w14:textId="77777777" w:rsidTr="001B0A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tcPr>
          <w:p w14:paraId="08912398" w14:textId="77777777" w:rsidR="00E23A05" w:rsidRPr="003417FB" w:rsidRDefault="00E23A05" w:rsidP="003C6CDE">
            <w:pPr>
              <w:spacing w:before="0" w:after="0" w:line="276" w:lineRule="auto"/>
              <w:rPr>
                <w:rFonts w:ascii="Noto IKEA Latin" w:hAnsi="Noto IKEA Latin"/>
                <w:sz w:val="18"/>
                <w:szCs w:val="18"/>
              </w:rPr>
            </w:pPr>
          </w:p>
        </w:tc>
        <w:tc>
          <w:tcPr>
            <w:tcW w:w="3330" w:type="dxa"/>
          </w:tcPr>
          <w:p w14:paraId="430F3FC8" w14:textId="77777777" w:rsidR="00E23A05" w:rsidRPr="003417FB" w:rsidRDefault="00E23A05" w:rsidP="003C6CD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417FB">
              <w:rPr>
                <w:rFonts w:ascii="Noto IKEA Latin" w:hAnsi="Noto IKEA Latin"/>
                <w:color w:val="FFFFFF" w:themeColor="background1"/>
                <w:sz w:val="18"/>
                <w:szCs w:val="18"/>
              </w:rPr>
              <w:t>Where are we now (2023)</w:t>
            </w:r>
          </w:p>
        </w:tc>
        <w:tc>
          <w:tcPr>
            <w:tcW w:w="4050" w:type="dxa"/>
          </w:tcPr>
          <w:p w14:paraId="3B0EB306" w14:textId="77777777" w:rsidR="00E23A05" w:rsidRPr="003417FB" w:rsidRDefault="00E23A05" w:rsidP="003C6CD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417FB">
              <w:rPr>
                <w:rFonts w:ascii="Noto IKEA Latin" w:hAnsi="Noto IKEA Latin"/>
                <w:color w:val="FFFFFF" w:themeColor="background1"/>
                <w:sz w:val="18"/>
                <w:szCs w:val="18"/>
              </w:rPr>
              <w:t>Wished position 2028</w:t>
            </w:r>
          </w:p>
        </w:tc>
      </w:tr>
      <w:tr w:rsidR="00E23A05" w:rsidRPr="00D1734B" w14:paraId="05082C8E"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E0D2A32" w14:textId="77777777" w:rsidR="00E23A05" w:rsidRPr="003417FB" w:rsidRDefault="00E23A05" w:rsidP="003C6CDE">
            <w:pPr>
              <w:spacing w:before="0" w:after="0" w:line="276" w:lineRule="auto"/>
              <w:rPr>
                <w:rFonts w:ascii="Noto IKEA Latin" w:hAnsi="Noto IKEA Latin"/>
                <w:sz w:val="18"/>
                <w:szCs w:val="18"/>
              </w:rPr>
            </w:pPr>
            <w:r w:rsidRPr="003417FB">
              <w:rPr>
                <w:rFonts w:ascii="Noto IKEA Latin" w:hAnsi="Noto IKEA Latin"/>
                <w:sz w:val="18"/>
                <w:szCs w:val="18"/>
              </w:rPr>
              <w:t># mattresses dismantled</w:t>
            </w:r>
          </w:p>
        </w:tc>
        <w:tc>
          <w:tcPr>
            <w:tcW w:w="3330" w:type="dxa"/>
          </w:tcPr>
          <w:p w14:paraId="1A18A864"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1,5 million</w:t>
            </w:r>
          </w:p>
          <w:p w14:paraId="3F00D134"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4050" w:type="dxa"/>
          </w:tcPr>
          <w:p w14:paraId="1D669FAB"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5 million</w:t>
            </w:r>
          </w:p>
        </w:tc>
      </w:tr>
      <w:tr w:rsidR="00E23A05" w:rsidRPr="00D1734B" w14:paraId="0ABCCFBA" w14:textId="77777777" w:rsidTr="001B0A1D">
        <w:tc>
          <w:tcPr>
            <w:cnfStyle w:val="001000000000" w:firstRow="0" w:lastRow="0" w:firstColumn="1" w:lastColumn="0" w:oddVBand="0" w:evenVBand="0" w:oddHBand="0" w:evenHBand="0" w:firstRowFirstColumn="0" w:firstRowLastColumn="0" w:lastRowFirstColumn="0" w:lastRowLastColumn="0"/>
            <w:tcW w:w="2785" w:type="dxa"/>
            <w:vMerge w:val="restart"/>
          </w:tcPr>
          <w:p w14:paraId="25A1F75D" w14:textId="77777777" w:rsidR="00E23A05" w:rsidRPr="003417FB" w:rsidRDefault="00E23A05" w:rsidP="003C6CDE">
            <w:pPr>
              <w:spacing w:before="0" w:after="0" w:line="276" w:lineRule="auto"/>
              <w:rPr>
                <w:rFonts w:ascii="Noto IKEA Latin" w:hAnsi="Noto IKEA Latin"/>
                <w:sz w:val="18"/>
                <w:szCs w:val="18"/>
              </w:rPr>
            </w:pPr>
            <w:r w:rsidRPr="003417FB">
              <w:rPr>
                <w:rFonts w:ascii="Noto IKEA Latin" w:hAnsi="Noto IKEA Latin"/>
                <w:sz w:val="18"/>
                <w:szCs w:val="18"/>
              </w:rPr>
              <w:t>Countries covered</w:t>
            </w:r>
          </w:p>
        </w:tc>
        <w:tc>
          <w:tcPr>
            <w:tcW w:w="3330" w:type="dxa"/>
          </w:tcPr>
          <w:p w14:paraId="519B71F7"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NL (900.000)</w:t>
            </w:r>
          </w:p>
        </w:tc>
        <w:tc>
          <w:tcPr>
            <w:tcW w:w="4050" w:type="dxa"/>
          </w:tcPr>
          <w:p w14:paraId="53700000"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lang w:val="sv-SE"/>
              </w:rPr>
            </w:pPr>
            <w:r w:rsidRPr="003417FB">
              <w:rPr>
                <w:rFonts w:ascii="Noto IKEA Latin" w:hAnsi="Noto IKEA Latin"/>
                <w:sz w:val="18"/>
                <w:szCs w:val="18"/>
                <w:lang w:val="sv-SE"/>
              </w:rPr>
              <w:t>NL (1,3 M.)</w:t>
            </w:r>
          </w:p>
        </w:tc>
      </w:tr>
      <w:tr w:rsidR="00E23A05" w:rsidRPr="00D1734B" w14:paraId="2FB61569"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vMerge/>
          </w:tcPr>
          <w:p w14:paraId="0879D03D" w14:textId="77777777" w:rsidR="00E23A05" w:rsidRPr="003417FB" w:rsidRDefault="00E23A05" w:rsidP="003C6CDE">
            <w:pPr>
              <w:spacing w:before="0" w:after="0" w:line="276" w:lineRule="auto"/>
              <w:rPr>
                <w:rFonts w:ascii="Noto IKEA Latin" w:hAnsi="Noto IKEA Latin"/>
                <w:sz w:val="18"/>
                <w:szCs w:val="18"/>
              </w:rPr>
            </w:pPr>
          </w:p>
        </w:tc>
        <w:tc>
          <w:tcPr>
            <w:tcW w:w="3330" w:type="dxa"/>
          </w:tcPr>
          <w:p w14:paraId="44367A71"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UK (450.000)</w:t>
            </w:r>
          </w:p>
        </w:tc>
        <w:tc>
          <w:tcPr>
            <w:tcW w:w="4050" w:type="dxa"/>
          </w:tcPr>
          <w:p w14:paraId="7904296C"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lang w:val="nl-NL"/>
              </w:rPr>
            </w:pPr>
            <w:r w:rsidRPr="003417FB">
              <w:rPr>
                <w:rFonts w:ascii="Noto IKEA Latin" w:hAnsi="Noto IKEA Latin"/>
                <w:sz w:val="18"/>
                <w:szCs w:val="18"/>
                <w:lang w:val="nl-NL"/>
              </w:rPr>
              <w:t>UK (1 M.)</w:t>
            </w:r>
          </w:p>
        </w:tc>
      </w:tr>
      <w:tr w:rsidR="00E23A05" w:rsidRPr="00D1734B" w14:paraId="7264BDAC" w14:textId="77777777" w:rsidTr="001B0A1D">
        <w:tc>
          <w:tcPr>
            <w:cnfStyle w:val="001000000000" w:firstRow="0" w:lastRow="0" w:firstColumn="1" w:lastColumn="0" w:oddVBand="0" w:evenVBand="0" w:oddHBand="0" w:evenHBand="0" w:firstRowFirstColumn="0" w:firstRowLastColumn="0" w:lastRowFirstColumn="0" w:lastRowLastColumn="0"/>
            <w:tcW w:w="2785" w:type="dxa"/>
            <w:vMerge/>
          </w:tcPr>
          <w:p w14:paraId="77603CAD" w14:textId="77777777" w:rsidR="00E23A05" w:rsidRPr="003417FB" w:rsidRDefault="00E23A05" w:rsidP="003C6CDE">
            <w:pPr>
              <w:spacing w:before="0" w:after="0" w:line="276" w:lineRule="auto"/>
              <w:rPr>
                <w:rFonts w:ascii="Noto IKEA Latin" w:hAnsi="Noto IKEA Latin"/>
                <w:sz w:val="18"/>
                <w:szCs w:val="18"/>
              </w:rPr>
            </w:pPr>
          </w:p>
        </w:tc>
        <w:tc>
          <w:tcPr>
            <w:tcW w:w="3330" w:type="dxa"/>
          </w:tcPr>
          <w:p w14:paraId="4204A964"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BE (&lt;20.000)</w:t>
            </w:r>
          </w:p>
        </w:tc>
        <w:tc>
          <w:tcPr>
            <w:tcW w:w="4050" w:type="dxa"/>
          </w:tcPr>
          <w:p w14:paraId="47E33493"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BE (500.000)</w:t>
            </w:r>
          </w:p>
        </w:tc>
      </w:tr>
      <w:tr w:rsidR="00E23A05" w:rsidRPr="00D1734B" w14:paraId="7786B9EF"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vMerge/>
          </w:tcPr>
          <w:p w14:paraId="1DCD5A42" w14:textId="77777777" w:rsidR="00E23A05" w:rsidRPr="003417FB" w:rsidRDefault="00E23A05" w:rsidP="003C6CDE">
            <w:pPr>
              <w:spacing w:before="0" w:after="0" w:line="276" w:lineRule="auto"/>
              <w:rPr>
                <w:rFonts w:ascii="Noto IKEA Latin" w:hAnsi="Noto IKEA Latin"/>
                <w:sz w:val="18"/>
                <w:szCs w:val="18"/>
              </w:rPr>
            </w:pPr>
          </w:p>
        </w:tc>
        <w:tc>
          <w:tcPr>
            <w:tcW w:w="3330" w:type="dxa"/>
          </w:tcPr>
          <w:p w14:paraId="6A0C69AB"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4050" w:type="dxa"/>
          </w:tcPr>
          <w:p w14:paraId="793EC133"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DK/SE (500.000)</w:t>
            </w:r>
          </w:p>
        </w:tc>
      </w:tr>
      <w:tr w:rsidR="00E23A05" w:rsidRPr="00D1734B" w14:paraId="4A65F115" w14:textId="77777777" w:rsidTr="001B0A1D">
        <w:tc>
          <w:tcPr>
            <w:cnfStyle w:val="001000000000" w:firstRow="0" w:lastRow="0" w:firstColumn="1" w:lastColumn="0" w:oddVBand="0" w:evenVBand="0" w:oddHBand="0" w:evenHBand="0" w:firstRowFirstColumn="0" w:firstRowLastColumn="0" w:lastRowFirstColumn="0" w:lastRowLastColumn="0"/>
            <w:tcW w:w="2785" w:type="dxa"/>
            <w:vMerge/>
          </w:tcPr>
          <w:p w14:paraId="06980222" w14:textId="77777777" w:rsidR="00E23A05" w:rsidRPr="003417FB" w:rsidRDefault="00E23A05" w:rsidP="003C6CDE">
            <w:pPr>
              <w:spacing w:before="0" w:after="0" w:line="276" w:lineRule="auto"/>
              <w:rPr>
                <w:rFonts w:ascii="Noto IKEA Latin" w:hAnsi="Noto IKEA Latin"/>
                <w:sz w:val="18"/>
                <w:szCs w:val="18"/>
              </w:rPr>
            </w:pPr>
          </w:p>
        </w:tc>
        <w:tc>
          <w:tcPr>
            <w:tcW w:w="3330" w:type="dxa"/>
          </w:tcPr>
          <w:p w14:paraId="10969305"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4050" w:type="dxa"/>
          </w:tcPr>
          <w:p w14:paraId="7B92D0EC"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FR (1 M.)</w:t>
            </w:r>
          </w:p>
        </w:tc>
      </w:tr>
      <w:tr w:rsidR="00E23A05" w:rsidRPr="00D1734B" w14:paraId="2FF6C556"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vMerge/>
          </w:tcPr>
          <w:p w14:paraId="43DE9C81" w14:textId="77777777" w:rsidR="00E23A05" w:rsidRPr="003417FB" w:rsidRDefault="00E23A05" w:rsidP="003C6CDE">
            <w:pPr>
              <w:spacing w:before="0" w:after="0" w:line="276" w:lineRule="auto"/>
              <w:rPr>
                <w:rFonts w:ascii="Noto IKEA Latin" w:hAnsi="Noto IKEA Latin"/>
                <w:sz w:val="18"/>
                <w:szCs w:val="18"/>
              </w:rPr>
            </w:pPr>
          </w:p>
        </w:tc>
        <w:tc>
          <w:tcPr>
            <w:tcW w:w="3330" w:type="dxa"/>
          </w:tcPr>
          <w:p w14:paraId="4E26CD97"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4050" w:type="dxa"/>
          </w:tcPr>
          <w:p w14:paraId="41A9F3B2" w14:textId="77777777" w:rsidR="00E23A05" w:rsidRPr="003417FB" w:rsidRDefault="00E23A05" w:rsidP="003C6CD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lang w:val="sv-SE"/>
              </w:rPr>
            </w:pPr>
            <w:r w:rsidRPr="003417FB">
              <w:rPr>
                <w:rFonts w:ascii="Noto IKEA Latin" w:hAnsi="Noto IKEA Latin"/>
                <w:sz w:val="18"/>
                <w:szCs w:val="18"/>
              </w:rPr>
              <w:t>SP (700.000)</w:t>
            </w:r>
          </w:p>
        </w:tc>
      </w:tr>
      <w:tr w:rsidR="00E23A05" w:rsidRPr="00D1734B" w14:paraId="1EE674A1" w14:textId="77777777" w:rsidTr="001B0A1D">
        <w:tc>
          <w:tcPr>
            <w:cnfStyle w:val="001000000000" w:firstRow="0" w:lastRow="0" w:firstColumn="1" w:lastColumn="0" w:oddVBand="0" w:evenVBand="0" w:oddHBand="0" w:evenHBand="0" w:firstRowFirstColumn="0" w:firstRowLastColumn="0" w:lastRowFirstColumn="0" w:lastRowLastColumn="0"/>
            <w:tcW w:w="2785" w:type="dxa"/>
          </w:tcPr>
          <w:p w14:paraId="28FD4DA2" w14:textId="77777777" w:rsidR="00E23A05" w:rsidRPr="003417FB" w:rsidRDefault="00E23A05" w:rsidP="003C6CDE">
            <w:pPr>
              <w:spacing w:before="0" w:after="0" w:line="276" w:lineRule="auto"/>
              <w:rPr>
                <w:rFonts w:ascii="Noto IKEA Latin" w:hAnsi="Noto IKEA Latin"/>
                <w:b w:val="0"/>
                <w:bCs w:val="0"/>
                <w:sz w:val="18"/>
                <w:szCs w:val="18"/>
                <w:lang w:val="nl-NL"/>
              </w:rPr>
            </w:pPr>
            <w:r w:rsidRPr="003417FB">
              <w:rPr>
                <w:rFonts w:ascii="Noto IKEA Latin" w:hAnsi="Noto IKEA Latin"/>
                <w:sz w:val="18"/>
                <w:szCs w:val="18"/>
                <w:lang w:val="nl-NL"/>
              </w:rPr>
              <w:t>Recycling rate</w:t>
            </w:r>
          </w:p>
          <w:p w14:paraId="18980E14" w14:textId="77777777" w:rsidR="00E23A05" w:rsidRPr="003417FB" w:rsidRDefault="00E23A05" w:rsidP="003C6CDE">
            <w:pPr>
              <w:spacing w:before="0" w:after="0" w:line="276" w:lineRule="auto"/>
              <w:rPr>
                <w:rFonts w:ascii="Noto IKEA Latin" w:hAnsi="Noto IKEA Latin"/>
                <w:sz w:val="18"/>
                <w:szCs w:val="18"/>
                <w:lang w:val="nl-NL"/>
              </w:rPr>
            </w:pPr>
          </w:p>
        </w:tc>
        <w:tc>
          <w:tcPr>
            <w:tcW w:w="3330" w:type="dxa"/>
          </w:tcPr>
          <w:p w14:paraId="1C60E105"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80%</w:t>
            </w:r>
          </w:p>
        </w:tc>
        <w:tc>
          <w:tcPr>
            <w:tcW w:w="4050" w:type="dxa"/>
          </w:tcPr>
          <w:p w14:paraId="4BA548CB" w14:textId="77777777" w:rsidR="00E23A05" w:rsidRPr="003417FB" w:rsidRDefault="00E23A05" w:rsidP="003C6CD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417FB">
              <w:rPr>
                <w:rFonts w:ascii="Noto IKEA Latin" w:hAnsi="Noto IKEA Latin"/>
                <w:sz w:val="18"/>
                <w:szCs w:val="18"/>
              </w:rPr>
              <w:t>90%</w:t>
            </w:r>
          </w:p>
        </w:tc>
      </w:tr>
    </w:tbl>
    <w:p w14:paraId="0A151903" w14:textId="77777777" w:rsidR="00E23A05" w:rsidRPr="00D1734B" w:rsidRDefault="00E23A05" w:rsidP="00D1734B">
      <w:pPr>
        <w:spacing w:before="0" w:after="0" w:line="276" w:lineRule="auto"/>
        <w:rPr>
          <w:rFonts w:ascii="Noto IKEA Latin" w:hAnsi="Noto IKEA Latin"/>
          <w:sz w:val="20"/>
          <w:szCs w:val="20"/>
        </w:rPr>
      </w:pPr>
    </w:p>
    <w:p w14:paraId="2BF38743" w14:textId="77777777" w:rsidR="001241BA" w:rsidRPr="00D1734B" w:rsidRDefault="001241BA" w:rsidP="001241BA">
      <w:pPr>
        <w:spacing w:before="0" w:after="0" w:line="276" w:lineRule="auto"/>
        <w:rPr>
          <w:rFonts w:ascii="Noto IKEA Latin" w:hAnsi="Noto IKEA Latin"/>
          <w:sz w:val="20"/>
          <w:szCs w:val="20"/>
        </w:rPr>
      </w:pPr>
      <w:r w:rsidRPr="00D1734B">
        <w:rPr>
          <w:rFonts w:ascii="Noto IKEA Latin" w:hAnsi="Noto IKEA Latin"/>
          <w:sz w:val="20"/>
          <w:szCs w:val="20"/>
        </w:rPr>
        <w:t>To achieve our wished position in 2028, we identified two strategies:</w:t>
      </w:r>
    </w:p>
    <w:p w14:paraId="3898E032" w14:textId="77777777" w:rsidR="001241BA" w:rsidRPr="00D1734B" w:rsidRDefault="001241BA" w:rsidP="001241BA">
      <w:pPr>
        <w:spacing w:before="0" w:after="0" w:line="276" w:lineRule="auto"/>
        <w:rPr>
          <w:rFonts w:ascii="Noto IKEA Latin" w:hAnsi="Noto IKEA Latin"/>
          <w:sz w:val="20"/>
          <w:szCs w:val="20"/>
        </w:rPr>
      </w:pPr>
    </w:p>
    <w:p w14:paraId="5BDDA33F" w14:textId="77777777" w:rsidR="001241BA" w:rsidRPr="00D1734B" w:rsidRDefault="001241BA" w:rsidP="001241BA">
      <w:pPr>
        <w:pStyle w:val="ListParagraph"/>
        <w:numPr>
          <w:ilvl w:val="0"/>
          <w:numId w:val="24"/>
        </w:numPr>
        <w:spacing w:before="0" w:after="0" w:line="276" w:lineRule="auto"/>
        <w:rPr>
          <w:rFonts w:ascii="Noto IKEA Latin" w:hAnsi="Noto IKEA Latin"/>
          <w:b/>
          <w:bCs/>
          <w:sz w:val="20"/>
          <w:szCs w:val="20"/>
        </w:rPr>
      </w:pPr>
      <w:r w:rsidRPr="00D1734B">
        <w:rPr>
          <w:rFonts w:ascii="Noto IKEA Latin" w:hAnsi="Noto IKEA Latin"/>
          <w:b/>
          <w:bCs/>
          <w:sz w:val="20"/>
          <w:szCs w:val="20"/>
        </w:rPr>
        <w:t>Market penetration</w:t>
      </w:r>
    </w:p>
    <w:p w14:paraId="60CC93DB" w14:textId="77777777" w:rsidR="001241BA" w:rsidRPr="00D1734B" w:rsidRDefault="001241BA" w:rsidP="001241BA">
      <w:pPr>
        <w:spacing w:before="0" w:after="0" w:line="276" w:lineRule="auto"/>
        <w:ind w:left="360"/>
        <w:rPr>
          <w:rFonts w:ascii="Noto IKEA Latin" w:hAnsi="Noto IKEA Latin"/>
          <w:sz w:val="20"/>
          <w:szCs w:val="20"/>
        </w:rPr>
      </w:pPr>
      <w:r w:rsidRPr="00D1734B">
        <w:rPr>
          <w:rFonts w:ascii="Noto IKEA Latin" w:hAnsi="Noto IKEA Latin"/>
          <w:sz w:val="20"/>
          <w:szCs w:val="20"/>
        </w:rPr>
        <w:t>In markets with the right pre-conditions (an EPR scheme) – NL, BE, FR – and in the UK, we will further penetrate the markets. A market penetration plan will describe the tactics how we will increase RetourMatras’ market share in these markets.</w:t>
      </w:r>
    </w:p>
    <w:p w14:paraId="23512EF3" w14:textId="77777777" w:rsidR="001241BA" w:rsidRPr="00D1734B" w:rsidRDefault="001241BA" w:rsidP="001241BA">
      <w:pPr>
        <w:spacing w:before="0" w:after="0" w:line="276" w:lineRule="auto"/>
        <w:ind w:left="360"/>
        <w:rPr>
          <w:rFonts w:ascii="Noto IKEA Latin" w:hAnsi="Noto IKEA Latin"/>
          <w:sz w:val="20"/>
          <w:szCs w:val="20"/>
        </w:rPr>
      </w:pPr>
    </w:p>
    <w:p w14:paraId="7C82D373" w14:textId="77777777" w:rsidR="001241BA" w:rsidRPr="00CB5606" w:rsidRDefault="001241BA" w:rsidP="001241BA">
      <w:pPr>
        <w:pStyle w:val="ListParagraph"/>
        <w:numPr>
          <w:ilvl w:val="0"/>
          <w:numId w:val="24"/>
        </w:numPr>
        <w:spacing w:before="0" w:after="0" w:line="276" w:lineRule="auto"/>
        <w:rPr>
          <w:rFonts w:ascii="Noto IKEA Latin" w:hAnsi="Noto IKEA Latin"/>
          <w:b/>
          <w:bCs/>
          <w:sz w:val="20"/>
          <w:szCs w:val="20"/>
        </w:rPr>
      </w:pPr>
      <w:r w:rsidRPr="00CB5606">
        <w:rPr>
          <w:rFonts w:ascii="Noto IKEA Latin" w:hAnsi="Noto IKEA Latin"/>
          <w:b/>
          <w:bCs/>
          <w:sz w:val="20"/>
          <w:szCs w:val="20"/>
        </w:rPr>
        <w:t>Market development</w:t>
      </w:r>
    </w:p>
    <w:p w14:paraId="41F6E54D" w14:textId="77777777" w:rsidR="001241BA" w:rsidRDefault="001241BA" w:rsidP="001241BA">
      <w:pPr>
        <w:spacing w:before="0" w:after="0" w:line="276" w:lineRule="auto"/>
        <w:ind w:left="360"/>
        <w:rPr>
          <w:rFonts w:ascii="Noto IKEA Latin" w:hAnsi="Noto IKEA Latin"/>
          <w:sz w:val="20"/>
          <w:szCs w:val="20"/>
        </w:rPr>
      </w:pPr>
      <w:r w:rsidRPr="00D1734B">
        <w:rPr>
          <w:rFonts w:ascii="Noto IKEA Latin" w:hAnsi="Noto IKEA Latin"/>
          <w:sz w:val="20"/>
          <w:szCs w:val="20"/>
        </w:rPr>
        <w:t>In markets without the right pre-conditions, market development activities are needed, which include:</w:t>
      </w:r>
    </w:p>
    <w:p w14:paraId="274CC6E5" w14:textId="586E4A85" w:rsidR="000C2DE7" w:rsidRPr="00D1734B" w:rsidRDefault="000C2DE7" w:rsidP="000C2DE7">
      <w:pPr>
        <w:pStyle w:val="ListParagraph"/>
        <w:numPr>
          <w:ilvl w:val="0"/>
          <w:numId w:val="18"/>
        </w:numPr>
        <w:spacing w:before="0" w:after="0" w:line="276" w:lineRule="auto"/>
        <w:rPr>
          <w:rFonts w:ascii="Noto IKEA Latin" w:hAnsi="Noto IKEA Latin"/>
          <w:b/>
          <w:bCs/>
          <w:sz w:val="20"/>
          <w:szCs w:val="20"/>
        </w:rPr>
      </w:pPr>
      <w:r w:rsidRPr="00D1734B">
        <w:rPr>
          <w:rFonts w:ascii="Noto IKEA Latin" w:hAnsi="Noto IKEA Latin"/>
          <w:sz w:val="20"/>
          <w:szCs w:val="20"/>
        </w:rPr>
        <w:t>Developing voluntary EPR schemes with group of mattress producers</w:t>
      </w:r>
      <w:r>
        <w:rPr>
          <w:rFonts w:ascii="Noto IKEA Latin" w:hAnsi="Noto IKEA Latin"/>
          <w:sz w:val="20"/>
          <w:szCs w:val="20"/>
        </w:rPr>
        <w:t xml:space="preserve"> (DK/SE, NO, CH)</w:t>
      </w:r>
    </w:p>
    <w:p w14:paraId="7BC1A8B4" w14:textId="25CABA88" w:rsidR="000C2DE7" w:rsidRPr="000C2DE7" w:rsidRDefault="000C2DE7" w:rsidP="000C2DE7">
      <w:pPr>
        <w:pStyle w:val="ListParagraph"/>
        <w:numPr>
          <w:ilvl w:val="0"/>
          <w:numId w:val="18"/>
        </w:numPr>
        <w:spacing w:before="0" w:after="0" w:line="276" w:lineRule="auto"/>
        <w:rPr>
          <w:rFonts w:ascii="Noto IKEA Latin" w:hAnsi="Noto IKEA Latin"/>
          <w:b/>
          <w:bCs/>
          <w:sz w:val="20"/>
          <w:szCs w:val="20"/>
        </w:rPr>
      </w:pPr>
      <w:r w:rsidRPr="00D1734B">
        <w:rPr>
          <w:rFonts w:ascii="Noto IKEA Latin" w:hAnsi="Noto IKEA Latin"/>
          <w:sz w:val="20"/>
          <w:szCs w:val="20"/>
        </w:rPr>
        <w:t xml:space="preserve">Anticipate mandatory EPR 2025 (prepare JV with local partner) </w:t>
      </w:r>
      <w:r>
        <w:rPr>
          <w:rFonts w:ascii="Noto IKEA Latin" w:hAnsi="Noto IKEA Latin"/>
          <w:sz w:val="20"/>
          <w:szCs w:val="20"/>
        </w:rPr>
        <w:t>(Spain)</w:t>
      </w:r>
    </w:p>
    <w:p w14:paraId="7982BAFF" w14:textId="253145FB" w:rsidR="000C2DE7" w:rsidRPr="000C2DE7" w:rsidRDefault="000C2DE7" w:rsidP="000C2DE7">
      <w:pPr>
        <w:pStyle w:val="ListParagraph"/>
        <w:numPr>
          <w:ilvl w:val="0"/>
          <w:numId w:val="18"/>
        </w:numPr>
        <w:spacing w:before="0" w:after="0" w:line="276" w:lineRule="auto"/>
        <w:rPr>
          <w:rFonts w:ascii="Noto IKEA Latin" w:hAnsi="Noto IKEA Latin"/>
          <w:b/>
          <w:bCs/>
          <w:sz w:val="20"/>
          <w:szCs w:val="20"/>
        </w:rPr>
      </w:pPr>
      <w:r w:rsidRPr="000C2DE7">
        <w:rPr>
          <w:rFonts w:ascii="Noto IKEA Latin" w:hAnsi="Noto IKEA Latin"/>
          <w:sz w:val="20"/>
          <w:szCs w:val="20"/>
        </w:rPr>
        <w:t>Lobby and advocate for national EPR schemes</w:t>
      </w:r>
      <w:r>
        <w:rPr>
          <w:rFonts w:ascii="Noto IKEA Latin" w:hAnsi="Noto IKEA Latin"/>
          <w:sz w:val="20"/>
          <w:szCs w:val="20"/>
        </w:rPr>
        <w:t xml:space="preserve"> (UK)</w:t>
      </w:r>
    </w:p>
    <w:p w14:paraId="1AEF52DB" w14:textId="77777777" w:rsidR="000C2DE7" w:rsidRDefault="000C2DE7" w:rsidP="00D1734B">
      <w:pPr>
        <w:spacing w:before="0" w:after="0" w:line="276" w:lineRule="auto"/>
        <w:rPr>
          <w:rFonts w:ascii="Noto IKEA Latin" w:hAnsi="Noto IKEA Latin"/>
          <w:sz w:val="20"/>
          <w:szCs w:val="20"/>
        </w:rPr>
      </w:pPr>
    </w:p>
    <w:p w14:paraId="0546270B" w14:textId="499D7F89" w:rsidR="000C2DE7" w:rsidRPr="00D1734B" w:rsidRDefault="00E23A05" w:rsidP="00D1734B">
      <w:pPr>
        <w:spacing w:before="0" w:after="0" w:line="276" w:lineRule="auto"/>
        <w:rPr>
          <w:rFonts w:ascii="Noto IKEA Latin" w:hAnsi="Noto IKEA Latin"/>
          <w:sz w:val="20"/>
          <w:szCs w:val="20"/>
        </w:rPr>
      </w:pPr>
      <w:r w:rsidRPr="00D1734B">
        <w:rPr>
          <w:rFonts w:ascii="Noto IKEA Latin" w:hAnsi="Noto IKEA Latin"/>
          <w:sz w:val="20"/>
          <w:szCs w:val="20"/>
        </w:rPr>
        <w:t>The table below shows number of mattresses we expect to dismantle in the focus markets from 2023 to 2028.</w:t>
      </w:r>
    </w:p>
    <w:tbl>
      <w:tblPr>
        <w:tblStyle w:val="ListTable3-Accent6"/>
        <w:tblW w:w="10188" w:type="dxa"/>
        <w:tblInd w:w="-113" w:type="dxa"/>
        <w:tblLook w:val="04A0" w:firstRow="1" w:lastRow="0" w:firstColumn="1" w:lastColumn="0" w:noHBand="0" w:noVBand="1"/>
      </w:tblPr>
      <w:tblGrid>
        <w:gridCol w:w="1345"/>
        <w:gridCol w:w="1473"/>
        <w:gridCol w:w="1474"/>
        <w:gridCol w:w="1474"/>
        <w:gridCol w:w="1474"/>
        <w:gridCol w:w="1474"/>
        <w:gridCol w:w="1474"/>
      </w:tblGrid>
      <w:tr w:rsidR="001241BA" w:rsidRPr="00D1734B" w14:paraId="0DCAF42C" w14:textId="77777777" w:rsidTr="001B0A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06D7E1A1" w14:textId="77777777" w:rsidR="00E23A05" w:rsidRPr="004A71D4" w:rsidRDefault="00E23A05" w:rsidP="004A71D4">
            <w:pPr>
              <w:spacing w:before="0" w:after="0" w:line="276" w:lineRule="auto"/>
              <w:rPr>
                <w:rFonts w:ascii="Noto IKEA Latin" w:hAnsi="Noto IKEA Latin"/>
                <w:color w:val="FFFFFF" w:themeColor="background1"/>
                <w:sz w:val="18"/>
                <w:szCs w:val="18"/>
              </w:rPr>
            </w:pPr>
          </w:p>
        </w:tc>
        <w:tc>
          <w:tcPr>
            <w:tcW w:w="1473" w:type="dxa"/>
          </w:tcPr>
          <w:p w14:paraId="22F78640" w14:textId="77777777" w:rsidR="00E23A05" w:rsidRPr="004A71D4" w:rsidRDefault="00E23A05"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2023</w:t>
            </w:r>
          </w:p>
        </w:tc>
        <w:tc>
          <w:tcPr>
            <w:tcW w:w="1474" w:type="dxa"/>
          </w:tcPr>
          <w:p w14:paraId="0CE617E6" w14:textId="77777777" w:rsidR="00E23A05" w:rsidRPr="004A71D4" w:rsidRDefault="00E23A05"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2024</w:t>
            </w:r>
          </w:p>
        </w:tc>
        <w:tc>
          <w:tcPr>
            <w:tcW w:w="1474" w:type="dxa"/>
          </w:tcPr>
          <w:p w14:paraId="722F9371" w14:textId="77777777" w:rsidR="00E23A05" w:rsidRPr="004A71D4" w:rsidRDefault="00E23A05"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2025</w:t>
            </w:r>
          </w:p>
        </w:tc>
        <w:tc>
          <w:tcPr>
            <w:tcW w:w="1474" w:type="dxa"/>
          </w:tcPr>
          <w:p w14:paraId="26383B6E" w14:textId="77777777" w:rsidR="00E23A05" w:rsidRPr="004A71D4" w:rsidRDefault="00E23A05"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2026</w:t>
            </w:r>
          </w:p>
        </w:tc>
        <w:tc>
          <w:tcPr>
            <w:tcW w:w="1474" w:type="dxa"/>
          </w:tcPr>
          <w:p w14:paraId="564CBBA8" w14:textId="77777777" w:rsidR="00E23A05" w:rsidRPr="004A71D4" w:rsidRDefault="00E23A05"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2027</w:t>
            </w:r>
          </w:p>
        </w:tc>
        <w:tc>
          <w:tcPr>
            <w:tcW w:w="1474" w:type="dxa"/>
          </w:tcPr>
          <w:p w14:paraId="58C80DEC" w14:textId="77777777" w:rsidR="00E23A05" w:rsidRPr="004A71D4" w:rsidRDefault="00E23A05"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2028</w:t>
            </w:r>
          </w:p>
        </w:tc>
      </w:tr>
      <w:tr w:rsidR="00E23A05" w:rsidRPr="00D1734B" w14:paraId="48C0E943"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E0602DE" w14:textId="77777777" w:rsidR="00E23A05" w:rsidRPr="00D7489B" w:rsidRDefault="00E23A05" w:rsidP="004A71D4">
            <w:pPr>
              <w:spacing w:before="0" w:after="0" w:line="276" w:lineRule="auto"/>
              <w:rPr>
                <w:rFonts w:ascii="Noto IKEA Latin" w:hAnsi="Noto IKEA Latin"/>
                <w:b w:val="0"/>
                <w:bCs w:val="0"/>
                <w:sz w:val="18"/>
                <w:szCs w:val="18"/>
              </w:rPr>
            </w:pPr>
            <w:r w:rsidRPr="00D7489B">
              <w:rPr>
                <w:rFonts w:ascii="Noto IKEA Latin" w:hAnsi="Noto IKEA Latin"/>
                <w:b w:val="0"/>
                <w:bCs w:val="0"/>
                <w:sz w:val="18"/>
                <w:szCs w:val="18"/>
              </w:rPr>
              <w:t>NL</w:t>
            </w:r>
          </w:p>
        </w:tc>
        <w:tc>
          <w:tcPr>
            <w:tcW w:w="1473" w:type="dxa"/>
          </w:tcPr>
          <w:p w14:paraId="07A8D20C"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900,000</w:t>
            </w:r>
          </w:p>
        </w:tc>
        <w:tc>
          <w:tcPr>
            <w:tcW w:w="1474" w:type="dxa"/>
          </w:tcPr>
          <w:p w14:paraId="728ED034"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950,000</w:t>
            </w:r>
          </w:p>
        </w:tc>
        <w:tc>
          <w:tcPr>
            <w:tcW w:w="1474" w:type="dxa"/>
          </w:tcPr>
          <w:p w14:paraId="6BD63D6B"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1,000,000</w:t>
            </w:r>
          </w:p>
        </w:tc>
        <w:tc>
          <w:tcPr>
            <w:tcW w:w="1474" w:type="dxa"/>
          </w:tcPr>
          <w:p w14:paraId="14FF2CAE"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1,100,000</w:t>
            </w:r>
          </w:p>
        </w:tc>
        <w:tc>
          <w:tcPr>
            <w:tcW w:w="1474" w:type="dxa"/>
          </w:tcPr>
          <w:p w14:paraId="1C61DDF7"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1,200,000</w:t>
            </w:r>
          </w:p>
        </w:tc>
        <w:tc>
          <w:tcPr>
            <w:tcW w:w="1474" w:type="dxa"/>
          </w:tcPr>
          <w:p w14:paraId="718CFC88"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1,300,000</w:t>
            </w:r>
          </w:p>
        </w:tc>
      </w:tr>
      <w:tr w:rsidR="00E23A05" w:rsidRPr="00D1734B" w14:paraId="3D1B702F" w14:textId="77777777" w:rsidTr="001B0A1D">
        <w:tc>
          <w:tcPr>
            <w:cnfStyle w:val="001000000000" w:firstRow="0" w:lastRow="0" w:firstColumn="1" w:lastColumn="0" w:oddVBand="0" w:evenVBand="0" w:oddHBand="0" w:evenHBand="0" w:firstRowFirstColumn="0" w:firstRowLastColumn="0" w:lastRowFirstColumn="0" w:lastRowLastColumn="0"/>
            <w:tcW w:w="1345" w:type="dxa"/>
          </w:tcPr>
          <w:p w14:paraId="2BC192EC" w14:textId="77777777" w:rsidR="00E23A05" w:rsidRPr="00D7489B" w:rsidRDefault="00E23A05" w:rsidP="004A71D4">
            <w:pPr>
              <w:spacing w:before="0" w:after="0" w:line="276" w:lineRule="auto"/>
              <w:rPr>
                <w:rFonts w:ascii="Noto IKEA Latin" w:hAnsi="Noto IKEA Latin"/>
                <w:b w:val="0"/>
                <w:bCs w:val="0"/>
                <w:sz w:val="18"/>
                <w:szCs w:val="18"/>
              </w:rPr>
            </w:pPr>
            <w:r w:rsidRPr="00D7489B">
              <w:rPr>
                <w:rFonts w:ascii="Noto IKEA Latin" w:hAnsi="Noto IKEA Latin"/>
                <w:b w:val="0"/>
                <w:bCs w:val="0"/>
                <w:sz w:val="18"/>
                <w:szCs w:val="18"/>
              </w:rPr>
              <w:t>UK</w:t>
            </w:r>
          </w:p>
        </w:tc>
        <w:tc>
          <w:tcPr>
            <w:tcW w:w="1473" w:type="dxa"/>
          </w:tcPr>
          <w:p w14:paraId="3C2E2A92"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450,000</w:t>
            </w:r>
          </w:p>
        </w:tc>
        <w:tc>
          <w:tcPr>
            <w:tcW w:w="1474" w:type="dxa"/>
          </w:tcPr>
          <w:p w14:paraId="5223FDC7"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550,000</w:t>
            </w:r>
          </w:p>
        </w:tc>
        <w:tc>
          <w:tcPr>
            <w:tcW w:w="1474" w:type="dxa"/>
          </w:tcPr>
          <w:p w14:paraId="49CB93DC"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650,000</w:t>
            </w:r>
          </w:p>
        </w:tc>
        <w:tc>
          <w:tcPr>
            <w:tcW w:w="1474" w:type="dxa"/>
          </w:tcPr>
          <w:p w14:paraId="21F42D39"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750,000</w:t>
            </w:r>
          </w:p>
        </w:tc>
        <w:tc>
          <w:tcPr>
            <w:tcW w:w="1474" w:type="dxa"/>
          </w:tcPr>
          <w:p w14:paraId="2F77B66E"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850,000</w:t>
            </w:r>
          </w:p>
        </w:tc>
        <w:tc>
          <w:tcPr>
            <w:tcW w:w="1474" w:type="dxa"/>
          </w:tcPr>
          <w:p w14:paraId="1E9E61D2"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1,000,000</w:t>
            </w:r>
          </w:p>
        </w:tc>
      </w:tr>
      <w:tr w:rsidR="00E23A05" w:rsidRPr="00D1734B" w14:paraId="7F044F90"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0AB8C12" w14:textId="77777777" w:rsidR="00E23A05" w:rsidRPr="00D7489B" w:rsidRDefault="00E23A05" w:rsidP="004A71D4">
            <w:pPr>
              <w:spacing w:before="0" w:after="0" w:line="276" w:lineRule="auto"/>
              <w:rPr>
                <w:rFonts w:ascii="Noto IKEA Latin" w:hAnsi="Noto IKEA Latin"/>
                <w:b w:val="0"/>
                <w:bCs w:val="0"/>
                <w:sz w:val="18"/>
                <w:szCs w:val="18"/>
              </w:rPr>
            </w:pPr>
            <w:r w:rsidRPr="00D7489B">
              <w:rPr>
                <w:rFonts w:ascii="Noto IKEA Latin" w:hAnsi="Noto IKEA Latin"/>
                <w:b w:val="0"/>
                <w:bCs w:val="0"/>
                <w:sz w:val="18"/>
                <w:szCs w:val="18"/>
              </w:rPr>
              <w:t>BE</w:t>
            </w:r>
          </w:p>
        </w:tc>
        <w:tc>
          <w:tcPr>
            <w:tcW w:w="1473" w:type="dxa"/>
          </w:tcPr>
          <w:p w14:paraId="302975F1"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 </w:t>
            </w:r>
          </w:p>
        </w:tc>
        <w:tc>
          <w:tcPr>
            <w:tcW w:w="1474" w:type="dxa"/>
          </w:tcPr>
          <w:p w14:paraId="419E6B81"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100,000</w:t>
            </w:r>
          </w:p>
        </w:tc>
        <w:tc>
          <w:tcPr>
            <w:tcW w:w="1474" w:type="dxa"/>
          </w:tcPr>
          <w:p w14:paraId="758EFC3E"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200,000</w:t>
            </w:r>
          </w:p>
        </w:tc>
        <w:tc>
          <w:tcPr>
            <w:tcW w:w="1474" w:type="dxa"/>
          </w:tcPr>
          <w:p w14:paraId="096FC233"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300,000</w:t>
            </w:r>
          </w:p>
        </w:tc>
        <w:tc>
          <w:tcPr>
            <w:tcW w:w="1474" w:type="dxa"/>
          </w:tcPr>
          <w:p w14:paraId="1F79D2C1"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400,000</w:t>
            </w:r>
          </w:p>
        </w:tc>
        <w:tc>
          <w:tcPr>
            <w:tcW w:w="1474" w:type="dxa"/>
          </w:tcPr>
          <w:p w14:paraId="1F9700BF"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500,000</w:t>
            </w:r>
          </w:p>
        </w:tc>
      </w:tr>
      <w:tr w:rsidR="00E23A05" w:rsidRPr="00D1734B" w14:paraId="5AF6095B" w14:textId="77777777" w:rsidTr="001B0A1D">
        <w:trPr>
          <w:trHeight w:val="269"/>
        </w:trPr>
        <w:tc>
          <w:tcPr>
            <w:cnfStyle w:val="001000000000" w:firstRow="0" w:lastRow="0" w:firstColumn="1" w:lastColumn="0" w:oddVBand="0" w:evenVBand="0" w:oddHBand="0" w:evenHBand="0" w:firstRowFirstColumn="0" w:firstRowLastColumn="0" w:lastRowFirstColumn="0" w:lastRowLastColumn="0"/>
            <w:tcW w:w="1345" w:type="dxa"/>
          </w:tcPr>
          <w:p w14:paraId="636D3FA5" w14:textId="77777777" w:rsidR="00E23A05" w:rsidRPr="00D7489B" w:rsidRDefault="00E23A05" w:rsidP="004A71D4">
            <w:pPr>
              <w:spacing w:before="0" w:after="0" w:line="276" w:lineRule="auto"/>
              <w:rPr>
                <w:rFonts w:ascii="Noto IKEA Latin" w:hAnsi="Noto IKEA Latin"/>
                <w:b w:val="0"/>
                <w:bCs w:val="0"/>
                <w:sz w:val="18"/>
                <w:szCs w:val="18"/>
              </w:rPr>
            </w:pPr>
            <w:r w:rsidRPr="00D7489B">
              <w:rPr>
                <w:rFonts w:ascii="Noto IKEA Latin" w:hAnsi="Noto IKEA Latin"/>
                <w:b w:val="0"/>
                <w:bCs w:val="0"/>
                <w:sz w:val="18"/>
                <w:szCs w:val="18"/>
              </w:rPr>
              <w:t>FR</w:t>
            </w:r>
          </w:p>
        </w:tc>
        <w:tc>
          <w:tcPr>
            <w:tcW w:w="1473" w:type="dxa"/>
          </w:tcPr>
          <w:p w14:paraId="712F925A"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 </w:t>
            </w:r>
          </w:p>
        </w:tc>
        <w:tc>
          <w:tcPr>
            <w:tcW w:w="1474" w:type="dxa"/>
          </w:tcPr>
          <w:p w14:paraId="490E78BC"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200,000</w:t>
            </w:r>
          </w:p>
        </w:tc>
        <w:tc>
          <w:tcPr>
            <w:tcW w:w="1474" w:type="dxa"/>
          </w:tcPr>
          <w:p w14:paraId="4B3AAFD2"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500,000</w:t>
            </w:r>
          </w:p>
        </w:tc>
        <w:tc>
          <w:tcPr>
            <w:tcW w:w="1474" w:type="dxa"/>
          </w:tcPr>
          <w:p w14:paraId="2577D7DE"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700,000</w:t>
            </w:r>
          </w:p>
        </w:tc>
        <w:tc>
          <w:tcPr>
            <w:tcW w:w="1474" w:type="dxa"/>
          </w:tcPr>
          <w:p w14:paraId="01A12B8E"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900,000</w:t>
            </w:r>
          </w:p>
        </w:tc>
        <w:tc>
          <w:tcPr>
            <w:tcW w:w="1474" w:type="dxa"/>
          </w:tcPr>
          <w:p w14:paraId="1F109A24"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1,000,000</w:t>
            </w:r>
          </w:p>
        </w:tc>
      </w:tr>
      <w:tr w:rsidR="00E23A05" w:rsidRPr="00D1734B" w14:paraId="179AAA96"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BD1C8D4" w14:textId="77777777" w:rsidR="00E23A05" w:rsidRPr="00D7489B" w:rsidRDefault="00E23A05" w:rsidP="004A71D4">
            <w:pPr>
              <w:spacing w:before="0" w:after="0" w:line="276" w:lineRule="auto"/>
              <w:rPr>
                <w:rFonts w:ascii="Noto IKEA Latin" w:hAnsi="Noto IKEA Latin"/>
                <w:b w:val="0"/>
                <w:bCs w:val="0"/>
                <w:sz w:val="18"/>
                <w:szCs w:val="18"/>
              </w:rPr>
            </w:pPr>
            <w:r w:rsidRPr="00D7489B">
              <w:rPr>
                <w:rFonts w:ascii="Noto IKEA Latin" w:hAnsi="Noto IKEA Latin"/>
                <w:b w:val="0"/>
                <w:bCs w:val="0"/>
                <w:sz w:val="18"/>
                <w:szCs w:val="18"/>
              </w:rPr>
              <w:t>DK/SE</w:t>
            </w:r>
          </w:p>
        </w:tc>
        <w:tc>
          <w:tcPr>
            <w:tcW w:w="1473" w:type="dxa"/>
          </w:tcPr>
          <w:p w14:paraId="2A124A3A"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 </w:t>
            </w:r>
          </w:p>
        </w:tc>
        <w:tc>
          <w:tcPr>
            <w:tcW w:w="1474" w:type="dxa"/>
          </w:tcPr>
          <w:p w14:paraId="1AB66B6A"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 </w:t>
            </w:r>
          </w:p>
        </w:tc>
        <w:tc>
          <w:tcPr>
            <w:tcW w:w="1474" w:type="dxa"/>
          </w:tcPr>
          <w:p w14:paraId="63437AE7"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250,000</w:t>
            </w:r>
          </w:p>
        </w:tc>
        <w:tc>
          <w:tcPr>
            <w:tcW w:w="1474" w:type="dxa"/>
          </w:tcPr>
          <w:p w14:paraId="2ECECF01"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250,000</w:t>
            </w:r>
          </w:p>
        </w:tc>
        <w:tc>
          <w:tcPr>
            <w:tcW w:w="1474" w:type="dxa"/>
          </w:tcPr>
          <w:p w14:paraId="4EE82018"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250,000</w:t>
            </w:r>
          </w:p>
        </w:tc>
        <w:tc>
          <w:tcPr>
            <w:tcW w:w="1474" w:type="dxa"/>
          </w:tcPr>
          <w:p w14:paraId="3A24248B" w14:textId="77777777" w:rsidR="00E23A05" w:rsidRPr="00D7489B"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500,000</w:t>
            </w:r>
          </w:p>
        </w:tc>
      </w:tr>
      <w:tr w:rsidR="00E23A05" w:rsidRPr="00D1734B" w14:paraId="177B687E" w14:textId="77777777" w:rsidTr="001B0A1D">
        <w:tc>
          <w:tcPr>
            <w:cnfStyle w:val="001000000000" w:firstRow="0" w:lastRow="0" w:firstColumn="1" w:lastColumn="0" w:oddVBand="0" w:evenVBand="0" w:oddHBand="0" w:evenHBand="0" w:firstRowFirstColumn="0" w:firstRowLastColumn="0" w:lastRowFirstColumn="0" w:lastRowLastColumn="0"/>
            <w:tcW w:w="1345" w:type="dxa"/>
          </w:tcPr>
          <w:p w14:paraId="238EF7EA" w14:textId="77777777" w:rsidR="00E23A05" w:rsidRPr="00D7489B" w:rsidRDefault="00E23A05" w:rsidP="004A71D4">
            <w:pPr>
              <w:spacing w:before="0" w:after="0" w:line="276" w:lineRule="auto"/>
              <w:rPr>
                <w:rFonts w:ascii="Noto IKEA Latin" w:hAnsi="Noto IKEA Latin"/>
                <w:b w:val="0"/>
                <w:bCs w:val="0"/>
                <w:sz w:val="18"/>
                <w:szCs w:val="18"/>
              </w:rPr>
            </w:pPr>
            <w:r w:rsidRPr="00D7489B">
              <w:rPr>
                <w:rFonts w:ascii="Noto IKEA Latin" w:hAnsi="Noto IKEA Latin"/>
                <w:b w:val="0"/>
                <w:bCs w:val="0"/>
                <w:sz w:val="18"/>
                <w:szCs w:val="18"/>
              </w:rPr>
              <w:t>SP</w:t>
            </w:r>
          </w:p>
        </w:tc>
        <w:tc>
          <w:tcPr>
            <w:tcW w:w="1473" w:type="dxa"/>
          </w:tcPr>
          <w:p w14:paraId="3EC9810F"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 </w:t>
            </w:r>
          </w:p>
        </w:tc>
        <w:tc>
          <w:tcPr>
            <w:tcW w:w="1474" w:type="dxa"/>
          </w:tcPr>
          <w:p w14:paraId="5368E701"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 </w:t>
            </w:r>
          </w:p>
        </w:tc>
        <w:tc>
          <w:tcPr>
            <w:tcW w:w="1474" w:type="dxa"/>
          </w:tcPr>
          <w:p w14:paraId="7A72E0EF"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100,000</w:t>
            </w:r>
          </w:p>
        </w:tc>
        <w:tc>
          <w:tcPr>
            <w:tcW w:w="1474" w:type="dxa"/>
          </w:tcPr>
          <w:p w14:paraId="242C2D48"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250,000</w:t>
            </w:r>
          </w:p>
        </w:tc>
        <w:tc>
          <w:tcPr>
            <w:tcW w:w="1474" w:type="dxa"/>
          </w:tcPr>
          <w:p w14:paraId="4DD1F1C1"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500,000</w:t>
            </w:r>
          </w:p>
        </w:tc>
        <w:tc>
          <w:tcPr>
            <w:tcW w:w="1474" w:type="dxa"/>
          </w:tcPr>
          <w:p w14:paraId="0A3467B6" w14:textId="77777777" w:rsidR="00E23A05" w:rsidRPr="00D7489B" w:rsidRDefault="00E23A05"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D7489B">
              <w:rPr>
                <w:rFonts w:ascii="Noto IKEA Latin" w:hAnsi="Noto IKEA Latin" w:cs="Calibri"/>
                <w:sz w:val="18"/>
                <w:szCs w:val="18"/>
              </w:rPr>
              <w:t>700,000</w:t>
            </w:r>
          </w:p>
        </w:tc>
      </w:tr>
      <w:tr w:rsidR="00E23A05" w:rsidRPr="00D1734B" w14:paraId="6BA23869"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464662A" w14:textId="77777777" w:rsidR="00E23A05" w:rsidRPr="004A71D4" w:rsidRDefault="00E23A05" w:rsidP="004A71D4">
            <w:pPr>
              <w:spacing w:before="0" w:after="0" w:line="276" w:lineRule="auto"/>
              <w:rPr>
                <w:rFonts w:ascii="Noto IKEA Latin" w:hAnsi="Noto IKEA Latin"/>
                <w:sz w:val="18"/>
                <w:szCs w:val="18"/>
              </w:rPr>
            </w:pPr>
            <w:r w:rsidRPr="004A71D4">
              <w:rPr>
                <w:rFonts w:ascii="Noto IKEA Latin" w:hAnsi="Noto IKEA Latin"/>
                <w:sz w:val="18"/>
                <w:szCs w:val="18"/>
              </w:rPr>
              <w:t>Total</w:t>
            </w:r>
          </w:p>
        </w:tc>
        <w:tc>
          <w:tcPr>
            <w:tcW w:w="1473" w:type="dxa"/>
          </w:tcPr>
          <w:p w14:paraId="4AB04288" w14:textId="77777777" w:rsidR="00E23A05" w:rsidRPr="004A71D4"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cs="Calibri"/>
                <w:b/>
                <w:bCs/>
                <w:color w:val="000000"/>
                <w:sz w:val="18"/>
                <w:szCs w:val="18"/>
              </w:rPr>
            </w:pPr>
            <w:r w:rsidRPr="004A71D4">
              <w:rPr>
                <w:rFonts w:ascii="Noto IKEA Latin" w:hAnsi="Noto IKEA Latin"/>
                <w:b/>
                <w:bCs/>
                <w:sz w:val="18"/>
                <w:szCs w:val="18"/>
              </w:rPr>
              <w:t>1,350,000</w:t>
            </w:r>
          </w:p>
        </w:tc>
        <w:tc>
          <w:tcPr>
            <w:tcW w:w="1474" w:type="dxa"/>
          </w:tcPr>
          <w:p w14:paraId="66F53D30" w14:textId="77777777" w:rsidR="00E23A05" w:rsidRPr="004A71D4"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cs="Calibri"/>
                <w:b/>
                <w:bCs/>
                <w:color w:val="000000"/>
                <w:sz w:val="18"/>
                <w:szCs w:val="18"/>
              </w:rPr>
            </w:pPr>
            <w:r w:rsidRPr="004A71D4">
              <w:rPr>
                <w:rFonts w:ascii="Noto IKEA Latin" w:hAnsi="Noto IKEA Latin"/>
                <w:b/>
                <w:bCs/>
                <w:sz w:val="18"/>
                <w:szCs w:val="18"/>
              </w:rPr>
              <w:t>1,800,000</w:t>
            </w:r>
          </w:p>
        </w:tc>
        <w:tc>
          <w:tcPr>
            <w:tcW w:w="1474" w:type="dxa"/>
          </w:tcPr>
          <w:p w14:paraId="693935D9" w14:textId="77777777" w:rsidR="00E23A05" w:rsidRPr="004A71D4"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cs="Calibri"/>
                <w:b/>
                <w:bCs/>
                <w:color w:val="000000"/>
                <w:sz w:val="18"/>
                <w:szCs w:val="18"/>
              </w:rPr>
            </w:pPr>
            <w:r w:rsidRPr="004A71D4">
              <w:rPr>
                <w:rFonts w:ascii="Noto IKEA Latin" w:hAnsi="Noto IKEA Latin"/>
                <w:b/>
                <w:bCs/>
                <w:sz w:val="18"/>
                <w:szCs w:val="18"/>
              </w:rPr>
              <w:t>2,700,000</w:t>
            </w:r>
          </w:p>
        </w:tc>
        <w:tc>
          <w:tcPr>
            <w:tcW w:w="1474" w:type="dxa"/>
          </w:tcPr>
          <w:p w14:paraId="52D3B6C0" w14:textId="77777777" w:rsidR="00E23A05" w:rsidRPr="004A71D4"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cs="Calibri"/>
                <w:b/>
                <w:bCs/>
                <w:color w:val="000000"/>
                <w:sz w:val="18"/>
                <w:szCs w:val="18"/>
              </w:rPr>
            </w:pPr>
            <w:r w:rsidRPr="004A71D4">
              <w:rPr>
                <w:rFonts w:ascii="Noto IKEA Latin" w:hAnsi="Noto IKEA Latin"/>
                <w:b/>
                <w:bCs/>
                <w:sz w:val="18"/>
                <w:szCs w:val="18"/>
              </w:rPr>
              <w:t>3,350,000</w:t>
            </w:r>
          </w:p>
        </w:tc>
        <w:tc>
          <w:tcPr>
            <w:tcW w:w="1474" w:type="dxa"/>
          </w:tcPr>
          <w:p w14:paraId="1F16B354" w14:textId="77777777" w:rsidR="00E23A05" w:rsidRPr="004A71D4"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cs="Calibri"/>
                <w:b/>
                <w:bCs/>
                <w:color w:val="000000"/>
                <w:sz w:val="18"/>
                <w:szCs w:val="18"/>
              </w:rPr>
            </w:pPr>
            <w:r w:rsidRPr="004A71D4">
              <w:rPr>
                <w:rFonts w:ascii="Noto IKEA Latin" w:hAnsi="Noto IKEA Latin"/>
                <w:b/>
                <w:bCs/>
                <w:sz w:val="18"/>
                <w:szCs w:val="18"/>
              </w:rPr>
              <w:t>4,100,000</w:t>
            </w:r>
          </w:p>
        </w:tc>
        <w:tc>
          <w:tcPr>
            <w:tcW w:w="1474" w:type="dxa"/>
          </w:tcPr>
          <w:p w14:paraId="44EA4D3F" w14:textId="77777777" w:rsidR="00E23A05" w:rsidRPr="004A71D4" w:rsidRDefault="00E23A05"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cs="Calibri"/>
                <w:b/>
                <w:bCs/>
                <w:color w:val="000000"/>
                <w:sz w:val="18"/>
                <w:szCs w:val="18"/>
              </w:rPr>
            </w:pPr>
            <w:r w:rsidRPr="004A71D4">
              <w:rPr>
                <w:rFonts w:ascii="Noto IKEA Latin" w:hAnsi="Noto IKEA Latin"/>
                <w:b/>
                <w:bCs/>
                <w:sz w:val="18"/>
                <w:szCs w:val="18"/>
              </w:rPr>
              <w:t>5,000,000</w:t>
            </w:r>
          </w:p>
        </w:tc>
      </w:tr>
    </w:tbl>
    <w:p w14:paraId="6CC0F7E6" w14:textId="77777777" w:rsidR="00B1550A" w:rsidRDefault="00B1550A" w:rsidP="00B1550A">
      <w:pPr>
        <w:spacing w:before="0" w:after="0" w:line="276" w:lineRule="auto"/>
        <w:rPr>
          <w:rFonts w:ascii="Noto IKEA Latin" w:hAnsi="Noto IKEA Latin"/>
          <w:sz w:val="20"/>
          <w:szCs w:val="20"/>
        </w:rPr>
      </w:pPr>
      <w:bookmarkStart w:id="4" w:name="_Toc138276512"/>
    </w:p>
    <w:p w14:paraId="22D7F77D" w14:textId="3B3C0118" w:rsidR="00B46F93" w:rsidRDefault="00B46F93" w:rsidP="00B1550A">
      <w:pPr>
        <w:spacing w:before="0" w:after="0" w:line="276" w:lineRule="auto"/>
        <w:rPr>
          <w:rFonts w:ascii="Noto IKEA Latin" w:hAnsi="Noto IKEA Latin"/>
          <w:sz w:val="20"/>
          <w:szCs w:val="20"/>
        </w:rPr>
      </w:pPr>
      <w:r>
        <w:rPr>
          <w:rFonts w:ascii="Noto IKEA Latin" w:hAnsi="Noto IKEA Latin"/>
          <w:b/>
          <w:bCs/>
          <w:color w:val="EC7216" w:themeColor="accent6"/>
          <w:sz w:val="20"/>
          <w:szCs w:val="20"/>
        </w:rPr>
        <w:t>Next steps</w:t>
      </w:r>
    </w:p>
    <w:p w14:paraId="42BF01B8" w14:textId="037C109D" w:rsidR="001D66D4" w:rsidRPr="001D66D4" w:rsidRDefault="003A327E" w:rsidP="001D66D4">
      <w:pPr>
        <w:pStyle w:val="ListParagraph"/>
        <w:numPr>
          <w:ilvl w:val="0"/>
          <w:numId w:val="35"/>
        </w:numPr>
        <w:spacing w:before="0" w:after="0" w:line="276" w:lineRule="auto"/>
        <w:rPr>
          <w:rFonts w:ascii="Noto IKEA Latin" w:hAnsi="Noto IKEA Latin"/>
          <w:sz w:val="20"/>
          <w:szCs w:val="20"/>
          <w:highlight w:val="yellow"/>
        </w:rPr>
      </w:pPr>
      <w:r w:rsidRPr="001D66D4">
        <w:rPr>
          <w:rFonts w:ascii="Noto IKEA Latin" w:hAnsi="Noto IKEA Latin"/>
          <w:sz w:val="20"/>
          <w:szCs w:val="20"/>
          <w:highlight w:val="yellow"/>
        </w:rPr>
        <w:t xml:space="preserve">Does RetourMatras already have a standardized &amp; replicable business model for </w:t>
      </w:r>
      <w:r w:rsidR="001D66D4" w:rsidRPr="001D66D4">
        <w:rPr>
          <w:rFonts w:ascii="Noto IKEA Latin" w:hAnsi="Noto IKEA Latin"/>
          <w:sz w:val="20"/>
          <w:szCs w:val="20"/>
          <w:highlight w:val="yellow"/>
        </w:rPr>
        <w:t>dismantling</w:t>
      </w:r>
    </w:p>
    <w:p w14:paraId="353D9666" w14:textId="20A3B0B6" w:rsidR="00B46F93" w:rsidRPr="001D66D4" w:rsidRDefault="00D50380" w:rsidP="001D66D4">
      <w:pPr>
        <w:pStyle w:val="ListParagraph"/>
        <w:numPr>
          <w:ilvl w:val="0"/>
          <w:numId w:val="35"/>
        </w:numPr>
        <w:spacing w:before="0" w:after="0" w:line="276" w:lineRule="auto"/>
        <w:rPr>
          <w:rFonts w:ascii="Noto IKEA Latin" w:hAnsi="Noto IKEA Latin"/>
          <w:sz w:val="20"/>
          <w:szCs w:val="20"/>
        </w:rPr>
      </w:pPr>
      <w:r w:rsidRPr="001D66D4">
        <w:rPr>
          <w:rFonts w:ascii="Noto IKEA Latin" w:hAnsi="Noto IKEA Latin"/>
          <w:sz w:val="20"/>
          <w:szCs w:val="20"/>
        </w:rPr>
        <w:t>Formulate concrete market penetration plans for every market</w:t>
      </w:r>
      <w:r w:rsidR="00302368" w:rsidRPr="001D66D4">
        <w:rPr>
          <w:rFonts w:ascii="Noto IKEA Latin" w:hAnsi="Noto IKEA Latin"/>
          <w:sz w:val="20"/>
          <w:szCs w:val="20"/>
        </w:rPr>
        <w:t xml:space="preserve"> that </w:t>
      </w:r>
      <w:r w:rsidR="00732C51" w:rsidRPr="001D66D4">
        <w:rPr>
          <w:rFonts w:ascii="Noto IKEA Latin" w:hAnsi="Noto IKEA Latin"/>
          <w:sz w:val="20"/>
          <w:szCs w:val="20"/>
        </w:rPr>
        <w:t xml:space="preserve">describe the tactics and actions needed to </w:t>
      </w:r>
      <w:proofErr w:type="spellStart"/>
      <w:r w:rsidR="00732C51" w:rsidRPr="001D66D4">
        <w:rPr>
          <w:rFonts w:ascii="Noto IKEA Latin" w:hAnsi="Noto IKEA Latin"/>
          <w:sz w:val="20"/>
          <w:szCs w:val="20"/>
        </w:rPr>
        <w:t>realise</w:t>
      </w:r>
      <w:proofErr w:type="spellEnd"/>
      <w:r w:rsidR="00732C51" w:rsidRPr="001D66D4">
        <w:rPr>
          <w:rFonts w:ascii="Noto IKEA Latin" w:hAnsi="Noto IKEA Latin"/>
          <w:sz w:val="20"/>
          <w:szCs w:val="20"/>
        </w:rPr>
        <w:t xml:space="preserve"> the growth ambitions.</w:t>
      </w:r>
    </w:p>
    <w:p w14:paraId="51AA7261" w14:textId="2B49D538" w:rsidR="00B46F93" w:rsidRPr="00732C51" w:rsidRDefault="00B46F93" w:rsidP="00732C51">
      <w:pPr>
        <w:spacing w:before="0" w:after="0" w:line="276" w:lineRule="auto"/>
        <w:ind w:left="360"/>
        <w:rPr>
          <w:rFonts w:ascii="Noto IKEA Latin" w:hAnsi="Noto IKEA Latin"/>
          <w:sz w:val="20"/>
          <w:szCs w:val="20"/>
        </w:rPr>
      </w:pPr>
    </w:p>
    <w:p w14:paraId="0174BCE5" w14:textId="6F5DD380" w:rsidR="00D27AF8" w:rsidRDefault="002E0CE7" w:rsidP="008D4D66">
      <w:pPr>
        <w:pStyle w:val="Heading1"/>
        <w:numPr>
          <w:ilvl w:val="0"/>
          <w:numId w:val="8"/>
        </w:numPr>
        <w:spacing w:line="276" w:lineRule="auto"/>
        <w:ind w:left="0" w:firstLine="0"/>
        <w:rPr>
          <w:lang w:val="en-GB"/>
        </w:rPr>
      </w:pPr>
      <w:r>
        <w:rPr>
          <w:lang w:val="en-GB"/>
        </w:rPr>
        <w:t>R</w:t>
      </w:r>
      <w:r w:rsidR="000C2DE7">
        <w:rPr>
          <w:lang w:val="en-GB"/>
        </w:rPr>
        <w:t>aw material production</w:t>
      </w:r>
      <w:bookmarkEnd w:id="4"/>
    </w:p>
    <w:p w14:paraId="4A49FBDC" w14:textId="2BC15FD1"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 xml:space="preserve">By 2028, we aim to dismantle 5 million mattresses. </w:t>
      </w:r>
      <w:r w:rsidR="00734817">
        <w:rPr>
          <w:rFonts w:ascii="Noto IKEA Latin" w:hAnsi="Noto IKEA Latin"/>
          <w:sz w:val="20"/>
          <w:szCs w:val="20"/>
        </w:rPr>
        <w:t xml:space="preserve">As a high-quality mattress dismantler, </w:t>
      </w:r>
      <w:r w:rsidR="007101A4">
        <w:rPr>
          <w:rFonts w:ascii="Noto IKEA Latin" w:hAnsi="Noto IKEA Latin"/>
          <w:sz w:val="20"/>
          <w:szCs w:val="20"/>
        </w:rPr>
        <w:t xml:space="preserve">we aim to maintain a </w:t>
      </w:r>
      <w:r w:rsidR="00734817">
        <w:rPr>
          <w:rFonts w:ascii="Noto IKEA Latin" w:hAnsi="Noto IKEA Latin"/>
          <w:sz w:val="20"/>
          <w:szCs w:val="20"/>
        </w:rPr>
        <w:t>minimum</w:t>
      </w:r>
      <w:r w:rsidRPr="000728C1">
        <w:rPr>
          <w:rFonts w:ascii="Noto IKEA Latin" w:hAnsi="Noto IKEA Latin"/>
          <w:sz w:val="20"/>
          <w:szCs w:val="20"/>
        </w:rPr>
        <w:t xml:space="preserve"> recycling rate of 80%</w:t>
      </w:r>
      <w:r w:rsidR="007101A4">
        <w:rPr>
          <w:rFonts w:ascii="Noto IKEA Latin" w:hAnsi="Noto IKEA Latin"/>
          <w:sz w:val="20"/>
          <w:szCs w:val="20"/>
        </w:rPr>
        <w:t xml:space="preserve">. Consequently, </w:t>
      </w:r>
      <w:r w:rsidRPr="000728C1">
        <w:rPr>
          <w:rFonts w:ascii="Noto IKEA Latin" w:hAnsi="Noto IKEA Latin"/>
          <w:sz w:val="20"/>
          <w:szCs w:val="20"/>
        </w:rPr>
        <w:t>we will produce 67.745 T. of secondary raw material</w:t>
      </w:r>
      <w:r w:rsidR="00841166">
        <w:rPr>
          <w:rFonts w:ascii="Noto IKEA Latin" w:hAnsi="Noto IKEA Latin"/>
          <w:sz w:val="20"/>
          <w:szCs w:val="20"/>
        </w:rPr>
        <w:t>, which</w:t>
      </w:r>
      <w:r w:rsidRPr="000728C1">
        <w:rPr>
          <w:rFonts w:ascii="Noto IKEA Latin" w:hAnsi="Noto IKEA Latin"/>
          <w:sz w:val="20"/>
          <w:szCs w:val="20"/>
        </w:rPr>
        <w:t xml:space="preserve"> must be put on the market for re-use.</w:t>
      </w:r>
      <w:r w:rsidR="00B66AFD">
        <w:rPr>
          <w:rFonts w:ascii="Noto IKEA Latin" w:hAnsi="Noto IKEA Latin"/>
          <w:sz w:val="20"/>
          <w:szCs w:val="20"/>
        </w:rPr>
        <w:t xml:space="preserve"> </w:t>
      </w:r>
      <w:r w:rsidR="00963D28">
        <w:rPr>
          <w:rFonts w:ascii="Noto IKEA Latin" w:hAnsi="Noto IKEA Latin"/>
          <w:sz w:val="20"/>
          <w:szCs w:val="20"/>
        </w:rPr>
        <w:t>The remaining 20% (</w:t>
      </w:r>
      <w:r w:rsidR="00B66AFD" w:rsidRPr="00B66AFD">
        <w:rPr>
          <w:rFonts w:ascii="Noto IKEA Latin" w:hAnsi="Noto IKEA Latin"/>
          <w:sz w:val="20"/>
          <w:szCs w:val="20"/>
        </w:rPr>
        <w:t xml:space="preserve">17.255 </w:t>
      </w:r>
      <w:r w:rsidR="00963D28">
        <w:rPr>
          <w:rFonts w:ascii="Noto IKEA Latin" w:hAnsi="Noto IKEA Latin"/>
          <w:sz w:val="20"/>
          <w:szCs w:val="20"/>
        </w:rPr>
        <w:t xml:space="preserve">T.) is waste to be </w:t>
      </w:r>
      <w:r w:rsidR="00B66AFD" w:rsidRPr="00B66AFD">
        <w:rPr>
          <w:rFonts w:ascii="Noto IKEA Latin" w:hAnsi="Noto IKEA Latin"/>
          <w:sz w:val="20"/>
          <w:szCs w:val="20"/>
        </w:rPr>
        <w:t>incinerated with energy recovery.</w:t>
      </w:r>
    </w:p>
    <w:p w14:paraId="134FF3CD" w14:textId="77777777" w:rsidR="000728C1" w:rsidRPr="000728C1" w:rsidRDefault="000728C1" w:rsidP="000728C1">
      <w:pPr>
        <w:spacing w:before="0" w:after="0" w:line="276" w:lineRule="auto"/>
        <w:rPr>
          <w:rFonts w:ascii="Noto IKEA Latin" w:hAnsi="Noto IKEA Latin"/>
          <w:sz w:val="20"/>
          <w:szCs w:val="20"/>
        </w:rPr>
      </w:pPr>
    </w:p>
    <w:p w14:paraId="7D48C0E2" w14:textId="77777777"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noProof/>
          <w:sz w:val="20"/>
          <w:szCs w:val="20"/>
        </w:rPr>
        <w:lastRenderedPageBreak/>
        <w:drawing>
          <wp:inline distT="0" distB="0" distL="0" distR="0" wp14:anchorId="6861BC22" wp14:editId="087B4636">
            <wp:extent cx="4563165" cy="2578028"/>
            <wp:effectExtent l="0" t="0" r="8890" b="13335"/>
            <wp:docPr id="1" name="Chart 1">
              <a:extLst xmlns:a="http://schemas.openxmlformats.org/drawingml/2006/main">
                <a:ext uri="{FF2B5EF4-FFF2-40B4-BE49-F238E27FC236}">
                  <a16:creationId xmlns:a16="http://schemas.microsoft.com/office/drawing/2014/main" id="{448AAC7E-CC3A-4227-8609-802496F921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B1C8DE4" w14:textId="77777777" w:rsidR="000728C1" w:rsidRPr="000728C1" w:rsidRDefault="000728C1" w:rsidP="000728C1">
      <w:pPr>
        <w:spacing w:before="0" w:after="0" w:line="276" w:lineRule="auto"/>
        <w:rPr>
          <w:rFonts w:ascii="Noto IKEA Latin" w:hAnsi="Noto IKEA Latin"/>
          <w:sz w:val="20"/>
          <w:szCs w:val="20"/>
        </w:rPr>
      </w:pPr>
    </w:p>
    <w:p w14:paraId="417C6455" w14:textId="4DDF41EA" w:rsidR="000728C1" w:rsidRPr="000728C1" w:rsidRDefault="000728C1" w:rsidP="000728C1">
      <w:pPr>
        <w:pStyle w:val="ListParagraph"/>
        <w:numPr>
          <w:ilvl w:val="1"/>
          <w:numId w:val="8"/>
        </w:numPr>
        <w:spacing w:before="0" w:after="0" w:line="276" w:lineRule="auto"/>
        <w:rPr>
          <w:rFonts w:ascii="Noto IKEA Latin" w:hAnsi="Noto IKEA Latin"/>
          <w:b/>
          <w:bCs/>
          <w:color w:val="EC7216" w:themeColor="accent6"/>
          <w:sz w:val="20"/>
          <w:szCs w:val="20"/>
        </w:rPr>
      </w:pPr>
      <w:r w:rsidRPr="000728C1">
        <w:rPr>
          <w:rFonts w:ascii="Noto IKEA Latin" w:hAnsi="Noto IKEA Latin"/>
          <w:b/>
          <w:bCs/>
          <w:color w:val="EC7216" w:themeColor="accent6"/>
          <w:sz w:val="20"/>
          <w:szCs w:val="20"/>
        </w:rPr>
        <w:t>Foams</w:t>
      </w:r>
    </w:p>
    <w:p w14:paraId="5C21D822" w14:textId="50561271"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In 2028, we expect to produce 25.755 T. of (PU, latex and mixed) foams. We aim to valorize these foams by producing re-bond and repoliol, rather than selling unprocessed foams for three reasons:</w:t>
      </w:r>
    </w:p>
    <w:p w14:paraId="196D8697" w14:textId="77777777" w:rsidR="000728C1" w:rsidRPr="000728C1" w:rsidRDefault="000728C1" w:rsidP="000728C1">
      <w:pPr>
        <w:pStyle w:val="ListParagraph"/>
        <w:numPr>
          <w:ilvl w:val="0"/>
          <w:numId w:val="26"/>
        </w:numPr>
        <w:spacing w:before="0" w:after="0" w:line="276" w:lineRule="auto"/>
        <w:rPr>
          <w:rFonts w:ascii="Noto IKEA Latin" w:hAnsi="Noto IKEA Latin"/>
          <w:sz w:val="20"/>
          <w:szCs w:val="20"/>
        </w:rPr>
      </w:pPr>
      <w:r w:rsidRPr="000728C1">
        <w:rPr>
          <w:rFonts w:ascii="Noto IKEA Latin" w:hAnsi="Noto IKEA Latin"/>
          <w:b/>
          <w:bCs/>
          <w:sz w:val="20"/>
          <w:szCs w:val="20"/>
        </w:rPr>
        <w:t>Maintain 80% recycling</w:t>
      </w:r>
      <w:r w:rsidRPr="000728C1">
        <w:rPr>
          <w:rFonts w:ascii="Noto IKEA Latin" w:hAnsi="Noto IKEA Latin"/>
          <w:sz w:val="20"/>
          <w:szCs w:val="20"/>
        </w:rPr>
        <w:t xml:space="preserve">. There is no sizeable market for unprocessed latex and mix foams. Without processing, this would need to be incinerated (at a cost). </w:t>
      </w:r>
    </w:p>
    <w:p w14:paraId="19D11A76" w14:textId="77777777" w:rsidR="000728C1" w:rsidRPr="000728C1" w:rsidRDefault="000728C1" w:rsidP="000728C1">
      <w:pPr>
        <w:pStyle w:val="ListParagraph"/>
        <w:numPr>
          <w:ilvl w:val="0"/>
          <w:numId w:val="26"/>
        </w:numPr>
        <w:spacing w:before="0" w:after="0" w:line="276" w:lineRule="auto"/>
        <w:rPr>
          <w:rFonts w:ascii="Noto IKEA Latin" w:hAnsi="Noto IKEA Latin"/>
          <w:sz w:val="20"/>
          <w:szCs w:val="20"/>
        </w:rPr>
      </w:pPr>
      <w:r w:rsidRPr="000728C1">
        <w:rPr>
          <w:rFonts w:ascii="Noto IKEA Latin" w:hAnsi="Noto IKEA Latin"/>
          <w:b/>
          <w:bCs/>
          <w:sz w:val="20"/>
          <w:szCs w:val="20"/>
        </w:rPr>
        <w:t>Adding value</w:t>
      </w:r>
      <w:r w:rsidRPr="000728C1">
        <w:rPr>
          <w:rFonts w:ascii="Noto IKEA Latin" w:hAnsi="Noto IKEA Latin"/>
          <w:sz w:val="20"/>
          <w:szCs w:val="20"/>
        </w:rPr>
        <w:t>. Through processing we gain a higher net income per kg. of foam compared to selling foam flakes.</w:t>
      </w:r>
    </w:p>
    <w:p w14:paraId="05F0DEE9" w14:textId="77777777" w:rsidR="000728C1" w:rsidRPr="000728C1" w:rsidRDefault="000728C1" w:rsidP="000728C1">
      <w:pPr>
        <w:pStyle w:val="ListParagraph"/>
        <w:numPr>
          <w:ilvl w:val="0"/>
          <w:numId w:val="26"/>
        </w:numPr>
        <w:spacing w:before="0" w:after="0" w:line="276" w:lineRule="auto"/>
        <w:rPr>
          <w:rFonts w:ascii="Noto IKEA Latin" w:hAnsi="Noto IKEA Latin"/>
          <w:sz w:val="20"/>
          <w:szCs w:val="20"/>
        </w:rPr>
      </w:pPr>
      <w:r w:rsidRPr="000728C1">
        <w:rPr>
          <w:rFonts w:ascii="Noto IKEA Latin" w:hAnsi="Noto IKEA Latin"/>
          <w:b/>
          <w:bCs/>
          <w:sz w:val="20"/>
          <w:szCs w:val="20"/>
        </w:rPr>
        <w:t>De-risk the business</w:t>
      </w:r>
      <w:r w:rsidRPr="000728C1">
        <w:rPr>
          <w:rFonts w:ascii="Noto IKEA Latin" w:hAnsi="Noto IKEA Latin"/>
          <w:sz w:val="20"/>
          <w:szCs w:val="20"/>
        </w:rPr>
        <w:t xml:space="preserve">. By diversifying into different products, we are less dependent on the fluctuating price of unprocessed foam flakes. </w:t>
      </w:r>
    </w:p>
    <w:p w14:paraId="04A45369" w14:textId="77777777"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 xml:space="preserve"> </w:t>
      </w:r>
    </w:p>
    <w:p w14:paraId="71395F4B" w14:textId="77777777" w:rsidR="00986761" w:rsidRDefault="00986761">
      <w:pPr>
        <w:spacing w:before="0" w:after="160" w:line="259" w:lineRule="auto"/>
        <w:rPr>
          <w:rFonts w:ascii="Noto IKEA Latin" w:hAnsi="Noto IKEA Latin"/>
          <w:sz w:val="20"/>
          <w:szCs w:val="20"/>
        </w:rPr>
      </w:pPr>
      <w:r>
        <w:rPr>
          <w:rFonts w:ascii="Noto IKEA Latin" w:hAnsi="Noto IKEA Latin"/>
          <w:sz w:val="20"/>
          <w:szCs w:val="20"/>
        </w:rPr>
        <w:br w:type="page"/>
      </w:r>
    </w:p>
    <w:p w14:paraId="2F20908D" w14:textId="48CCBB47"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lastRenderedPageBreak/>
        <w:t xml:space="preserve">We identified three different scenarios for processing the foam (see annex). The table below summarizes the preferred scenario – based on the technical limitations of establishing max. 2 repoliol reactors per year. </w:t>
      </w:r>
    </w:p>
    <w:p w14:paraId="0F564DEA" w14:textId="77777777" w:rsidR="000728C1" w:rsidRPr="000728C1" w:rsidRDefault="000728C1" w:rsidP="000728C1">
      <w:pPr>
        <w:spacing w:before="0" w:after="0" w:line="276" w:lineRule="auto"/>
        <w:rPr>
          <w:rFonts w:ascii="Noto IKEA Latin" w:hAnsi="Noto IKEA Latin"/>
          <w:sz w:val="20"/>
          <w:szCs w:val="20"/>
        </w:rPr>
      </w:pPr>
    </w:p>
    <w:tbl>
      <w:tblPr>
        <w:tblStyle w:val="ListTable3-Accent6"/>
        <w:tblW w:w="10075" w:type="dxa"/>
        <w:tblLook w:val="04A0" w:firstRow="1" w:lastRow="0" w:firstColumn="1" w:lastColumn="0" w:noHBand="0" w:noVBand="1"/>
      </w:tblPr>
      <w:tblGrid>
        <w:gridCol w:w="2065"/>
        <w:gridCol w:w="2070"/>
        <w:gridCol w:w="1800"/>
        <w:gridCol w:w="1710"/>
        <w:gridCol w:w="2430"/>
      </w:tblGrid>
      <w:tr w:rsidR="000728C1" w:rsidRPr="000728C1" w14:paraId="4FEE32E1" w14:textId="77777777" w:rsidTr="001B0A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14:paraId="7CF7B191" w14:textId="6536C6D5" w:rsidR="000728C1" w:rsidRPr="00787F57" w:rsidRDefault="000728C1" w:rsidP="004A71D4">
            <w:pPr>
              <w:spacing w:before="0" w:after="0" w:line="276" w:lineRule="auto"/>
              <w:rPr>
                <w:rFonts w:ascii="Noto IKEA Latin" w:hAnsi="Noto IKEA Latin"/>
                <w:sz w:val="18"/>
                <w:szCs w:val="18"/>
              </w:rPr>
            </w:pPr>
          </w:p>
        </w:tc>
        <w:tc>
          <w:tcPr>
            <w:tcW w:w="2070" w:type="dxa"/>
          </w:tcPr>
          <w:p w14:paraId="3F561A38" w14:textId="77777777" w:rsidR="000728C1"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b w:val="0"/>
                <w:bCs w:val="0"/>
                <w:color w:val="FFFFFF" w:themeColor="background1"/>
                <w:sz w:val="18"/>
                <w:szCs w:val="18"/>
              </w:rPr>
            </w:pPr>
            <w:proofErr w:type="spellStart"/>
            <w:r w:rsidRPr="00787F57">
              <w:rPr>
                <w:rFonts w:ascii="Noto IKEA Latin" w:hAnsi="Noto IKEA Latin"/>
                <w:color w:val="FFFFFF" w:themeColor="background1"/>
                <w:sz w:val="18"/>
                <w:szCs w:val="18"/>
              </w:rPr>
              <w:t>Rebond</w:t>
            </w:r>
            <w:proofErr w:type="spellEnd"/>
          </w:p>
          <w:p w14:paraId="45640448" w14:textId="7D7CFF2B" w:rsidR="001B0A1D" w:rsidRPr="00787F57" w:rsidRDefault="001B0A1D"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p>
        </w:tc>
        <w:tc>
          <w:tcPr>
            <w:tcW w:w="1800" w:type="dxa"/>
          </w:tcPr>
          <w:p w14:paraId="29051AB2" w14:textId="77777777" w:rsidR="000728C1" w:rsidRPr="00787F57"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87F57">
              <w:rPr>
                <w:rFonts w:ascii="Noto IKEA Latin" w:hAnsi="Noto IKEA Latin"/>
                <w:color w:val="FFFFFF" w:themeColor="background1"/>
                <w:sz w:val="18"/>
                <w:szCs w:val="18"/>
              </w:rPr>
              <w:t>Repoliol</w:t>
            </w:r>
          </w:p>
        </w:tc>
        <w:tc>
          <w:tcPr>
            <w:tcW w:w="1710" w:type="dxa"/>
          </w:tcPr>
          <w:p w14:paraId="43DDDEA7" w14:textId="77777777" w:rsidR="000728C1" w:rsidRPr="00787F57"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87F57">
              <w:rPr>
                <w:rFonts w:ascii="Noto IKEA Latin" w:hAnsi="Noto IKEA Latin"/>
                <w:color w:val="FFFFFF" w:themeColor="background1"/>
                <w:sz w:val="18"/>
                <w:szCs w:val="18"/>
              </w:rPr>
              <w:t>Unprocessed</w:t>
            </w:r>
          </w:p>
        </w:tc>
        <w:tc>
          <w:tcPr>
            <w:tcW w:w="2430" w:type="dxa"/>
          </w:tcPr>
          <w:p w14:paraId="31B38B27" w14:textId="77777777" w:rsidR="000728C1" w:rsidRPr="00787F57"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b w:val="0"/>
                <w:bCs w:val="0"/>
                <w:color w:val="FFFFFF" w:themeColor="background1"/>
                <w:sz w:val="18"/>
                <w:szCs w:val="18"/>
              </w:rPr>
            </w:pPr>
            <w:r w:rsidRPr="00787F57">
              <w:rPr>
                <w:rFonts w:ascii="Noto IKEA Latin" w:hAnsi="Noto IKEA Latin"/>
                <w:b w:val="0"/>
                <w:bCs w:val="0"/>
                <w:color w:val="FFFFFF" w:themeColor="background1"/>
                <w:sz w:val="18"/>
                <w:szCs w:val="18"/>
              </w:rPr>
              <w:t>Total</w:t>
            </w:r>
          </w:p>
        </w:tc>
      </w:tr>
      <w:tr w:rsidR="000728C1" w:rsidRPr="000728C1" w14:paraId="4D973E79"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0022C82B" w14:textId="33B174DE" w:rsidR="000728C1" w:rsidRPr="00787F57" w:rsidRDefault="00152259" w:rsidP="004A71D4">
            <w:pPr>
              <w:spacing w:before="0" w:after="0" w:line="276" w:lineRule="auto"/>
              <w:rPr>
                <w:rFonts w:ascii="Noto IKEA Latin" w:hAnsi="Noto IKEA Latin"/>
                <w:sz w:val="18"/>
                <w:szCs w:val="18"/>
              </w:rPr>
            </w:pPr>
            <w:r>
              <w:rPr>
                <w:rFonts w:ascii="Noto IKEA Latin" w:hAnsi="Noto IKEA Latin"/>
                <w:sz w:val="18"/>
                <w:szCs w:val="18"/>
              </w:rPr>
              <w:t>Foam i</w:t>
            </w:r>
            <w:r w:rsidR="000728C1" w:rsidRPr="00787F57">
              <w:rPr>
                <w:rFonts w:ascii="Noto IKEA Latin" w:hAnsi="Noto IKEA Latin"/>
                <w:sz w:val="18"/>
                <w:szCs w:val="18"/>
              </w:rPr>
              <w:t>nputs</w:t>
            </w:r>
          </w:p>
          <w:p w14:paraId="5165D8B6" w14:textId="77777777" w:rsidR="000728C1" w:rsidRPr="00787F57" w:rsidRDefault="000728C1" w:rsidP="004A71D4">
            <w:pPr>
              <w:spacing w:before="0" w:after="0" w:line="276" w:lineRule="auto"/>
              <w:rPr>
                <w:rFonts w:ascii="Noto IKEA Latin" w:hAnsi="Noto IKEA Latin"/>
                <w:sz w:val="18"/>
                <w:szCs w:val="18"/>
              </w:rPr>
            </w:pPr>
          </w:p>
        </w:tc>
        <w:tc>
          <w:tcPr>
            <w:tcW w:w="2070" w:type="dxa"/>
          </w:tcPr>
          <w:p w14:paraId="4B3795B6"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 xml:space="preserve">7.140 latex &amp; mix </w:t>
            </w:r>
          </w:p>
          <w:p w14:paraId="2E7735F1"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1800" w:type="dxa"/>
          </w:tcPr>
          <w:p w14:paraId="2E5D3BB0"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w:t>
            </w:r>
          </w:p>
        </w:tc>
        <w:tc>
          <w:tcPr>
            <w:tcW w:w="1710" w:type="dxa"/>
          </w:tcPr>
          <w:p w14:paraId="49C7A04F"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w:t>
            </w:r>
          </w:p>
        </w:tc>
        <w:tc>
          <w:tcPr>
            <w:tcW w:w="2430" w:type="dxa"/>
          </w:tcPr>
          <w:p w14:paraId="0A5DDA95"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sz w:val="18"/>
                <w:szCs w:val="18"/>
              </w:rPr>
            </w:pPr>
            <w:r w:rsidRPr="00787F57">
              <w:rPr>
                <w:rFonts w:ascii="Noto IKEA Latin" w:hAnsi="Noto IKEA Latin"/>
                <w:b/>
                <w:bCs/>
                <w:sz w:val="18"/>
                <w:szCs w:val="18"/>
              </w:rPr>
              <w:t>7.140 T.</w:t>
            </w:r>
          </w:p>
        </w:tc>
      </w:tr>
      <w:tr w:rsidR="000728C1" w:rsidRPr="000728C1" w14:paraId="1199A420" w14:textId="77777777" w:rsidTr="001B0A1D">
        <w:tc>
          <w:tcPr>
            <w:cnfStyle w:val="001000000000" w:firstRow="0" w:lastRow="0" w:firstColumn="1" w:lastColumn="0" w:oddVBand="0" w:evenVBand="0" w:oddHBand="0" w:evenHBand="0" w:firstRowFirstColumn="0" w:firstRowLastColumn="0" w:lastRowFirstColumn="0" w:lastRowLastColumn="0"/>
            <w:tcW w:w="2065" w:type="dxa"/>
            <w:vMerge/>
          </w:tcPr>
          <w:p w14:paraId="3E449893" w14:textId="77777777" w:rsidR="000728C1" w:rsidRPr="00787F57" w:rsidRDefault="000728C1" w:rsidP="004A71D4">
            <w:pPr>
              <w:spacing w:before="0" w:after="0" w:line="276" w:lineRule="auto"/>
              <w:rPr>
                <w:rFonts w:ascii="Noto IKEA Latin" w:hAnsi="Noto IKEA Latin"/>
                <w:sz w:val="18"/>
                <w:szCs w:val="18"/>
              </w:rPr>
            </w:pPr>
          </w:p>
        </w:tc>
        <w:tc>
          <w:tcPr>
            <w:tcW w:w="2070" w:type="dxa"/>
          </w:tcPr>
          <w:p w14:paraId="689E1977"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7.140 PU foams</w:t>
            </w:r>
          </w:p>
          <w:p w14:paraId="1443D0CF"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1800" w:type="dxa"/>
          </w:tcPr>
          <w:p w14:paraId="08AE623B"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9.000 PU foam</w:t>
            </w:r>
          </w:p>
        </w:tc>
        <w:tc>
          <w:tcPr>
            <w:tcW w:w="1710" w:type="dxa"/>
          </w:tcPr>
          <w:p w14:paraId="24FB1A6C"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2.475 PU foam</w:t>
            </w:r>
          </w:p>
        </w:tc>
        <w:tc>
          <w:tcPr>
            <w:tcW w:w="2430" w:type="dxa"/>
          </w:tcPr>
          <w:p w14:paraId="5031626C"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b/>
                <w:bCs/>
                <w:sz w:val="18"/>
                <w:szCs w:val="18"/>
              </w:rPr>
            </w:pPr>
            <w:r w:rsidRPr="00787F57">
              <w:rPr>
                <w:rFonts w:ascii="Noto IKEA Latin" w:hAnsi="Noto IKEA Latin"/>
                <w:b/>
                <w:bCs/>
                <w:sz w:val="18"/>
                <w:szCs w:val="18"/>
              </w:rPr>
              <w:t>18.615 T.</w:t>
            </w:r>
          </w:p>
        </w:tc>
      </w:tr>
      <w:tr w:rsidR="000728C1" w:rsidRPr="000728C1" w14:paraId="5054E743"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AC07DC" w14:textId="77777777" w:rsidR="000728C1" w:rsidRDefault="000728C1" w:rsidP="004A71D4">
            <w:pPr>
              <w:spacing w:before="0" w:after="0" w:line="276" w:lineRule="auto"/>
              <w:rPr>
                <w:rFonts w:ascii="Noto IKEA Latin" w:hAnsi="Noto IKEA Latin"/>
                <w:b w:val="0"/>
                <w:bCs w:val="0"/>
                <w:sz w:val="18"/>
                <w:szCs w:val="18"/>
              </w:rPr>
            </w:pPr>
            <w:r w:rsidRPr="00841166">
              <w:rPr>
                <w:rFonts w:ascii="Noto IKEA Latin" w:hAnsi="Noto IKEA Latin"/>
                <w:sz w:val="18"/>
                <w:szCs w:val="18"/>
              </w:rPr>
              <w:t>Production capacity</w:t>
            </w:r>
          </w:p>
          <w:p w14:paraId="4E3A1FC3" w14:textId="39FCE362" w:rsidR="00A05A34" w:rsidRPr="00841166" w:rsidRDefault="00A05A34" w:rsidP="004A71D4">
            <w:pPr>
              <w:spacing w:before="0" w:after="0" w:line="276" w:lineRule="auto"/>
              <w:rPr>
                <w:rFonts w:ascii="Noto IKEA Latin" w:hAnsi="Noto IKEA Latin"/>
                <w:sz w:val="18"/>
                <w:szCs w:val="18"/>
              </w:rPr>
            </w:pPr>
          </w:p>
        </w:tc>
        <w:tc>
          <w:tcPr>
            <w:tcW w:w="2070" w:type="dxa"/>
          </w:tcPr>
          <w:p w14:paraId="26E16843" w14:textId="1BA63147" w:rsidR="000728C1" w:rsidRPr="00841166" w:rsidRDefault="009D7544"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41166">
              <w:rPr>
                <w:rFonts w:ascii="Noto IKEA Latin" w:hAnsi="Noto IKEA Latin"/>
                <w:sz w:val="18"/>
                <w:szCs w:val="18"/>
              </w:rPr>
              <w:t xml:space="preserve">2 </w:t>
            </w:r>
            <w:r w:rsidR="003A6F44" w:rsidRPr="00841166">
              <w:rPr>
                <w:rFonts w:ascii="Noto IKEA Latin" w:hAnsi="Noto IKEA Latin"/>
                <w:sz w:val="18"/>
                <w:szCs w:val="18"/>
              </w:rPr>
              <w:t>production facilities</w:t>
            </w:r>
          </w:p>
        </w:tc>
        <w:tc>
          <w:tcPr>
            <w:tcW w:w="1800" w:type="dxa"/>
          </w:tcPr>
          <w:p w14:paraId="3069A5D0"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9 reactors</w:t>
            </w:r>
          </w:p>
        </w:tc>
        <w:tc>
          <w:tcPr>
            <w:tcW w:w="1710" w:type="dxa"/>
          </w:tcPr>
          <w:p w14:paraId="600ADD60"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w:t>
            </w:r>
          </w:p>
        </w:tc>
        <w:tc>
          <w:tcPr>
            <w:tcW w:w="2430" w:type="dxa"/>
          </w:tcPr>
          <w:p w14:paraId="1BDB8A4A" w14:textId="77777777" w:rsidR="000728C1" w:rsidRPr="00787F57"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r>
      <w:tr w:rsidR="000728C1" w:rsidRPr="000728C1" w14:paraId="606AB80C" w14:textId="77777777" w:rsidTr="001B0A1D">
        <w:tc>
          <w:tcPr>
            <w:cnfStyle w:val="001000000000" w:firstRow="0" w:lastRow="0" w:firstColumn="1" w:lastColumn="0" w:oddVBand="0" w:evenVBand="0" w:oddHBand="0" w:evenHBand="0" w:firstRowFirstColumn="0" w:firstRowLastColumn="0" w:lastRowFirstColumn="0" w:lastRowLastColumn="0"/>
            <w:tcW w:w="2065" w:type="dxa"/>
          </w:tcPr>
          <w:p w14:paraId="6438DFE3" w14:textId="77777777" w:rsidR="000728C1" w:rsidRPr="00787F57" w:rsidRDefault="000728C1" w:rsidP="004A71D4">
            <w:pPr>
              <w:spacing w:before="0" w:after="0" w:line="276" w:lineRule="auto"/>
              <w:rPr>
                <w:rFonts w:ascii="Noto IKEA Latin" w:hAnsi="Noto IKEA Latin"/>
                <w:sz w:val="18"/>
                <w:szCs w:val="18"/>
              </w:rPr>
            </w:pPr>
            <w:r w:rsidRPr="00787F57">
              <w:rPr>
                <w:rFonts w:ascii="Noto IKEA Latin" w:hAnsi="Noto IKEA Latin"/>
                <w:sz w:val="18"/>
                <w:szCs w:val="18"/>
              </w:rPr>
              <w:t>Outputs</w:t>
            </w:r>
          </w:p>
          <w:p w14:paraId="74F1EC8A" w14:textId="77777777" w:rsidR="000728C1" w:rsidRPr="00787F57" w:rsidRDefault="000728C1" w:rsidP="004A71D4">
            <w:pPr>
              <w:spacing w:before="0" w:after="0" w:line="276" w:lineRule="auto"/>
              <w:rPr>
                <w:rFonts w:ascii="Noto IKEA Latin" w:hAnsi="Noto IKEA Latin"/>
                <w:sz w:val="18"/>
                <w:szCs w:val="18"/>
              </w:rPr>
            </w:pPr>
          </w:p>
        </w:tc>
        <w:tc>
          <w:tcPr>
            <w:tcW w:w="2070" w:type="dxa"/>
          </w:tcPr>
          <w:p w14:paraId="000C6B9D"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b/>
                <w:bCs/>
                <w:sz w:val="18"/>
                <w:szCs w:val="18"/>
              </w:rPr>
            </w:pPr>
            <w:r w:rsidRPr="00787F57">
              <w:rPr>
                <w:rFonts w:ascii="Noto IKEA Latin" w:hAnsi="Noto IKEA Latin"/>
                <w:b/>
                <w:bCs/>
                <w:sz w:val="18"/>
                <w:szCs w:val="18"/>
              </w:rPr>
              <w:t xml:space="preserve">14.280 T. </w:t>
            </w:r>
          </w:p>
          <w:p w14:paraId="778914B6"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roofErr w:type="spellStart"/>
            <w:r w:rsidRPr="00787F57">
              <w:rPr>
                <w:rFonts w:ascii="Noto IKEA Latin" w:hAnsi="Noto IKEA Latin"/>
                <w:sz w:val="18"/>
                <w:szCs w:val="18"/>
              </w:rPr>
              <w:t>Rebond</w:t>
            </w:r>
            <w:proofErr w:type="spellEnd"/>
            <w:r w:rsidRPr="00787F57">
              <w:rPr>
                <w:rFonts w:ascii="Noto IKEA Latin" w:hAnsi="Noto IKEA Latin"/>
                <w:sz w:val="18"/>
                <w:szCs w:val="18"/>
              </w:rPr>
              <w:t xml:space="preserve"> foam</w:t>
            </w:r>
          </w:p>
        </w:tc>
        <w:tc>
          <w:tcPr>
            <w:tcW w:w="1800" w:type="dxa"/>
          </w:tcPr>
          <w:p w14:paraId="60EC908A"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b/>
                <w:bCs/>
                <w:sz w:val="18"/>
                <w:szCs w:val="18"/>
              </w:rPr>
            </w:pPr>
            <w:r w:rsidRPr="00787F57">
              <w:rPr>
                <w:rFonts w:ascii="Noto IKEA Latin" w:hAnsi="Noto IKEA Latin"/>
                <w:b/>
                <w:bCs/>
                <w:sz w:val="18"/>
                <w:szCs w:val="18"/>
              </w:rPr>
              <w:t>20.250 T.</w:t>
            </w:r>
          </w:p>
          <w:p w14:paraId="6E71E083"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Repoliol</w:t>
            </w:r>
          </w:p>
        </w:tc>
        <w:tc>
          <w:tcPr>
            <w:tcW w:w="1710" w:type="dxa"/>
          </w:tcPr>
          <w:p w14:paraId="21BEEE63"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b/>
                <w:bCs/>
                <w:sz w:val="18"/>
                <w:szCs w:val="18"/>
              </w:rPr>
            </w:pPr>
            <w:r w:rsidRPr="00787F57">
              <w:rPr>
                <w:rFonts w:ascii="Noto IKEA Latin" w:hAnsi="Noto IKEA Latin"/>
                <w:b/>
                <w:bCs/>
                <w:sz w:val="18"/>
                <w:szCs w:val="18"/>
              </w:rPr>
              <w:t>2.475 T.</w:t>
            </w:r>
          </w:p>
          <w:p w14:paraId="34CC1BEA"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PU foam flakes</w:t>
            </w:r>
          </w:p>
        </w:tc>
        <w:tc>
          <w:tcPr>
            <w:tcW w:w="2430" w:type="dxa"/>
          </w:tcPr>
          <w:p w14:paraId="1557B295" w14:textId="77777777" w:rsidR="000728C1" w:rsidRPr="00787F57"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r>
    </w:tbl>
    <w:p w14:paraId="79238DDB" w14:textId="77777777" w:rsidR="000728C1" w:rsidRPr="000728C1" w:rsidRDefault="000728C1" w:rsidP="000728C1">
      <w:pPr>
        <w:spacing w:before="0" w:after="0" w:line="276" w:lineRule="auto"/>
        <w:rPr>
          <w:rFonts w:ascii="Noto IKEA Latin" w:hAnsi="Noto IKEA Latin"/>
          <w:sz w:val="20"/>
          <w:szCs w:val="20"/>
        </w:rPr>
      </w:pPr>
    </w:p>
    <w:p w14:paraId="6406012B" w14:textId="3CA47035"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In 2028, RetourMatras would convert the 25.755 T. of foams</w:t>
      </w:r>
      <w:r w:rsidR="003B7676">
        <w:rPr>
          <w:rFonts w:ascii="Noto IKEA Latin" w:hAnsi="Noto IKEA Latin"/>
          <w:sz w:val="20"/>
          <w:szCs w:val="20"/>
        </w:rPr>
        <w:t xml:space="preserve"> originating from mattress dismantling </w:t>
      </w:r>
      <w:r w:rsidRPr="000728C1">
        <w:rPr>
          <w:rFonts w:ascii="Noto IKEA Latin" w:hAnsi="Noto IKEA Latin"/>
          <w:sz w:val="20"/>
          <w:szCs w:val="20"/>
        </w:rPr>
        <w:t>into:</w:t>
      </w:r>
    </w:p>
    <w:p w14:paraId="5567BD24" w14:textId="77777777" w:rsidR="000728C1" w:rsidRPr="000728C1" w:rsidRDefault="000728C1" w:rsidP="000728C1">
      <w:pPr>
        <w:pStyle w:val="ListParagraph"/>
        <w:numPr>
          <w:ilvl w:val="0"/>
          <w:numId w:val="18"/>
        </w:numPr>
        <w:spacing w:before="0" w:after="0" w:line="276" w:lineRule="auto"/>
        <w:rPr>
          <w:rFonts w:ascii="Noto IKEA Latin" w:hAnsi="Noto IKEA Latin"/>
          <w:sz w:val="20"/>
          <w:szCs w:val="20"/>
        </w:rPr>
      </w:pPr>
      <w:r w:rsidRPr="000728C1">
        <w:rPr>
          <w:rFonts w:ascii="Noto IKEA Latin" w:hAnsi="Noto IKEA Latin"/>
          <w:sz w:val="20"/>
          <w:szCs w:val="20"/>
        </w:rPr>
        <w:t>14.280 T. of bonded foam</w:t>
      </w:r>
    </w:p>
    <w:p w14:paraId="07CFE4D9" w14:textId="77777777" w:rsidR="000728C1" w:rsidRPr="000728C1" w:rsidRDefault="000728C1" w:rsidP="000728C1">
      <w:pPr>
        <w:pStyle w:val="ListParagraph"/>
        <w:numPr>
          <w:ilvl w:val="0"/>
          <w:numId w:val="18"/>
        </w:numPr>
        <w:spacing w:before="0" w:after="0" w:line="276" w:lineRule="auto"/>
        <w:rPr>
          <w:rFonts w:ascii="Noto IKEA Latin" w:hAnsi="Noto IKEA Latin"/>
          <w:sz w:val="20"/>
          <w:szCs w:val="20"/>
        </w:rPr>
      </w:pPr>
      <w:r w:rsidRPr="000728C1">
        <w:rPr>
          <w:rFonts w:ascii="Noto IKEA Latin" w:hAnsi="Noto IKEA Latin"/>
          <w:sz w:val="20"/>
          <w:szCs w:val="20"/>
        </w:rPr>
        <w:t>20.250 T. of repoliol</w:t>
      </w:r>
    </w:p>
    <w:p w14:paraId="4D8B1958" w14:textId="77777777" w:rsidR="000728C1" w:rsidRPr="000728C1" w:rsidRDefault="000728C1" w:rsidP="000728C1">
      <w:pPr>
        <w:pStyle w:val="ListParagraph"/>
        <w:numPr>
          <w:ilvl w:val="0"/>
          <w:numId w:val="18"/>
        </w:numPr>
        <w:spacing w:before="0" w:after="0" w:line="276" w:lineRule="auto"/>
        <w:rPr>
          <w:rFonts w:ascii="Noto IKEA Latin" w:hAnsi="Noto IKEA Latin"/>
          <w:sz w:val="20"/>
          <w:szCs w:val="20"/>
        </w:rPr>
      </w:pPr>
      <w:r w:rsidRPr="000728C1">
        <w:rPr>
          <w:rFonts w:ascii="Noto IKEA Latin" w:hAnsi="Noto IKEA Latin"/>
          <w:sz w:val="20"/>
          <w:szCs w:val="20"/>
        </w:rPr>
        <w:t>2.475 T. of unprocessed foam flakes</w:t>
      </w:r>
    </w:p>
    <w:p w14:paraId="6C582DDE" w14:textId="77777777" w:rsidR="000728C1" w:rsidRPr="000728C1" w:rsidRDefault="000728C1" w:rsidP="000728C1">
      <w:pPr>
        <w:spacing w:before="0" w:after="0" w:line="276" w:lineRule="auto"/>
        <w:rPr>
          <w:rFonts w:ascii="Noto IKEA Latin" w:hAnsi="Noto IKEA Latin"/>
          <w:sz w:val="20"/>
          <w:szCs w:val="20"/>
        </w:rPr>
      </w:pPr>
    </w:p>
    <w:p w14:paraId="0DE482E1" w14:textId="0B717926"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The next section discusses the market size of these outputs and what market</w:t>
      </w:r>
      <w:r w:rsidR="003B7676">
        <w:rPr>
          <w:rFonts w:ascii="Noto IKEA Latin" w:hAnsi="Noto IKEA Latin"/>
          <w:sz w:val="20"/>
          <w:szCs w:val="20"/>
        </w:rPr>
        <w:t>-</w:t>
      </w:r>
      <w:r w:rsidRPr="000728C1">
        <w:rPr>
          <w:rFonts w:ascii="Noto IKEA Latin" w:hAnsi="Noto IKEA Latin"/>
          <w:sz w:val="20"/>
          <w:szCs w:val="20"/>
        </w:rPr>
        <w:t>share RetourMatras would need to sell the projected volumes.</w:t>
      </w:r>
    </w:p>
    <w:p w14:paraId="127DB481" w14:textId="77777777" w:rsidR="000728C1" w:rsidRPr="000728C1" w:rsidRDefault="000728C1" w:rsidP="000728C1">
      <w:pPr>
        <w:spacing w:before="0" w:after="0" w:line="276" w:lineRule="auto"/>
        <w:rPr>
          <w:rFonts w:ascii="Noto IKEA Latin" w:hAnsi="Noto IKEA Latin"/>
          <w:sz w:val="20"/>
          <w:szCs w:val="20"/>
        </w:rPr>
      </w:pPr>
    </w:p>
    <w:p w14:paraId="7B826644" w14:textId="77777777" w:rsidR="000728C1" w:rsidRPr="00787F57" w:rsidRDefault="000728C1" w:rsidP="000728C1">
      <w:pPr>
        <w:pStyle w:val="ListParagraph"/>
        <w:numPr>
          <w:ilvl w:val="2"/>
          <w:numId w:val="8"/>
        </w:numPr>
        <w:spacing w:before="0" w:after="0" w:line="276" w:lineRule="auto"/>
        <w:rPr>
          <w:rFonts w:ascii="Noto IKEA Latin" w:hAnsi="Noto IKEA Latin"/>
          <w:b/>
          <w:bCs/>
          <w:i/>
          <w:iCs/>
          <w:color w:val="EC7216" w:themeColor="accent6"/>
          <w:sz w:val="20"/>
          <w:szCs w:val="20"/>
        </w:rPr>
      </w:pPr>
      <w:r w:rsidRPr="00787F57">
        <w:rPr>
          <w:rFonts w:ascii="Noto IKEA Latin" w:hAnsi="Noto IKEA Latin"/>
          <w:b/>
          <w:bCs/>
          <w:i/>
          <w:iCs/>
          <w:color w:val="EC7216" w:themeColor="accent6"/>
          <w:sz w:val="20"/>
          <w:szCs w:val="20"/>
        </w:rPr>
        <w:t xml:space="preserve">Repoliol </w:t>
      </w:r>
    </w:p>
    <w:p w14:paraId="549A41C0" w14:textId="77777777" w:rsidR="000728C1" w:rsidRPr="000728C1" w:rsidRDefault="000728C1" w:rsidP="000728C1">
      <w:pPr>
        <w:spacing w:before="0" w:after="0" w:line="276" w:lineRule="auto"/>
        <w:ind w:left="360"/>
        <w:rPr>
          <w:rFonts w:ascii="Noto IKEA Latin" w:hAnsi="Noto IKEA Latin"/>
          <w:b/>
          <w:bCs/>
          <w:i/>
          <w:iCs/>
          <w:sz w:val="20"/>
          <w:szCs w:val="20"/>
        </w:rPr>
      </w:pPr>
    </w:p>
    <w:p w14:paraId="3CD9571D" w14:textId="77777777" w:rsidR="000728C1" w:rsidRPr="00787F57" w:rsidRDefault="000728C1" w:rsidP="00787F57">
      <w:pPr>
        <w:spacing w:before="0" w:after="0" w:line="276" w:lineRule="auto"/>
        <w:rPr>
          <w:rFonts w:ascii="Noto IKEA Latin" w:hAnsi="Noto IKEA Latin"/>
          <w:b/>
          <w:bCs/>
          <w:color w:val="EC7216" w:themeColor="accent6"/>
          <w:sz w:val="20"/>
          <w:szCs w:val="20"/>
        </w:rPr>
      </w:pPr>
      <w:r w:rsidRPr="00787F57">
        <w:rPr>
          <w:rFonts w:ascii="Noto IKEA Latin" w:hAnsi="Noto IKEA Latin"/>
          <w:b/>
          <w:bCs/>
          <w:color w:val="EC7216" w:themeColor="accent6"/>
          <w:sz w:val="20"/>
          <w:szCs w:val="20"/>
        </w:rPr>
        <w:t>Market size &amp; developments</w:t>
      </w:r>
    </w:p>
    <w:p w14:paraId="78EFD0BE" w14:textId="20FC490A" w:rsidR="000728C1" w:rsidRPr="000728C1" w:rsidRDefault="000728C1" w:rsidP="00787F57">
      <w:pPr>
        <w:spacing w:before="0" w:after="0" w:line="276" w:lineRule="auto"/>
        <w:rPr>
          <w:rFonts w:ascii="Noto IKEA Latin" w:hAnsi="Noto IKEA Latin"/>
          <w:sz w:val="20"/>
          <w:szCs w:val="20"/>
        </w:rPr>
      </w:pPr>
      <w:r w:rsidRPr="000728C1">
        <w:rPr>
          <w:rFonts w:ascii="Noto IKEA Latin" w:hAnsi="Noto IKEA Latin"/>
          <w:sz w:val="20"/>
          <w:szCs w:val="20"/>
        </w:rPr>
        <w:t>The market for flexible foams in Europe amounts to 1.</w:t>
      </w:r>
      <w:r w:rsidR="00AD7A63">
        <w:rPr>
          <w:rFonts w:ascii="Noto IKEA Latin" w:hAnsi="Noto IKEA Latin"/>
          <w:sz w:val="20"/>
          <w:szCs w:val="20"/>
        </w:rPr>
        <w:t>4</w:t>
      </w:r>
      <w:r w:rsidRPr="000728C1">
        <w:rPr>
          <w:rFonts w:ascii="Noto IKEA Latin" w:hAnsi="Noto IKEA Latin"/>
          <w:sz w:val="20"/>
          <w:szCs w:val="20"/>
        </w:rPr>
        <w:t xml:space="preserve"> million tons per year.</w:t>
      </w:r>
      <w:r w:rsidR="00152259">
        <w:rPr>
          <w:rFonts w:ascii="Noto IKEA Latin" w:hAnsi="Noto IKEA Latin"/>
          <w:sz w:val="20"/>
          <w:szCs w:val="20"/>
        </w:rPr>
        <w:t xml:space="preserve"> </w:t>
      </w:r>
      <w:r w:rsidRPr="00152259">
        <w:rPr>
          <w:rFonts w:ascii="Noto IKEA Latin" w:hAnsi="Noto IKEA Latin"/>
          <w:sz w:val="20"/>
          <w:szCs w:val="20"/>
        </w:rPr>
        <w:t xml:space="preserve">Three downstream markets are responsible for 95% of the foam use: upholstered furniture (50%), mattresses (35%) and 10% transportation (e.g. car seats). In addition, there is a European market for rigid foams, </w:t>
      </w:r>
      <w:r w:rsidR="00AD7A63" w:rsidRPr="00152259">
        <w:rPr>
          <w:rFonts w:ascii="Noto IKEA Latin" w:hAnsi="Noto IKEA Latin"/>
          <w:sz w:val="20"/>
          <w:szCs w:val="20"/>
        </w:rPr>
        <w:t xml:space="preserve">also with an </w:t>
      </w:r>
      <w:r w:rsidRPr="00152259">
        <w:rPr>
          <w:rFonts w:ascii="Noto IKEA Latin" w:hAnsi="Noto IKEA Latin"/>
          <w:sz w:val="20"/>
          <w:szCs w:val="20"/>
        </w:rPr>
        <w:t xml:space="preserve">estimated </w:t>
      </w:r>
      <w:r w:rsidR="00152259" w:rsidRPr="00152259">
        <w:rPr>
          <w:rFonts w:ascii="Noto IKEA Latin" w:hAnsi="Noto IKEA Latin"/>
          <w:sz w:val="20"/>
          <w:szCs w:val="20"/>
        </w:rPr>
        <w:t>size of 1.4000.000</w:t>
      </w:r>
      <w:r w:rsidRPr="00152259">
        <w:rPr>
          <w:rFonts w:ascii="Noto IKEA Latin" w:hAnsi="Noto IKEA Latin"/>
          <w:sz w:val="20"/>
          <w:szCs w:val="20"/>
        </w:rPr>
        <w:t xml:space="preserve"> T. per year.</w:t>
      </w:r>
      <w:r w:rsidR="00152259">
        <w:rPr>
          <w:rFonts w:ascii="Noto IKEA Latin" w:hAnsi="Noto IKEA Latin"/>
          <w:sz w:val="20"/>
          <w:szCs w:val="20"/>
        </w:rPr>
        <w:t xml:space="preserve"> (Europur market data 2023)</w:t>
      </w:r>
    </w:p>
    <w:p w14:paraId="232807BB" w14:textId="77777777" w:rsidR="000728C1" w:rsidRPr="000728C1" w:rsidRDefault="000728C1" w:rsidP="006A3A7C">
      <w:pPr>
        <w:spacing w:before="0" w:after="0" w:line="276" w:lineRule="auto"/>
        <w:rPr>
          <w:rFonts w:ascii="Noto IKEA Latin" w:hAnsi="Noto IKEA Latin"/>
          <w:sz w:val="20"/>
          <w:szCs w:val="20"/>
        </w:rPr>
      </w:pPr>
    </w:p>
    <w:p w14:paraId="65DC3778" w14:textId="2E180764" w:rsidR="000728C1" w:rsidRDefault="000728C1" w:rsidP="00787F57">
      <w:pPr>
        <w:spacing w:before="0" w:after="0" w:line="276" w:lineRule="auto"/>
        <w:rPr>
          <w:rFonts w:ascii="Noto IKEA Latin" w:hAnsi="Noto IKEA Latin"/>
          <w:sz w:val="20"/>
          <w:szCs w:val="20"/>
        </w:rPr>
      </w:pPr>
      <w:r w:rsidRPr="000728C1">
        <w:rPr>
          <w:rFonts w:ascii="Noto IKEA Latin" w:hAnsi="Noto IKEA Latin"/>
          <w:sz w:val="20"/>
          <w:szCs w:val="20"/>
        </w:rPr>
        <w:t xml:space="preserve">For both markets, repoliol is a raw material. Based on our current technology and tests, we assume that post-consumer repoliol could replace 20% of the virgin </w:t>
      </w:r>
      <w:proofErr w:type="spellStart"/>
      <w:r w:rsidRPr="000728C1">
        <w:rPr>
          <w:rFonts w:ascii="Noto IKEA Latin" w:hAnsi="Noto IKEA Latin"/>
          <w:sz w:val="20"/>
          <w:szCs w:val="20"/>
        </w:rPr>
        <w:t>poliols</w:t>
      </w:r>
      <w:proofErr w:type="spellEnd"/>
      <w:r w:rsidRPr="000728C1">
        <w:rPr>
          <w:rFonts w:ascii="Noto IKEA Latin" w:hAnsi="Noto IKEA Latin"/>
          <w:sz w:val="20"/>
          <w:szCs w:val="20"/>
        </w:rPr>
        <w:t xml:space="preserve"> used. The table below gives an indication of the market for post-consumer repoliol.</w:t>
      </w:r>
    </w:p>
    <w:p w14:paraId="03ACC183" w14:textId="77777777" w:rsidR="007B5B4C" w:rsidRPr="000728C1" w:rsidRDefault="007B5B4C" w:rsidP="00787F57">
      <w:pPr>
        <w:spacing w:before="0" w:after="0" w:line="276" w:lineRule="auto"/>
        <w:rPr>
          <w:rFonts w:ascii="Noto IKEA Latin" w:hAnsi="Noto IKEA Latin"/>
          <w:sz w:val="20"/>
          <w:szCs w:val="20"/>
        </w:rPr>
      </w:pPr>
    </w:p>
    <w:tbl>
      <w:tblPr>
        <w:tblStyle w:val="ListTable3-Accent6"/>
        <w:tblW w:w="10075" w:type="dxa"/>
        <w:tblLook w:val="04A0" w:firstRow="1" w:lastRow="0" w:firstColumn="1" w:lastColumn="0" w:noHBand="0" w:noVBand="1"/>
      </w:tblPr>
      <w:tblGrid>
        <w:gridCol w:w="4225"/>
        <w:gridCol w:w="2430"/>
        <w:gridCol w:w="3420"/>
      </w:tblGrid>
      <w:tr w:rsidR="000728C1" w:rsidRPr="000728C1" w14:paraId="50244EBA" w14:textId="77777777" w:rsidTr="001B0A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25" w:type="dxa"/>
          </w:tcPr>
          <w:p w14:paraId="4C48DF91" w14:textId="77777777" w:rsidR="000728C1" w:rsidRPr="007B5B4C" w:rsidRDefault="000728C1" w:rsidP="004A71D4">
            <w:pPr>
              <w:spacing w:before="0" w:after="0" w:line="276" w:lineRule="auto"/>
              <w:jc w:val="center"/>
              <w:rPr>
                <w:rFonts w:ascii="Noto IKEA Latin" w:hAnsi="Noto IKEA Latin"/>
                <w:sz w:val="18"/>
                <w:szCs w:val="18"/>
              </w:rPr>
            </w:pPr>
          </w:p>
        </w:tc>
        <w:tc>
          <w:tcPr>
            <w:tcW w:w="2430" w:type="dxa"/>
          </w:tcPr>
          <w:p w14:paraId="22B5A9E0" w14:textId="77777777" w:rsidR="000728C1" w:rsidRPr="007B5B4C"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B5B4C">
              <w:rPr>
                <w:rFonts w:ascii="Noto IKEA Latin" w:hAnsi="Noto IKEA Latin"/>
                <w:color w:val="FFFFFF" w:themeColor="background1"/>
                <w:sz w:val="18"/>
                <w:szCs w:val="18"/>
              </w:rPr>
              <w:t>Flexible PU foam</w:t>
            </w:r>
          </w:p>
        </w:tc>
        <w:tc>
          <w:tcPr>
            <w:tcW w:w="3420" w:type="dxa"/>
          </w:tcPr>
          <w:p w14:paraId="2E42B4F1" w14:textId="77777777" w:rsidR="000728C1" w:rsidRPr="007B5B4C"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7B5B4C">
              <w:rPr>
                <w:rFonts w:ascii="Noto IKEA Latin" w:hAnsi="Noto IKEA Latin"/>
                <w:color w:val="FFFFFF" w:themeColor="background1"/>
                <w:sz w:val="18"/>
                <w:szCs w:val="18"/>
              </w:rPr>
              <w:t>Rigid foams</w:t>
            </w:r>
          </w:p>
        </w:tc>
      </w:tr>
      <w:tr w:rsidR="000728C1" w:rsidRPr="000728C1" w14:paraId="4D19FA0D"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BED12DC" w14:textId="77777777" w:rsidR="000728C1" w:rsidRPr="007B5B4C" w:rsidRDefault="000728C1" w:rsidP="004A71D4">
            <w:pPr>
              <w:spacing w:before="0" w:after="0" w:line="276" w:lineRule="auto"/>
              <w:rPr>
                <w:rFonts w:ascii="Noto IKEA Latin" w:hAnsi="Noto IKEA Latin"/>
                <w:sz w:val="18"/>
                <w:szCs w:val="18"/>
              </w:rPr>
            </w:pPr>
            <w:r w:rsidRPr="007B5B4C">
              <w:rPr>
                <w:rFonts w:ascii="Noto IKEA Latin" w:hAnsi="Noto IKEA Latin"/>
                <w:sz w:val="18"/>
                <w:szCs w:val="18"/>
              </w:rPr>
              <w:t>EU production</w:t>
            </w:r>
          </w:p>
        </w:tc>
        <w:tc>
          <w:tcPr>
            <w:tcW w:w="2430" w:type="dxa"/>
          </w:tcPr>
          <w:p w14:paraId="70F93ADD" w14:textId="098AB6B0" w:rsidR="000728C1" w:rsidRPr="007B5B4C"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1.</w:t>
            </w:r>
            <w:r w:rsidR="00DB14BA" w:rsidRPr="007B5B4C">
              <w:rPr>
                <w:rFonts w:ascii="Noto IKEA Latin" w:hAnsi="Noto IKEA Latin"/>
                <w:sz w:val="18"/>
                <w:szCs w:val="18"/>
              </w:rPr>
              <w:t>4</w:t>
            </w:r>
            <w:r w:rsidRPr="007B5B4C">
              <w:rPr>
                <w:rFonts w:ascii="Noto IKEA Latin" w:hAnsi="Noto IKEA Latin"/>
                <w:sz w:val="18"/>
                <w:szCs w:val="18"/>
              </w:rPr>
              <w:t>00.000 T.</w:t>
            </w:r>
          </w:p>
        </w:tc>
        <w:tc>
          <w:tcPr>
            <w:tcW w:w="3420" w:type="dxa"/>
          </w:tcPr>
          <w:p w14:paraId="2454324A" w14:textId="6E37E59E" w:rsidR="000728C1" w:rsidRPr="007B5B4C" w:rsidRDefault="00DB14BA"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1.400.000 T.</w:t>
            </w:r>
          </w:p>
        </w:tc>
      </w:tr>
      <w:tr w:rsidR="000728C1" w:rsidRPr="000728C1" w14:paraId="5518A1B8" w14:textId="77777777" w:rsidTr="001B0A1D">
        <w:tc>
          <w:tcPr>
            <w:cnfStyle w:val="001000000000" w:firstRow="0" w:lastRow="0" w:firstColumn="1" w:lastColumn="0" w:oddVBand="0" w:evenVBand="0" w:oddHBand="0" w:evenHBand="0" w:firstRowFirstColumn="0" w:firstRowLastColumn="0" w:lastRowFirstColumn="0" w:lastRowLastColumn="0"/>
            <w:tcW w:w="4225" w:type="dxa"/>
          </w:tcPr>
          <w:p w14:paraId="789AB543" w14:textId="7170DF92" w:rsidR="000728C1" w:rsidRPr="007B5B4C" w:rsidRDefault="000728C1" w:rsidP="004A71D4">
            <w:pPr>
              <w:spacing w:before="0" w:after="0" w:line="276" w:lineRule="auto"/>
              <w:rPr>
                <w:rFonts w:ascii="Noto IKEA Latin" w:hAnsi="Noto IKEA Latin"/>
                <w:sz w:val="18"/>
                <w:szCs w:val="18"/>
              </w:rPr>
            </w:pPr>
            <w:r w:rsidRPr="007B5B4C">
              <w:rPr>
                <w:rFonts w:ascii="Noto IKEA Latin" w:hAnsi="Noto IKEA Latin"/>
                <w:sz w:val="18"/>
                <w:szCs w:val="18"/>
              </w:rPr>
              <w:t xml:space="preserve">% </w:t>
            </w:r>
            <w:proofErr w:type="spellStart"/>
            <w:r w:rsidRPr="007B5B4C">
              <w:rPr>
                <w:rFonts w:ascii="Noto IKEA Latin" w:hAnsi="Noto IKEA Latin"/>
                <w:sz w:val="18"/>
                <w:szCs w:val="18"/>
              </w:rPr>
              <w:t>poliol</w:t>
            </w:r>
            <w:proofErr w:type="spellEnd"/>
            <w:r w:rsidRPr="007B5B4C">
              <w:rPr>
                <w:rFonts w:ascii="Noto IKEA Latin" w:hAnsi="Noto IKEA Latin"/>
                <w:sz w:val="18"/>
                <w:szCs w:val="18"/>
              </w:rPr>
              <w:t xml:space="preserve"> in foam</w:t>
            </w:r>
          </w:p>
        </w:tc>
        <w:tc>
          <w:tcPr>
            <w:tcW w:w="2430" w:type="dxa"/>
          </w:tcPr>
          <w:p w14:paraId="6228C4CC" w14:textId="77777777" w:rsidR="000728C1" w:rsidRPr="007B5B4C"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66%</w:t>
            </w:r>
          </w:p>
        </w:tc>
        <w:tc>
          <w:tcPr>
            <w:tcW w:w="3420" w:type="dxa"/>
          </w:tcPr>
          <w:p w14:paraId="5112B0E2" w14:textId="77777777" w:rsidR="000728C1" w:rsidRPr="007B5B4C"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66%</w:t>
            </w:r>
          </w:p>
        </w:tc>
      </w:tr>
      <w:tr w:rsidR="000728C1" w:rsidRPr="000728C1" w14:paraId="6D818DD3" w14:textId="77777777" w:rsidTr="001B0A1D">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4225" w:type="dxa"/>
          </w:tcPr>
          <w:p w14:paraId="2D0104F5" w14:textId="123DE9F0" w:rsidR="000728C1" w:rsidRPr="007B5B4C" w:rsidRDefault="000728C1" w:rsidP="004A71D4">
            <w:pPr>
              <w:spacing w:before="0" w:after="0" w:line="276" w:lineRule="auto"/>
              <w:rPr>
                <w:rFonts w:ascii="Noto IKEA Latin" w:hAnsi="Noto IKEA Latin"/>
                <w:sz w:val="18"/>
                <w:szCs w:val="18"/>
              </w:rPr>
            </w:pPr>
            <w:proofErr w:type="spellStart"/>
            <w:r w:rsidRPr="007B5B4C">
              <w:rPr>
                <w:rFonts w:ascii="Noto IKEA Latin" w:hAnsi="Noto IKEA Latin"/>
                <w:sz w:val="18"/>
                <w:szCs w:val="18"/>
              </w:rPr>
              <w:t>poliol</w:t>
            </w:r>
            <w:proofErr w:type="spellEnd"/>
            <w:r w:rsidRPr="007B5B4C">
              <w:rPr>
                <w:rFonts w:ascii="Noto IKEA Latin" w:hAnsi="Noto IKEA Latin"/>
                <w:sz w:val="18"/>
                <w:szCs w:val="18"/>
              </w:rPr>
              <w:t xml:space="preserve"> demand</w:t>
            </w:r>
          </w:p>
        </w:tc>
        <w:tc>
          <w:tcPr>
            <w:tcW w:w="2430" w:type="dxa"/>
          </w:tcPr>
          <w:p w14:paraId="1B28012D" w14:textId="298F3E4D" w:rsidR="000728C1" w:rsidRPr="007B5B4C" w:rsidRDefault="00DB14BA"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924</w:t>
            </w:r>
            <w:r w:rsidR="000728C1" w:rsidRPr="007B5B4C">
              <w:rPr>
                <w:rFonts w:ascii="Noto IKEA Latin" w:hAnsi="Noto IKEA Latin"/>
                <w:sz w:val="18"/>
                <w:szCs w:val="18"/>
              </w:rPr>
              <w:t>.000 T.</w:t>
            </w:r>
          </w:p>
        </w:tc>
        <w:tc>
          <w:tcPr>
            <w:tcW w:w="3420" w:type="dxa"/>
          </w:tcPr>
          <w:p w14:paraId="68C1CA7A" w14:textId="6C446670" w:rsidR="000728C1" w:rsidRPr="007B5B4C" w:rsidRDefault="00DB14BA"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924.000 T.</w:t>
            </w:r>
          </w:p>
        </w:tc>
      </w:tr>
      <w:tr w:rsidR="000728C1" w:rsidRPr="000728C1" w14:paraId="5A30A3A9" w14:textId="77777777" w:rsidTr="001B0A1D">
        <w:tc>
          <w:tcPr>
            <w:cnfStyle w:val="001000000000" w:firstRow="0" w:lastRow="0" w:firstColumn="1" w:lastColumn="0" w:oddVBand="0" w:evenVBand="0" w:oddHBand="0" w:evenHBand="0" w:firstRowFirstColumn="0" w:firstRowLastColumn="0" w:lastRowFirstColumn="0" w:lastRowLastColumn="0"/>
            <w:tcW w:w="4225" w:type="dxa"/>
          </w:tcPr>
          <w:p w14:paraId="1E2AB9E3" w14:textId="77777777" w:rsidR="000728C1" w:rsidRPr="007B5B4C" w:rsidRDefault="000728C1" w:rsidP="004A71D4">
            <w:pPr>
              <w:spacing w:before="0" w:after="0" w:line="276" w:lineRule="auto"/>
              <w:rPr>
                <w:rFonts w:ascii="Noto IKEA Latin" w:hAnsi="Noto IKEA Latin"/>
                <w:sz w:val="18"/>
                <w:szCs w:val="18"/>
              </w:rPr>
            </w:pPr>
            <w:r w:rsidRPr="007B5B4C">
              <w:rPr>
                <w:rFonts w:ascii="Noto IKEA Latin" w:hAnsi="Noto IKEA Latin"/>
                <w:sz w:val="18"/>
                <w:szCs w:val="18"/>
              </w:rPr>
              <w:t xml:space="preserve">% replaced with post-consumer </w:t>
            </w:r>
          </w:p>
        </w:tc>
        <w:tc>
          <w:tcPr>
            <w:tcW w:w="2430" w:type="dxa"/>
          </w:tcPr>
          <w:p w14:paraId="6829F209" w14:textId="77777777" w:rsidR="000728C1" w:rsidRPr="007B5B4C"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20%</w:t>
            </w:r>
          </w:p>
        </w:tc>
        <w:tc>
          <w:tcPr>
            <w:tcW w:w="3420" w:type="dxa"/>
          </w:tcPr>
          <w:p w14:paraId="2C37226E" w14:textId="1A1F5CDE" w:rsidR="000728C1" w:rsidRPr="007B5B4C"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A56CE1">
              <w:rPr>
                <w:rFonts w:ascii="Noto IKEA Latin" w:hAnsi="Noto IKEA Latin"/>
                <w:sz w:val="18"/>
                <w:szCs w:val="18"/>
                <w:highlight w:val="yellow"/>
              </w:rPr>
              <w:t>20%</w:t>
            </w:r>
            <w:r w:rsidR="00A56CE1" w:rsidRPr="00A56CE1">
              <w:rPr>
                <w:rFonts w:ascii="Noto IKEA Latin" w:hAnsi="Noto IKEA Latin"/>
                <w:sz w:val="18"/>
                <w:szCs w:val="18"/>
                <w:highlight w:val="yellow"/>
              </w:rPr>
              <w:t xml:space="preserve"> [increase??]</w:t>
            </w:r>
          </w:p>
        </w:tc>
      </w:tr>
      <w:tr w:rsidR="000728C1" w:rsidRPr="000728C1" w14:paraId="3F27066F" w14:textId="77777777" w:rsidTr="001B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7037219" w14:textId="4205C7C1" w:rsidR="000728C1" w:rsidRPr="007B5B4C" w:rsidRDefault="007B5B4C" w:rsidP="004A71D4">
            <w:pPr>
              <w:spacing w:before="0" w:after="0" w:line="276" w:lineRule="auto"/>
              <w:rPr>
                <w:rFonts w:ascii="Noto IKEA Latin" w:hAnsi="Noto IKEA Latin"/>
                <w:sz w:val="18"/>
                <w:szCs w:val="18"/>
              </w:rPr>
            </w:pPr>
            <w:r w:rsidRPr="007B5B4C">
              <w:rPr>
                <w:rFonts w:ascii="Noto IKEA Latin" w:hAnsi="Noto IKEA Latin"/>
                <w:sz w:val="18"/>
                <w:szCs w:val="18"/>
              </w:rPr>
              <w:t xml:space="preserve">Market potential </w:t>
            </w:r>
            <w:r w:rsidR="000728C1" w:rsidRPr="007B5B4C">
              <w:rPr>
                <w:rFonts w:ascii="Noto IKEA Latin" w:hAnsi="Noto IKEA Latin"/>
                <w:sz w:val="18"/>
                <w:szCs w:val="18"/>
              </w:rPr>
              <w:t>for post-consumer repoliol</w:t>
            </w:r>
          </w:p>
        </w:tc>
        <w:tc>
          <w:tcPr>
            <w:tcW w:w="2430" w:type="dxa"/>
          </w:tcPr>
          <w:p w14:paraId="7A3CEB8A" w14:textId="3622C04C" w:rsidR="000728C1" w:rsidRPr="007B5B4C"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1</w:t>
            </w:r>
            <w:r w:rsidR="00DB14BA" w:rsidRPr="007B5B4C">
              <w:rPr>
                <w:rFonts w:ascii="Noto IKEA Latin" w:hAnsi="Noto IKEA Latin"/>
                <w:sz w:val="18"/>
                <w:szCs w:val="18"/>
              </w:rPr>
              <w:t>84</w:t>
            </w:r>
            <w:r w:rsidRPr="007B5B4C">
              <w:rPr>
                <w:rFonts w:ascii="Noto IKEA Latin" w:hAnsi="Noto IKEA Latin"/>
                <w:sz w:val="18"/>
                <w:szCs w:val="18"/>
              </w:rPr>
              <w:t>.</w:t>
            </w:r>
            <w:r w:rsidR="00DB14BA" w:rsidRPr="007B5B4C">
              <w:rPr>
                <w:rFonts w:ascii="Noto IKEA Latin" w:hAnsi="Noto IKEA Latin"/>
                <w:sz w:val="18"/>
                <w:szCs w:val="18"/>
              </w:rPr>
              <w:t>8</w:t>
            </w:r>
            <w:r w:rsidRPr="007B5B4C">
              <w:rPr>
                <w:rFonts w:ascii="Noto IKEA Latin" w:hAnsi="Noto IKEA Latin"/>
                <w:sz w:val="18"/>
                <w:szCs w:val="18"/>
              </w:rPr>
              <w:t>00 T.</w:t>
            </w:r>
          </w:p>
        </w:tc>
        <w:tc>
          <w:tcPr>
            <w:tcW w:w="3420" w:type="dxa"/>
          </w:tcPr>
          <w:p w14:paraId="0E2511C2" w14:textId="74296DA6" w:rsidR="000728C1" w:rsidRPr="007B5B4C" w:rsidRDefault="00DB14BA"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B5B4C">
              <w:rPr>
                <w:rFonts w:ascii="Noto IKEA Latin" w:hAnsi="Noto IKEA Latin"/>
                <w:sz w:val="18"/>
                <w:szCs w:val="18"/>
              </w:rPr>
              <w:t>184.800 T.</w:t>
            </w:r>
          </w:p>
        </w:tc>
      </w:tr>
    </w:tbl>
    <w:p w14:paraId="10104DA2" w14:textId="77777777" w:rsidR="005F34E5" w:rsidRDefault="005F34E5" w:rsidP="005F34E5">
      <w:pPr>
        <w:spacing w:before="0" w:after="0" w:line="276" w:lineRule="auto"/>
        <w:rPr>
          <w:rFonts w:ascii="Noto IKEA Latin" w:hAnsi="Noto IKEA Latin"/>
          <w:sz w:val="20"/>
          <w:szCs w:val="20"/>
        </w:rPr>
      </w:pPr>
    </w:p>
    <w:p w14:paraId="30584002" w14:textId="77777777" w:rsidR="00C65A7A" w:rsidRDefault="00C65A7A" w:rsidP="005F34E5">
      <w:pPr>
        <w:spacing w:before="0" w:after="0" w:line="276" w:lineRule="auto"/>
        <w:rPr>
          <w:rFonts w:ascii="Noto IKEA Latin" w:hAnsi="Noto IKEA Latin"/>
          <w:sz w:val="20"/>
          <w:szCs w:val="20"/>
        </w:rPr>
      </w:pPr>
    </w:p>
    <w:p w14:paraId="3CBBF582" w14:textId="77777777" w:rsidR="00C65A7A" w:rsidRDefault="00C65A7A" w:rsidP="005F34E5">
      <w:pPr>
        <w:spacing w:before="0" w:after="0" w:line="276" w:lineRule="auto"/>
        <w:rPr>
          <w:rFonts w:ascii="Noto IKEA Latin" w:hAnsi="Noto IKEA Latin"/>
          <w:sz w:val="20"/>
          <w:szCs w:val="20"/>
        </w:rPr>
      </w:pPr>
    </w:p>
    <w:p w14:paraId="1917B2B3" w14:textId="77777777" w:rsidR="00CB6B83" w:rsidRDefault="00C65A7A" w:rsidP="00CB6B83">
      <w:pPr>
        <w:pStyle w:val="ListParagraph"/>
        <w:numPr>
          <w:ilvl w:val="0"/>
          <w:numId w:val="18"/>
        </w:numPr>
        <w:spacing w:before="0" w:after="0" w:line="276" w:lineRule="auto"/>
        <w:rPr>
          <w:rFonts w:ascii="Noto IKEA Latin" w:hAnsi="Noto IKEA Latin"/>
          <w:sz w:val="20"/>
          <w:szCs w:val="20"/>
        </w:rPr>
      </w:pPr>
      <w:r w:rsidRPr="00CB6B83">
        <w:rPr>
          <w:rFonts w:ascii="Noto IKEA Latin" w:hAnsi="Noto IKEA Latin"/>
          <w:sz w:val="20"/>
          <w:szCs w:val="20"/>
        </w:rPr>
        <w:t xml:space="preserve">Over the last years, the polyether polyol consumption </w:t>
      </w:r>
      <w:r w:rsidR="00052EEE" w:rsidRPr="00CB6B83">
        <w:rPr>
          <w:rFonts w:ascii="Noto IKEA Latin" w:hAnsi="Noto IKEA Latin"/>
          <w:sz w:val="20"/>
          <w:szCs w:val="20"/>
        </w:rPr>
        <w:t xml:space="preserve">has been rather </w:t>
      </w:r>
      <w:r w:rsidRPr="00CB6B83">
        <w:rPr>
          <w:rFonts w:ascii="Noto IKEA Latin" w:hAnsi="Noto IKEA Latin"/>
          <w:sz w:val="20"/>
          <w:szCs w:val="20"/>
        </w:rPr>
        <w:t>stable</w:t>
      </w:r>
      <w:r w:rsidR="00052EEE" w:rsidRPr="00CB6B83">
        <w:rPr>
          <w:rFonts w:ascii="Noto IKEA Latin" w:hAnsi="Noto IKEA Latin"/>
          <w:sz w:val="20"/>
          <w:szCs w:val="20"/>
        </w:rPr>
        <w:t xml:space="preserve">. Yet, Europur expects gradual </w:t>
      </w:r>
      <w:r w:rsidR="00CB6B83" w:rsidRPr="00CB6B83">
        <w:rPr>
          <w:rFonts w:ascii="Noto IKEA Latin" w:hAnsi="Noto IKEA Latin"/>
          <w:sz w:val="20"/>
          <w:szCs w:val="20"/>
        </w:rPr>
        <w:t xml:space="preserve">market </w:t>
      </w:r>
      <w:r w:rsidR="00052EEE" w:rsidRPr="00CB6B83">
        <w:rPr>
          <w:rFonts w:ascii="Noto IKEA Latin" w:hAnsi="Noto IKEA Latin"/>
          <w:sz w:val="20"/>
          <w:szCs w:val="20"/>
        </w:rPr>
        <w:t xml:space="preserve">growth </w:t>
      </w:r>
      <w:r w:rsidR="00CB6B83" w:rsidRPr="00CB6B83">
        <w:rPr>
          <w:rFonts w:ascii="Noto IKEA Latin" w:hAnsi="Noto IKEA Latin"/>
          <w:sz w:val="20"/>
          <w:szCs w:val="20"/>
        </w:rPr>
        <w:t xml:space="preserve">due to a steady growth of comfort seating (flexible foams) and insulation (rigid foams). </w:t>
      </w:r>
    </w:p>
    <w:p w14:paraId="5FB7C7F4" w14:textId="77777777" w:rsidR="00F83AD5" w:rsidRDefault="00F83AD5" w:rsidP="00F83AD5">
      <w:pPr>
        <w:pStyle w:val="ListParagraph"/>
        <w:spacing w:before="0" w:after="0" w:line="276" w:lineRule="auto"/>
        <w:rPr>
          <w:rFonts w:ascii="Noto IKEA Latin" w:hAnsi="Noto IKEA Latin"/>
          <w:sz w:val="20"/>
          <w:szCs w:val="20"/>
        </w:rPr>
      </w:pPr>
    </w:p>
    <w:p w14:paraId="4EBB8FD7" w14:textId="764A155A" w:rsidR="000728C1" w:rsidRPr="00CB6B83" w:rsidRDefault="00CB6B83" w:rsidP="00CB6B83">
      <w:pPr>
        <w:pStyle w:val="ListParagraph"/>
        <w:numPr>
          <w:ilvl w:val="0"/>
          <w:numId w:val="18"/>
        </w:numPr>
        <w:spacing w:before="0" w:after="0" w:line="276" w:lineRule="auto"/>
        <w:rPr>
          <w:rFonts w:ascii="Noto IKEA Latin" w:hAnsi="Noto IKEA Latin"/>
          <w:sz w:val="20"/>
          <w:szCs w:val="20"/>
        </w:rPr>
      </w:pPr>
      <w:r w:rsidRPr="00CB6B83">
        <w:rPr>
          <w:rFonts w:ascii="Noto IKEA Latin" w:hAnsi="Noto IKEA Latin"/>
          <w:sz w:val="20"/>
          <w:szCs w:val="20"/>
        </w:rPr>
        <w:lastRenderedPageBreak/>
        <w:t xml:space="preserve">The </w:t>
      </w:r>
      <w:r w:rsidR="000728C1" w:rsidRPr="00CB6B83">
        <w:rPr>
          <w:rFonts w:ascii="Noto IKEA Latin" w:hAnsi="Noto IKEA Latin"/>
          <w:sz w:val="20"/>
          <w:szCs w:val="20"/>
        </w:rPr>
        <w:t xml:space="preserve">market for post-consumer repoliol is virtually non-existent. Except for RetourMatras, other initiatives have not yet reached commercial scale. We expect that </w:t>
      </w:r>
      <w:r w:rsidR="005933C9">
        <w:rPr>
          <w:rFonts w:ascii="Noto IKEA Latin" w:hAnsi="Noto IKEA Latin"/>
          <w:sz w:val="20"/>
          <w:szCs w:val="20"/>
        </w:rPr>
        <w:t xml:space="preserve">the </w:t>
      </w:r>
      <w:r w:rsidR="000728C1" w:rsidRPr="00CB6B83">
        <w:rPr>
          <w:rFonts w:ascii="Noto IKEA Latin" w:hAnsi="Noto IKEA Latin"/>
          <w:sz w:val="20"/>
          <w:szCs w:val="20"/>
        </w:rPr>
        <w:t xml:space="preserve">EU </w:t>
      </w:r>
      <w:r w:rsidR="00E552C1">
        <w:rPr>
          <w:rFonts w:ascii="Noto IKEA Latin" w:hAnsi="Noto IKEA Latin"/>
          <w:sz w:val="20"/>
          <w:szCs w:val="20"/>
        </w:rPr>
        <w:t xml:space="preserve">regulations </w:t>
      </w:r>
      <w:proofErr w:type="spellStart"/>
      <w:r w:rsidR="00E552C1" w:rsidRPr="00E552C1">
        <w:rPr>
          <w:rFonts w:ascii="Noto IKEA Latin" w:hAnsi="Noto IKEA Latin"/>
          <w:sz w:val="20"/>
          <w:szCs w:val="20"/>
        </w:rPr>
        <w:t>Ecodesign</w:t>
      </w:r>
      <w:proofErr w:type="spellEnd"/>
      <w:r w:rsidR="00E552C1" w:rsidRPr="00E552C1">
        <w:rPr>
          <w:rFonts w:ascii="Noto IKEA Latin" w:hAnsi="Noto IKEA Latin"/>
          <w:sz w:val="20"/>
          <w:szCs w:val="20"/>
        </w:rPr>
        <w:t xml:space="preserve"> for Sustainable Products </w:t>
      </w:r>
      <w:r w:rsidR="00E552C1">
        <w:rPr>
          <w:rFonts w:ascii="Noto IKEA Latin" w:hAnsi="Noto IKEA Latin"/>
          <w:sz w:val="20"/>
          <w:szCs w:val="20"/>
        </w:rPr>
        <w:t xml:space="preserve">(ESPR) </w:t>
      </w:r>
      <w:r w:rsidR="000728C1" w:rsidRPr="00CB6B83">
        <w:rPr>
          <w:rFonts w:ascii="Noto IKEA Latin" w:hAnsi="Noto IKEA Latin"/>
          <w:sz w:val="20"/>
          <w:szCs w:val="20"/>
        </w:rPr>
        <w:t xml:space="preserve">will drive the European market for post-consumer repoliol, by prescribing the use of a minimum % of recycled material in mattresses and </w:t>
      </w:r>
      <w:r w:rsidR="00FD33BB">
        <w:rPr>
          <w:rFonts w:ascii="Noto IKEA Latin" w:hAnsi="Noto IKEA Latin"/>
          <w:sz w:val="20"/>
          <w:szCs w:val="20"/>
        </w:rPr>
        <w:t xml:space="preserve">furniture </w:t>
      </w:r>
      <w:r w:rsidR="000728C1" w:rsidRPr="00CB6B83">
        <w:rPr>
          <w:rFonts w:ascii="Noto IKEA Latin" w:hAnsi="Noto IKEA Latin"/>
          <w:sz w:val="20"/>
          <w:szCs w:val="20"/>
        </w:rPr>
        <w:t>products.</w:t>
      </w:r>
    </w:p>
    <w:p w14:paraId="25DE2A3C" w14:textId="77777777" w:rsidR="000728C1" w:rsidRPr="000728C1" w:rsidRDefault="000728C1" w:rsidP="000728C1">
      <w:pPr>
        <w:spacing w:before="0" w:after="0" w:line="276" w:lineRule="auto"/>
        <w:ind w:firstLine="360"/>
        <w:rPr>
          <w:rFonts w:ascii="Noto IKEA Latin" w:hAnsi="Noto IKEA Latin"/>
          <w:b/>
          <w:bCs/>
          <w:sz w:val="20"/>
          <w:szCs w:val="20"/>
        </w:rPr>
      </w:pPr>
    </w:p>
    <w:p w14:paraId="43B4D350" w14:textId="77777777" w:rsidR="000728C1" w:rsidRPr="00787F57" w:rsidRDefault="000728C1" w:rsidP="00D0758A">
      <w:pPr>
        <w:spacing w:before="0" w:after="0" w:line="276" w:lineRule="auto"/>
        <w:rPr>
          <w:rFonts w:ascii="Noto IKEA Latin" w:hAnsi="Noto IKEA Latin"/>
          <w:b/>
          <w:bCs/>
          <w:color w:val="EC7216" w:themeColor="accent6"/>
          <w:sz w:val="20"/>
          <w:szCs w:val="20"/>
        </w:rPr>
      </w:pPr>
      <w:r w:rsidRPr="00787F57">
        <w:rPr>
          <w:rFonts w:ascii="Noto IKEA Latin" w:hAnsi="Noto IKEA Latin"/>
          <w:b/>
          <w:bCs/>
          <w:color w:val="EC7216" w:themeColor="accent6"/>
          <w:sz w:val="20"/>
          <w:szCs w:val="20"/>
        </w:rPr>
        <w:t>The customer base</w:t>
      </w:r>
    </w:p>
    <w:p w14:paraId="0B1B816D" w14:textId="77777777" w:rsidR="000728C1" w:rsidRPr="000728C1" w:rsidRDefault="000728C1" w:rsidP="00D0758A">
      <w:pPr>
        <w:spacing w:before="0" w:after="0" w:line="276" w:lineRule="auto"/>
        <w:rPr>
          <w:rFonts w:ascii="Noto IKEA Latin" w:hAnsi="Noto IKEA Latin"/>
          <w:sz w:val="20"/>
          <w:szCs w:val="20"/>
        </w:rPr>
      </w:pPr>
      <w:r w:rsidRPr="000728C1">
        <w:rPr>
          <w:rFonts w:ascii="Noto IKEA Latin" w:hAnsi="Noto IKEA Latin"/>
          <w:sz w:val="20"/>
          <w:szCs w:val="20"/>
        </w:rPr>
        <w:t>There are two types of customers for post-consumer repoliol:</w:t>
      </w:r>
    </w:p>
    <w:p w14:paraId="3940F283" w14:textId="77777777" w:rsidR="000728C1" w:rsidRPr="000728C1" w:rsidRDefault="000728C1" w:rsidP="000728C1">
      <w:pPr>
        <w:pStyle w:val="ListParagraph"/>
        <w:spacing w:before="0" w:after="0" w:line="276" w:lineRule="auto"/>
        <w:rPr>
          <w:rFonts w:ascii="Noto IKEA Latin" w:hAnsi="Noto IKEA Latin"/>
          <w:sz w:val="20"/>
          <w:szCs w:val="20"/>
        </w:rPr>
      </w:pPr>
    </w:p>
    <w:p w14:paraId="0BA4631C" w14:textId="77777777" w:rsidR="000728C1" w:rsidRPr="000728C1" w:rsidRDefault="000728C1" w:rsidP="000728C1">
      <w:pPr>
        <w:pStyle w:val="ListParagraph"/>
        <w:numPr>
          <w:ilvl w:val="0"/>
          <w:numId w:val="27"/>
        </w:numPr>
        <w:spacing w:before="0" w:after="0" w:line="276" w:lineRule="auto"/>
        <w:rPr>
          <w:rFonts w:ascii="Noto IKEA Latin" w:hAnsi="Noto IKEA Latin"/>
          <w:b/>
          <w:bCs/>
          <w:i/>
          <w:iCs/>
          <w:sz w:val="20"/>
          <w:szCs w:val="20"/>
        </w:rPr>
      </w:pPr>
      <w:r w:rsidRPr="000728C1">
        <w:rPr>
          <w:rFonts w:ascii="Noto IKEA Latin" w:hAnsi="Noto IKEA Latin"/>
          <w:b/>
          <w:bCs/>
          <w:i/>
          <w:iCs/>
          <w:sz w:val="20"/>
          <w:szCs w:val="20"/>
        </w:rPr>
        <w:t xml:space="preserve">Foaming companies </w:t>
      </w:r>
    </w:p>
    <w:p w14:paraId="68D2AF9E" w14:textId="45C83C2A" w:rsidR="00DD03B5" w:rsidRPr="006A3A7C" w:rsidRDefault="00DD03B5" w:rsidP="006A3A7C">
      <w:pPr>
        <w:spacing w:before="0" w:after="0" w:line="276" w:lineRule="auto"/>
        <w:ind w:left="360"/>
        <w:rPr>
          <w:rFonts w:ascii="Noto IKEA Latin" w:hAnsi="Noto IKEA Latin"/>
          <w:sz w:val="20"/>
          <w:szCs w:val="20"/>
        </w:rPr>
      </w:pPr>
      <w:r w:rsidRPr="006A3A7C">
        <w:rPr>
          <w:rFonts w:ascii="Noto IKEA Latin" w:hAnsi="Noto IKEA Latin"/>
          <w:sz w:val="20"/>
          <w:szCs w:val="20"/>
        </w:rPr>
        <w:t xml:space="preserve">Foaming companies are using the repoliol directly during the production of PU foam. </w:t>
      </w:r>
      <w:r w:rsidR="00CF415E" w:rsidRPr="006A3A7C">
        <w:rPr>
          <w:rFonts w:ascii="Noto IKEA Latin" w:hAnsi="Noto IKEA Latin"/>
          <w:sz w:val="20"/>
          <w:szCs w:val="20"/>
        </w:rPr>
        <w:t xml:space="preserve">For these </w:t>
      </w:r>
      <w:proofErr w:type="spellStart"/>
      <w:r w:rsidR="00CF415E" w:rsidRPr="006A3A7C">
        <w:rPr>
          <w:rFonts w:ascii="Noto IKEA Latin" w:hAnsi="Noto IKEA Latin"/>
          <w:sz w:val="20"/>
          <w:szCs w:val="20"/>
        </w:rPr>
        <w:t>foamers</w:t>
      </w:r>
      <w:proofErr w:type="spellEnd"/>
      <w:r w:rsidR="00CF415E" w:rsidRPr="006A3A7C">
        <w:rPr>
          <w:rFonts w:ascii="Noto IKEA Latin" w:hAnsi="Noto IKEA Latin"/>
          <w:sz w:val="20"/>
          <w:szCs w:val="20"/>
        </w:rPr>
        <w:t xml:space="preserve"> </w:t>
      </w:r>
      <w:r w:rsidR="00AE3514" w:rsidRPr="006A3A7C">
        <w:rPr>
          <w:rFonts w:ascii="Noto IKEA Latin" w:hAnsi="Noto IKEA Latin"/>
          <w:sz w:val="20"/>
          <w:szCs w:val="20"/>
        </w:rPr>
        <w:t>us</w:t>
      </w:r>
      <w:r w:rsidR="00A07C78" w:rsidRPr="006A3A7C">
        <w:rPr>
          <w:rFonts w:ascii="Noto IKEA Latin" w:hAnsi="Noto IKEA Latin"/>
          <w:sz w:val="20"/>
          <w:szCs w:val="20"/>
        </w:rPr>
        <w:t>ing</w:t>
      </w:r>
      <w:r w:rsidR="00AE3514" w:rsidRPr="006A3A7C">
        <w:rPr>
          <w:rFonts w:ascii="Noto IKEA Latin" w:hAnsi="Noto IKEA Latin"/>
          <w:sz w:val="20"/>
          <w:szCs w:val="20"/>
        </w:rPr>
        <w:t xml:space="preserve"> </w:t>
      </w:r>
      <w:proofErr w:type="spellStart"/>
      <w:r w:rsidRPr="006A3A7C">
        <w:rPr>
          <w:rFonts w:ascii="Noto IKEA Latin" w:hAnsi="Noto IKEA Latin"/>
          <w:sz w:val="20"/>
          <w:szCs w:val="20"/>
        </w:rPr>
        <w:t>repoliol</w:t>
      </w:r>
      <w:proofErr w:type="spellEnd"/>
      <w:r w:rsidRPr="006A3A7C">
        <w:rPr>
          <w:rFonts w:ascii="Noto IKEA Latin" w:hAnsi="Noto IKEA Latin"/>
          <w:sz w:val="20"/>
          <w:szCs w:val="20"/>
        </w:rPr>
        <w:t xml:space="preserve"> </w:t>
      </w:r>
      <w:r w:rsidR="00CF415E" w:rsidRPr="006A3A7C">
        <w:rPr>
          <w:rFonts w:ascii="Noto IKEA Latin" w:hAnsi="Noto IKEA Latin"/>
          <w:sz w:val="20"/>
          <w:szCs w:val="20"/>
        </w:rPr>
        <w:t xml:space="preserve">in their </w:t>
      </w:r>
      <w:r w:rsidR="00722B91" w:rsidRPr="006A3A7C">
        <w:rPr>
          <w:rFonts w:ascii="Noto IKEA Latin" w:hAnsi="Noto IKEA Latin"/>
          <w:sz w:val="20"/>
          <w:szCs w:val="20"/>
        </w:rPr>
        <w:t xml:space="preserve">products </w:t>
      </w:r>
      <w:r w:rsidR="00A07C78" w:rsidRPr="006A3A7C">
        <w:rPr>
          <w:rFonts w:ascii="Noto IKEA Latin" w:hAnsi="Noto IKEA Latin"/>
          <w:sz w:val="20"/>
          <w:szCs w:val="20"/>
        </w:rPr>
        <w:t xml:space="preserve">helps them </w:t>
      </w:r>
      <w:r w:rsidR="004727D5" w:rsidRPr="006A3A7C">
        <w:rPr>
          <w:rFonts w:ascii="Noto IKEA Latin" w:hAnsi="Noto IKEA Latin"/>
          <w:sz w:val="20"/>
          <w:szCs w:val="20"/>
        </w:rPr>
        <w:t xml:space="preserve">(and the brands they produce for) </w:t>
      </w:r>
      <w:r w:rsidR="00A07C78" w:rsidRPr="006A3A7C">
        <w:rPr>
          <w:rFonts w:ascii="Noto IKEA Latin" w:hAnsi="Noto IKEA Latin"/>
          <w:sz w:val="20"/>
          <w:szCs w:val="20"/>
        </w:rPr>
        <w:t xml:space="preserve">to </w:t>
      </w:r>
      <w:r w:rsidR="009834CE" w:rsidRPr="006A3A7C">
        <w:rPr>
          <w:rFonts w:ascii="Noto IKEA Latin" w:hAnsi="Noto IKEA Latin"/>
          <w:sz w:val="20"/>
          <w:szCs w:val="20"/>
        </w:rPr>
        <w:t xml:space="preserve">maintain their license to operate and </w:t>
      </w:r>
      <w:r w:rsidR="00DF11C6" w:rsidRPr="006A3A7C">
        <w:rPr>
          <w:rFonts w:ascii="Noto IKEA Latin" w:hAnsi="Noto IKEA Latin"/>
          <w:sz w:val="20"/>
          <w:szCs w:val="20"/>
        </w:rPr>
        <w:t xml:space="preserve">to </w:t>
      </w:r>
      <w:r w:rsidR="00722B91" w:rsidRPr="006A3A7C">
        <w:rPr>
          <w:rFonts w:ascii="Noto IKEA Latin" w:hAnsi="Noto IKEA Latin"/>
          <w:sz w:val="20"/>
          <w:szCs w:val="20"/>
        </w:rPr>
        <w:t xml:space="preserve">differentiate </w:t>
      </w:r>
      <w:r w:rsidR="00A07C78" w:rsidRPr="006A3A7C">
        <w:rPr>
          <w:rFonts w:ascii="Noto IKEA Latin" w:hAnsi="Noto IKEA Latin"/>
          <w:sz w:val="20"/>
          <w:szCs w:val="20"/>
        </w:rPr>
        <w:t xml:space="preserve">their products </w:t>
      </w:r>
      <w:r w:rsidR="00722B91" w:rsidRPr="006A3A7C">
        <w:rPr>
          <w:rFonts w:ascii="Noto IKEA Latin" w:hAnsi="Noto IKEA Latin"/>
          <w:sz w:val="20"/>
          <w:szCs w:val="20"/>
        </w:rPr>
        <w:t>in the mar</w:t>
      </w:r>
      <w:r w:rsidR="00CB1002" w:rsidRPr="006A3A7C">
        <w:rPr>
          <w:rFonts w:ascii="Noto IKEA Latin" w:hAnsi="Noto IKEA Latin"/>
          <w:sz w:val="20"/>
          <w:szCs w:val="20"/>
        </w:rPr>
        <w:t>ket.</w:t>
      </w:r>
      <w:r w:rsidR="00A07C78" w:rsidRPr="006A3A7C">
        <w:rPr>
          <w:rFonts w:ascii="Noto IKEA Latin" w:hAnsi="Noto IKEA Latin"/>
          <w:sz w:val="20"/>
          <w:szCs w:val="20"/>
        </w:rPr>
        <w:t xml:space="preserve"> As n</w:t>
      </w:r>
      <w:r w:rsidRPr="006A3A7C">
        <w:rPr>
          <w:rFonts w:ascii="Noto IKEA Latin" w:hAnsi="Noto IKEA Latin"/>
          <w:sz w:val="20"/>
          <w:szCs w:val="20"/>
        </w:rPr>
        <w:t xml:space="preserve">ot all formulations and equipment are suitable </w:t>
      </w:r>
      <w:r w:rsidR="00A07C78" w:rsidRPr="006A3A7C">
        <w:rPr>
          <w:rFonts w:ascii="Noto IKEA Latin" w:hAnsi="Noto IKEA Latin"/>
          <w:sz w:val="20"/>
          <w:szCs w:val="20"/>
        </w:rPr>
        <w:t>for repoliol, t</w:t>
      </w:r>
      <w:r w:rsidR="000861BB" w:rsidRPr="006A3A7C">
        <w:rPr>
          <w:rFonts w:ascii="Noto IKEA Latin" w:hAnsi="Noto IKEA Latin"/>
          <w:sz w:val="20"/>
          <w:szCs w:val="20"/>
        </w:rPr>
        <w:t xml:space="preserve">echnical support </w:t>
      </w:r>
      <w:r w:rsidR="00A07C78" w:rsidRPr="006A3A7C">
        <w:rPr>
          <w:rFonts w:ascii="Noto IKEA Latin" w:hAnsi="Noto IKEA Latin"/>
          <w:sz w:val="20"/>
          <w:szCs w:val="20"/>
        </w:rPr>
        <w:t xml:space="preserve">is </w:t>
      </w:r>
      <w:r w:rsidR="000861BB" w:rsidRPr="006A3A7C">
        <w:rPr>
          <w:rFonts w:ascii="Noto IKEA Latin" w:hAnsi="Noto IKEA Latin"/>
          <w:sz w:val="20"/>
          <w:szCs w:val="20"/>
        </w:rPr>
        <w:t>needed to sell the repoliol to the</w:t>
      </w:r>
      <w:r w:rsidR="00A07C78" w:rsidRPr="006A3A7C">
        <w:rPr>
          <w:rFonts w:ascii="Noto IKEA Latin" w:hAnsi="Noto IKEA Latin"/>
          <w:sz w:val="20"/>
          <w:szCs w:val="20"/>
        </w:rPr>
        <w:t xml:space="preserve">se customers. </w:t>
      </w:r>
    </w:p>
    <w:p w14:paraId="515593A1" w14:textId="77777777" w:rsidR="000728C1" w:rsidRPr="000728C1" w:rsidRDefault="000728C1" w:rsidP="000728C1">
      <w:pPr>
        <w:pStyle w:val="ListParagraph"/>
        <w:spacing w:before="0" w:after="0" w:line="276" w:lineRule="auto"/>
        <w:rPr>
          <w:rFonts w:ascii="Noto IKEA Latin" w:hAnsi="Noto IKEA Latin"/>
          <w:sz w:val="20"/>
          <w:szCs w:val="20"/>
        </w:rPr>
      </w:pPr>
    </w:p>
    <w:p w14:paraId="5B0D7076" w14:textId="0E07F83F" w:rsidR="000728C1" w:rsidRPr="000728C1" w:rsidRDefault="000728C1" w:rsidP="000728C1">
      <w:pPr>
        <w:pStyle w:val="ListParagraph"/>
        <w:numPr>
          <w:ilvl w:val="0"/>
          <w:numId w:val="27"/>
        </w:numPr>
        <w:spacing w:before="0" w:after="0" w:line="276" w:lineRule="auto"/>
        <w:rPr>
          <w:rFonts w:ascii="Noto IKEA Latin" w:hAnsi="Noto IKEA Latin"/>
          <w:b/>
          <w:bCs/>
          <w:i/>
          <w:iCs/>
          <w:sz w:val="20"/>
          <w:szCs w:val="20"/>
        </w:rPr>
      </w:pPr>
      <w:r w:rsidRPr="000728C1">
        <w:rPr>
          <w:rFonts w:ascii="Noto IKEA Latin" w:hAnsi="Noto IKEA Latin"/>
          <w:b/>
          <w:bCs/>
          <w:i/>
          <w:iCs/>
          <w:sz w:val="20"/>
          <w:szCs w:val="20"/>
        </w:rPr>
        <w:t>Chemical companies</w:t>
      </w:r>
    </w:p>
    <w:p w14:paraId="14D26293" w14:textId="39B6F66E" w:rsidR="000861BB" w:rsidRPr="006A3A7C" w:rsidRDefault="000861BB" w:rsidP="006A3A7C">
      <w:pPr>
        <w:spacing w:before="0" w:after="0" w:line="276" w:lineRule="auto"/>
        <w:ind w:left="360"/>
        <w:rPr>
          <w:rFonts w:ascii="Noto IKEA Latin" w:hAnsi="Noto IKEA Latin"/>
          <w:sz w:val="20"/>
          <w:szCs w:val="20"/>
        </w:rPr>
      </w:pPr>
      <w:r w:rsidRPr="006A3A7C">
        <w:rPr>
          <w:rFonts w:ascii="Noto IKEA Latin" w:hAnsi="Noto IKEA Latin"/>
          <w:sz w:val="20"/>
          <w:szCs w:val="20"/>
        </w:rPr>
        <w:t xml:space="preserve">Chemical companies </w:t>
      </w:r>
      <w:r w:rsidR="00E37712" w:rsidRPr="006A3A7C">
        <w:rPr>
          <w:rFonts w:ascii="Noto IKEA Latin" w:hAnsi="Noto IKEA Latin"/>
          <w:sz w:val="20"/>
          <w:szCs w:val="20"/>
        </w:rPr>
        <w:t xml:space="preserve">– Dow, Covestro, BASF – </w:t>
      </w:r>
      <w:r w:rsidRPr="006A3A7C">
        <w:rPr>
          <w:rFonts w:ascii="Noto IKEA Latin" w:hAnsi="Noto IKEA Latin"/>
          <w:sz w:val="20"/>
          <w:szCs w:val="20"/>
        </w:rPr>
        <w:t>sell different type</w:t>
      </w:r>
      <w:r w:rsidR="00FB5B0E" w:rsidRPr="006A3A7C">
        <w:rPr>
          <w:rFonts w:ascii="Noto IKEA Latin" w:hAnsi="Noto IKEA Latin"/>
          <w:sz w:val="20"/>
          <w:szCs w:val="20"/>
        </w:rPr>
        <w:t>s</w:t>
      </w:r>
      <w:r w:rsidRPr="006A3A7C">
        <w:rPr>
          <w:rFonts w:ascii="Noto IKEA Latin" w:hAnsi="Noto IKEA Latin"/>
          <w:sz w:val="20"/>
          <w:szCs w:val="20"/>
        </w:rPr>
        <w:t xml:space="preserve"> of polyols </w:t>
      </w:r>
      <w:r w:rsidR="00E37712" w:rsidRPr="006A3A7C">
        <w:rPr>
          <w:rFonts w:ascii="Noto IKEA Latin" w:hAnsi="Noto IKEA Latin"/>
          <w:sz w:val="20"/>
          <w:szCs w:val="20"/>
        </w:rPr>
        <w:t xml:space="preserve">and </w:t>
      </w:r>
      <w:r w:rsidRPr="006A3A7C">
        <w:rPr>
          <w:rFonts w:ascii="Noto IKEA Latin" w:hAnsi="Noto IKEA Latin"/>
          <w:sz w:val="20"/>
          <w:szCs w:val="20"/>
        </w:rPr>
        <w:t xml:space="preserve">complete recipes to </w:t>
      </w:r>
      <w:r w:rsidR="0002771D" w:rsidRPr="006A3A7C">
        <w:rPr>
          <w:rFonts w:ascii="Noto IKEA Latin" w:hAnsi="Noto IKEA Latin"/>
          <w:sz w:val="20"/>
          <w:szCs w:val="20"/>
        </w:rPr>
        <w:t>foam</w:t>
      </w:r>
      <w:r w:rsidR="00E37712" w:rsidRPr="006A3A7C">
        <w:rPr>
          <w:rFonts w:ascii="Noto IKEA Latin" w:hAnsi="Noto IKEA Latin"/>
          <w:sz w:val="20"/>
          <w:szCs w:val="20"/>
        </w:rPr>
        <w:t xml:space="preserve">ing companies </w:t>
      </w:r>
      <w:r w:rsidR="002510F7" w:rsidRPr="006A3A7C">
        <w:rPr>
          <w:rFonts w:ascii="Noto IKEA Latin" w:hAnsi="Noto IKEA Latin"/>
          <w:sz w:val="20"/>
          <w:szCs w:val="20"/>
        </w:rPr>
        <w:t xml:space="preserve">producing flexible and rigid </w:t>
      </w:r>
      <w:r w:rsidR="00E37712" w:rsidRPr="006A3A7C">
        <w:rPr>
          <w:rFonts w:ascii="Noto IKEA Latin" w:hAnsi="Noto IKEA Latin"/>
          <w:sz w:val="20"/>
          <w:szCs w:val="20"/>
        </w:rPr>
        <w:t xml:space="preserve">PU </w:t>
      </w:r>
      <w:r w:rsidR="002510F7" w:rsidRPr="006A3A7C">
        <w:rPr>
          <w:rFonts w:ascii="Noto IKEA Latin" w:hAnsi="Noto IKEA Latin"/>
          <w:sz w:val="20"/>
          <w:szCs w:val="20"/>
        </w:rPr>
        <w:t xml:space="preserve">foams. </w:t>
      </w:r>
      <w:r w:rsidR="0065386D" w:rsidRPr="006A3A7C">
        <w:rPr>
          <w:rFonts w:ascii="Noto IKEA Latin" w:hAnsi="Noto IKEA Latin"/>
          <w:sz w:val="20"/>
          <w:szCs w:val="20"/>
        </w:rPr>
        <w:t xml:space="preserve">By including repoliol in their product portfolio, </w:t>
      </w:r>
      <w:r w:rsidR="00666BA7" w:rsidRPr="006A3A7C">
        <w:rPr>
          <w:rFonts w:ascii="Noto IKEA Latin" w:hAnsi="Noto IKEA Latin"/>
          <w:sz w:val="20"/>
          <w:szCs w:val="20"/>
        </w:rPr>
        <w:t xml:space="preserve">chemical companies can present a better (more sustainable) </w:t>
      </w:r>
      <w:r w:rsidR="001D27B9" w:rsidRPr="006A3A7C">
        <w:rPr>
          <w:rFonts w:ascii="Noto IKEA Latin" w:hAnsi="Noto IKEA Latin"/>
          <w:sz w:val="20"/>
          <w:szCs w:val="20"/>
        </w:rPr>
        <w:t>offer to their customers</w:t>
      </w:r>
      <w:r w:rsidR="00A46C31" w:rsidRPr="006A3A7C">
        <w:rPr>
          <w:rFonts w:ascii="Noto IKEA Latin" w:hAnsi="Noto IKEA Latin"/>
          <w:sz w:val="20"/>
          <w:szCs w:val="20"/>
        </w:rPr>
        <w:t xml:space="preserve">. </w:t>
      </w:r>
      <w:r w:rsidR="00023FE0" w:rsidRPr="006A3A7C">
        <w:rPr>
          <w:rFonts w:ascii="Noto IKEA Latin" w:hAnsi="Noto IKEA Latin"/>
          <w:sz w:val="20"/>
          <w:szCs w:val="20"/>
        </w:rPr>
        <w:t>In addition to the product itself, c</w:t>
      </w:r>
      <w:r w:rsidR="001014A5" w:rsidRPr="006A3A7C">
        <w:rPr>
          <w:rFonts w:ascii="Noto IKEA Latin" w:hAnsi="Noto IKEA Latin"/>
          <w:sz w:val="20"/>
          <w:szCs w:val="20"/>
        </w:rPr>
        <w:t xml:space="preserve">hemical companies have R&amp;D labs available </w:t>
      </w:r>
      <w:r w:rsidR="00DC5B4D" w:rsidRPr="006A3A7C">
        <w:rPr>
          <w:rFonts w:ascii="Noto IKEA Latin" w:hAnsi="Noto IKEA Latin"/>
          <w:sz w:val="20"/>
          <w:szCs w:val="20"/>
        </w:rPr>
        <w:t xml:space="preserve">to </w:t>
      </w:r>
      <w:r w:rsidR="00023FE0" w:rsidRPr="006A3A7C">
        <w:rPr>
          <w:rFonts w:ascii="Noto IKEA Latin" w:hAnsi="Noto IKEA Latin"/>
          <w:sz w:val="20"/>
          <w:szCs w:val="20"/>
        </w:rPr>
        <w:t xml:space="preserve">develop </w:t>
      </w:r>
      <w:r w:rsidR="00DC5B4D" w:rsidRPr="006A3A7C">
        <w:rPr>
          <w:rFonts w:ascii="Noto IKEA Latin" w:hAnsi="Noto IKEA Latin"/>
          <w:sz w:val="20"/>
          <w:szCs w:val="20"/>
        </w:rPr>
        <w:t>product</w:t>
      </w:r>
      <w:r w:rsidR="00023FE0" w:rsidRPr="006A3A7C">
        <w:rPr>
          <w:rFonts w:ascii="Noto IKEA Latin" w:hAnsi="Noto IKEA Latin"/>
          <w:sz w:val="20"/>
          <w:szCs w:val="20"/>
        </w:rPr>
        <w:t xml:space="preserve"> and can offer technical support to </w:t>
      </w:r>
      <w:proofErr w:type="spellStart"/>
      <w:r w:rsidR="00023FE0" w:rsidRPr="006A3A7C">
        <w:rPr>
          <w:rFonts w:ascii="Noto IKEA Latin" w:hAnsi="Noto IKEA Latin"/>
          <w:sz w:val="20"/>
          <w:szCs w:val="20"/>
        </w:rPr>
        <w:t>foamers</w:t>
      </w:r>
      <w:proofErr w:type="spellEnd"/>
      <w:r w:rsidR="00023FE0" w:rsidRPr="006A3A7C">
        <w:rPr>
          <w:rFonts w:ascii="Noto IKEA Latin" w:hAnsi="Noto IKEA Latin"/>
          <w:sz w:val="20"/>
          <w:szCs w:val="20"/>
        </w:rPr>
        <w:t>.</w:t>
      </w:r>
      <w:r w:rsidR="008E0F50" w:rsidRPr="006A3A7C">
        <w:rPr>
          <w:rFonts w:ascii="Noto IKEA Latin" w:hAnsi="Noto IKEA Latin"/>
          <w:sz w:val="20"/>
          <w:szCs w:val="20"/>
        </w:rPr>
        <w:t xml:space="preserve"> </w:t>
      </w:r>
      <w:r w:rsidR="00E37712" w:rsidRPr="006A3A7C">
        <w:rPr>
          <w:rFonts w:ascii="Noto IKEA Latin" w:hAnsi="Noto IKEA Latin"/>
          <w:sz w:val="20"/>
          <w:szCs w:val="20"/>
        </w:rPr>
        <w:t xml:space="preserve">Chemical companies tend to think big </w:t>
      </w:r>
      <w:r w:rsidR="00714BE6" w:rsidRPr="006A3A7C">
        <w:rPr>
          <w:rFonts w:ascii="Noto IKEA Latin" w:hAnsi="Noto IKEA Latin"/>
          <w:sz w:val="20"/>
          <w:szCs w:val="20"/>
        </w:rPr>
        <w:t xml:space="preserve">and </w:t>
      </w:r>
      <w:r w:rsidR="00DD5951" w:rsidRPr="006A3A7C">
        <w:rPr>
          <w:rFonts w:ascii="Noto IKEA Latin" w:hAnsi="Noto IKEA Latin"/>
          <w:sz w:val="20"/>
          <w:szCs w:val="20"/>
        </w:rPr>
        <w:t xml:space="preserve">tend to be interested off-taking minimum </w:t>
      </w:r>
      <w:r w:rsidR="00F568EB" w:rsidRPr="006A3A7C">
        <w:rPr>
          <w:rFonts w:ascii="Noto IKEA Latin" w:hAnsi="Noto IKEA Latin"/>
          <w:sz w:val="20"/>
          <w:szCs w:val="20"/>
        </w:rPr>
        <w:t xml:space="preserve">20.000 tons </w:t>
      </w:r>
      <w:r w:rsidR="001D4CE8" w:rsidRPr="006A3A7C">
        <w:rPr>
          <w:rFonts w:ascii="Noto IKEA Latin" w:hAnsi="Noto IKEA Latin"/>
          <w:sz w:val="20"/>
          <w:szCs w:val="20"/>
        </w:rPr>
        <w:t xml:space="preserve">repoliol </w:t>
      </w:r>
      <w:r w:rsidR="00F568EB" w:rsidRPr="006A3A7C">
        <w:rPr>
          <w:rFonts w:ascii="Noto IKEA Latin" w:hAnsi="Noto IKEA Latin"/>
          <w:sz w:val="20"/>
          <w:szCs w:val="20"/>
        </w:rPr>
        <w:t>per year.</w:t>
      </w:r>
    </w:p>
    <w:p w14:paraId="796C89BD" w14:textId="77777777" w:rsidR="000728C1" w:rsidRPr="000728C1" w:rsidRDefault="000728C1" w:rsidP="000728C1">
      <w:pPr>
        <w:spacing w:before="0" w:after="0" w:line="276" w:lineRule="auto"/>
        <w:rPr>
          <w:rFonts w:ascii="Noto IKEA Latin" w:hAnsi="Noto IKEA Latin"/>
          <w:b/>
          <w:bCs/>
          <w:i/>
          <w:iCs/>
          <w:sz w:val="20"/>
          <w:szCs w:val="20"/>
        </w:rPr>
      </w:pPr>
    </w:p>
    <w:tbl>
      <w:tblPr>
        <w:tblStyle w:val="ListTable3-Accent6"/>
        <w:tblW w:w="0" w:type="auto"/>
        <w:tblBorders>
          <w:insideH w:val="single" w:sz="4" w:space="0" w:color="EC7216" w:themeColor="accent6"/>
          <w:insideV w:val="single" w:sz="4" w:space="0" w:color="EC7216" w:themeColor="accent6"/>
        </w:tblBorders>
        <w:tblLook w:val="04A0" w:firstRow="1" w:lastRow="0" w:firstColumn="1" w:lastColumn="0" w:noHBand="0" w:noVBand="1"/>
      </w:tblPr>
      <w:tblGrid>
        <w:gridCol w:w="9985"/>
      </w:tblGrid>
      <w:tr w:rsidR="000728C1" w:rsidRPr="000728C1" w14:paraId="47D380F6" w14:textId="77777777" w:rsidTr="00DD59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85" w:type="dxa"/>
            <w:tcBorders>
              <w:bottom w:val="none" w:sz="0" w:space="0" w:color="auto"/>
              <w:right w:val="none" w:sz="0" w:space="0" w:color="auto"/>
            </w:tcBorders>
          </w:tcPr>
          <w:p w14:paraId="53ED0B33" w14:textId="77777777" w:rsidR="000728C1" w:rsidRPr="00787F57" w:rsidRDefault="000728C1" w:rsidP="000728C1">
            <w:pPr>
              <w:spacing w:before="0" w:after="0" w:line="276" w:lineRule="auto"/>
              <w:rPr>
                <w:rFonts w:ascii="Noto IKEA Latin" w:hAnsi="Noto IKEA Latin"/>
                <w:i/>
                <w:iCs/>
                <w:color w:val="FFFFFF" w:themeColor="background1"/>
                <w:sz w:val="18"/>
                <w:szCs w:val="18"/>
              </w:rPr>
            </w:pPr>
            <w:r w:rsidRPr="00787F57">
              <w:rPr>
                <w:rFonts w:ascii="Noto IKEA Latin" w:hAnsi="Noto IKEA Latin"/>
                <w:i/>
                <w:iCs/>
                <w:color w:val="FFFFFF" w:themeColor="background1"/>
                <w:sz w:val="18"/>
                <w:szCs w:val="18"/>
              </w:rPr>
              <w:t>IKEA as a repoliol customer</w:t>
            </w:r>
          </w:p>
        </w:tc>
      </w:tr>
      <w:tr w:rsidR="000728C1" w:rsidRPr="000728C1" w14:paraId="4456DC27" w14:textId="77777777" w:rsidTr="00DD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5" w:type="dxa"/>
            <w:tcBorders>
              <w:top w:val="none" w:sz="0" w:space="0" w:color="auto"/>
              <w:bottom w:val="none" w:sz="0" w:space="0" w:color="auto"/>
              <w:right w:val="none" w:sz="0" w:space="0" w:color="auto"/>
            </w:tcBorders>
          </w:tcPr>
          <w:p w14:paraId="18074A9E" w14:textId="39F6AB55" w:rsidR="000728C1" w:rsidRPr="00787F57" w:rsidRDefault="000728C1" w:rsidP="000728C1">
            <w:pPr>
              <w:spacing w:before="0" w:line="276" w:lineRule="auto"/>
              <w:rPr>
                <w:rFonts w:ascii="Noto IKEA Latin" w:hAnsi="Noto IKEA Latin"/>
                <w:b w:val="0"/>
                <w:bCs w:val="0"/>
                <w:sz w:val="18"/>
                <w:szCs w:val="18"/>
              </w:rPr>
            </w:pPr>
            <w:r w:rsidRPr="00787F57">
              <w:rPr>
                <w:rFonts w:ascii="Noto IKEA Latin" w:hAnsi="Noto IKEA Latin"/>
                <w:b w:val="0"/>
                <w:bCs w:val="0"/>
                <w:sz w:val="18"/>
                <w:szCs w:val="18"/>
              </w:rPr>
              <w:t>Today, RetourMatras supplies its repoliol to Aramis, producing and selling mattresses to IKEA. Although RetourMatras is not bound to sell its repoliol (exclusively) to IKEA,</w:t>
            </w:r>
            <w:r w:rsidR="000F60DC">
              <w:rPr>
                <w:rFonts w:ascii="Noto IKEA Latin" w:hAnsi="Noto IKEA Latin"/>
                <w:b w:val="0"/>
                <w:bCs w:val="0"/>
                <w:sz w:val="18"/>
                <w:szCs w:val="18"/>
              </w:rPr>
              <w:t xml:space="preserve"> </w:t>
            </w:r>
            <w:r w:rsidRPr="00787F57">
              <w:rPr>
                <w:rFonts w:ascii="Noto IKEA Latin" w:hAnsi="Noto IKEA Latin"/>
                <w:b w:val="0"/>
                <w:bCs w:val="0"/>
                <w:sz w:val="18"/>
                <w:szCs w:val="18"/>
              </w:rPr>
              <w:t>it is worthwhile estimating the demand for repoliol within the IKEA value-chain.</w:t>
            </w:r>
          </w:p>
          <w:p w14:paraId="5209282B" w14:textId="3743AF6C" w:rsidR="000728C1" w:rsidRPr="00787F57" w:rsidRDefault="000728C1" w:rsidP="000728C1">
            <w:pPr>
              <w:spacing w:before="0" w:after="0" w:line="276" w:lineRule="auto"/>
              <w:rPr>
                <w:rFonts w:ascii="Noto IKEA Latin" w:hAnsi="Noto IKEA Latin"/>
                <w:b w:val="0"/>
                <w:bCs w:val="0"/>
                <w:sz w:val="18"/>
                <w:szCs w:val="18"/>
              </w:rPr>
            </w:pPr>
            <w:r w:rsidRPr="00787F57">
              <w:rPr>
                <w:rFonts w:ascii="Noto IKEA Latin" w:hAnsi="Noto IKEA Latin"/>
                <w:b w:val="0"/>
                <w:bCs w:val="0"/>
                <w:sz w:val="18"/>
                <w:szCs w:val="18"/>
              </w:rPr>
              <w:t xml:space="preserve">By 2030, IKEA expects to use 150.000 </w:t>
            </w:r>
            <w:r w:rsidR="000F60DC">
              <w:rPr>
                <w:rFonts w:ascii="Noto IKEA Latin" w:hAnsi="Noto IKEA Latin"/>
                <w:b w:val="0"/>
                <w:bCs w:val="0"/>
                <w:sz w:val="18"/>
                <w:szCs w:val="18"/>
              </w:rPr>
              <w:t xml:space="preserve">T </w:t>
            </w:r>
            <w:r w:rsidRPr="00787F57">
              <w:rPr>
                <w:rFonts w:ascii="Noto IKEA Latin" w:hAnsi="Noto IKEA Latin"/>
                <w:b w:val="0"/>
                <w:bCs w:val="0"/>
                <w:sz w:val="18"/>
                <w:szCs w:val="18"/>
              </w:rPr>
              <w:t>of foam &amp; latex in its supply chain, with a 33% recycled content</w:t>
            </w:r>
            <w:r w:rsidR="00DD5951">
              <w:rPr>
                <w:rFonts w:ascii="Noto IKEA Latin" w:hAnsi="Noto IKEA Latin"/>
                <w:b w:val="0"/>
                <w:bCs w:val="0"/>
                <w:sz w:val="18"/>
                <w:szCs w:val="18"/>
              </w:rPr>
              <w:t xml:space="preserve"> (IKEA textile furnishing material direction 2021)</w:t>
            </w:r>
            <w:r w:rsidRPr="00787F57">
              <w:rPr>
                <w:rFonts w:ascii="Noto IKEA Latin" w:hAnsi="Noto IKEA Latin"/>
                <w:b w:val="0"/>
                <w:bCs w:val="0"/>
                <w:sz w:val="18"/>
                <w:szCs w:val="18"/>
              </w:rPr>
              <w:t xml:space="preserve">. This would imply a demand of 100.000 T. of </w:t>
            </w:r>
            <w:proofErr w:type="spellStart"/>
            <w:r w:rsidRPr="00787F57">
              <w:rPr>
                <w:rFonts w:ascii="Noto IKEA Latin" w:hAnsi="Noto IKEA Latin"/>
                <w:b w:val="0"/>
                <w:bCs w:val="0"/>
                <w:sz w:val="18"/>
                <w:szCs w:val="18"/>
              </w:rPr>
              <w:t>poliol</w:t>
            </w:r>
            <w:proofErr w:type="spellEnd"/>
            <w:r w:rsidRPr="00787F57">
              <w:rPr>
                <w:rFonts w:ascii="Noto IKEA Latin" w:hAnsi="Noto IKEA Latin"/>
                <w:b w:val="0"/>
                <w:bCs w:val="0"/>
                <w:sz w:val="18"/>
                <w:szCs w:val="18"/>
              </w:rPr>
              <w:t>. Suppose 33% is replaced by post-consumer repoliol, IKEA would need 33.000 T. post-consumer repoliol per year. Technically, RetourMatras would be able to supply 20.250 T. (61%) of that demand.</w:t>
            </w:r>
          </w:p>
        </w:tc>
      </w:tr>
    </w:tbl>
    <w:p w14:paraId="53489889" w14:textId="77777777" w:rsidR="000728C1" w:rsidRPr="000728C1" w:rsidRDefault="000728C1" w:rsidP="000728C1">
      <w:pPr>
        <w:spacing w:before="0" w:after="0" w:line="276" w:lineRule="auto"/>
        <w:ind w:left="360"/>
        <w:rPr>
          <w:rFonts w:ascii="Noto IKEA Latin" w:hAnsi="Noto IKEA Latin"/>
          <w:b/>
          <w:bCs/>
          <w:sz w:val="20"/>
          <w:szCs w:val="20"/>
        </w:rPr>
      </w:pPr>
    </w:p>
    <w:p w14:paraId="54925A97" w14:textId="77777777" w:rsidR="009A2053" w:rsidRDefault="009A2053">
      <w:pPr>
        <w:spacing w:before="0" w:after="160" w:line="259"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br w:type="page"/>
      </w:r>
    </w:p>
    <w:p w14:paraId="2310ADD7" w14:textId="55EF335D" w:rsidR="000728C1" w:rsidRPr="00787F57" w:rsidRDefault="000728C1" w:rsidP="004A71D4">
      <w:pPr>
        <w:spacing w:before="0" w:after="0" w:line="276" w:lineRule="auto"/>
        <w:rPr>
          <w:rFonts w:ascii="Noto IKEA Latin" w:hAnsi="Noto IKEA Latin"/>
          <w:b/>
          <w:bCs/>
          <w:i/>
          <w:iCs/>
          <w:color w:val="EC7216" w:themeColor="accent6"/>
          <w:sz w:val="20"/>
          <w:szCs w:val="20"/>
        </w:rPr>
      </w:pPr>
      <w:r w:rsidRPr="00787F57">
        <w:rPr>
          <w:rFonts w:ascii="Noto IKEA Latin" w:hAnsi="Noto IKEA Latin"/>
          <w:b/>
          <w:bCs/>
          <w:color w:val="EC7216" w:themeColor="accent6"/>
          <w:sz w:val="20"/>
          <w:szCs w:val="20"/>
        </w:rPr>
        <w:lastRenderedPageBreak/>
        <w:t>Competitors</w:t>
      </w:r>
    </w:p>
    <w:p w14:paraId="4F217A31" w14:textId="77777777" w:rsidR="009A2053"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Today there is no direct competition as RetourMatras is the only company supplying post-consumer repoliol on a commercial scale. Indirect competition comes from</w:t>
      </w:r>
      <w:r w:rsidR="009A2053">
        <w:rPr>
          <w:rFonts w:ascii="Noto IKEA Latin" w:hAnsi="Noto IKEA Latin"/>
          <w:sz w:val="20"/>
          <w:szCs w:val="20"/>
        </w:rPr>
        <w:t>:</w:t>
      </w:r>
    </w:p>
    <w:p w14:paraId="7346BB66" w14:textId="0AA072D2" w:rsidR="009A2053" w:rsidRPr="00BE73BD" w:rsidRDefault="000728C1" w:rsidP="009A2053">
      <w:pPr>
        <w:spacing w:before="0" w:after="0" w:line="276" w:lineRule="auto"/>
        <w:ind w:firstLine="720"/>
        <w:rPr>
          <w:rFonts w:ascii="Noto IKEA Latin" w:hAnsi="Noto IKEA Latin"/>
          <w:sz w:val="20"/>
          <w:szCs w:val="20"/>
        </w:rPr>
      </w:pPr>
      <w:r w:rsidRPr="00BE73BD">
        <w:rPr>
          <w:rFonts w:ascii="Noto IKEA Latin" w:hAnsi="Noto IKEA Latin"/>
          <w:sz w:val="20"/>
          <w:szCs w:val="20"/>
        </w:rPr>
        <w:t>(1) virgin polyols</w:t>
      </w:r>
      <w:r w:rsidR="00FF5FFC" w:rsidRPr="00BE73BD">
        <w:rPr>
          <w:rFonts w:ascii="Noto IKEA Latin" w:hAnsi="Noto IKEA Latin"/>
          <w:sz w:val="20"/>
          <w:szCs w:val="20"/>
        </w:rPr>
        <w:t xml:space="preserve">.  </w:t>
      </w:r>
    </w:p>
    <w:p w14:paraId="64DF83C3" w14:textId="5468DCAB" w:rsidR="009A2053" w:rsidRPr="00BE73BD" w:rsidRDefault="000728C1" w:rsidP="009A2053">
      <w:pPr>
        <w:spacing w:before="0" w:after="0" w:line="276" w:lineRule="auto"/>
        <w:ind w:firstLine="720"/>
        <w:rPr>
          <w:rFonts w:ascii="Noto IKEA Latin" w:hAnsi="Noto IKEA Latin"/>
          <w:sz w:val="20"/>
          <w:szCs w:val="20"/>
        </w:rPr>
      </w:pPr>
      <w:r w:rsidRPr="00BE73BD">
        <w:rPr>
          <w:rFonts w:ascii="Noto IKEA Latin" w:hAnsi="Noto IKEA Latin"/>
          <w:sz w:val="20"/>
          <w:szCs w:val="20"/>
        </w:rPr>
        <w:t>(2) polyols from renewable sources (e.g. soy)</w:t>
      </w:r>
    </w:p>
    <w:p w14:paraId="6392B264" w14:textId="2E613217" w:rsidR="000728C1" w:rsidRPr="000728C1" w:rsidRDefault="00C44A9A" w:rsidP="00FF5FFC">
      <w:pPr>
        <w:spacing w:before="0" w:after="0" w:line="276" w:lineRule="auto"/>
        <w:ind w:left="720"/>
        <w:rPr>
          <w:rFonts w:ascii="Noto IKEA Latin" w:hAnsi="Noto IKEA Latin"/>
          <w:sz w:val="20"/>
          <w:szCs w:val="20"/>
        </w:rPr>
      </w:pPr>
      <w:r w:rsidRPr="00BE73BD">
        <w:rPr>
          <w:rFonts w:ascii="Noto IKEA Latin" w:hAnsi="Noto IKEA Latin"/>
          <w:sz w:val="20"/>
          <w:szCs w:val="20"/>
        </w:rPr>
        <w:t>(3) mass balance approach</w:t>
      </w:r>
      <w:r w:rsidR="000728C1" w:rsidRPr="00BE73BD">
        <w:rPr>
          <w:rFonts w:ascii="Noto IKEA Latin" w:hAnsi="Noto IKEA Latin"/>
          <w:sz w:val="20"/>
          <w:szCs w:val="20"/>
        </w:rPr>
        <w:t>.</w:t>
      </w:r>
      <w:r w:rsidRPr="00BE73BD">
        <w:rPr>
          <w:rFonts w:ascii="Noto IKEA Latin" w:hAnsi="Noto IKEA Latin"/>
          <w:sz w:val="20"/>
          <w:szCs w:val="20"/>
        </w:rPr>
        <w:t xml:space="preserve"> Mass balance approach is mathematical recycling and not approved by</w:t>
      </w:r>
      <w:r>
        <w:rPr>
          <w:rFonts w:ascii="Noto IKEA Latin" w:hAnsi="Noto IKEA Latin"/>
          <w:sz w:val="20"/>
          <w:szCs w:val="20"/>
        </w:rPr>
        <w:t xml:space="preserve"> the European commission yet.</w:t>
      </w:r>
    </w:p>
    <w:p w14:paraId="07E247FD" w14:textId="77777777" w:rsidR="00E42D09" w:rsidRPr="000728C1" w:rsidRDefault="00E42D09" w:rsidP="008B480E">
      <w:pPr>
        <w:spacing w:before="0" w:after="0" w:line="276" w:lineRule="auto"/>
        <w:rPr>
          <w:rFonts w:ascii="Noto IKEA Latin" w:hAnsi="Noto IKEA Latin"/>
          <w:sz w:val="20"/>
          <w:szCs w:val="20"/>
        </w:rPr>
      </w:pPr>
    </w:p>
    <w:p w14:paraId="032F7230" w14:textId="77777777" w:rsidR="000728C1" w:rsidRPr="004A71D4" w:rsidRDefault="000728C1" w:rsidP="000728C1">
      <w:pPr>
        <w:spacing w:before="0" w:after="0" w:line="276" w:lineRule="auto"/>
        <w:rPr>
          <w:rFonts w:ascii="Noto IKEA Latin" w:hAnsi="Noto IKEA Latin"/>
          <w:b/>
          <w:bCs/>
          <w:color w:val="EC7216" w:themeColor="accent6"/>
          <w:sz w:val="20"/>
          <w:szCs w:val="20"/>
        </w:rPr>
      </w:pPr>
      <w:r w:rsidRPr="004A71D4">
        <w:rPr>
          <w:rFonts w:ascii="Noto IKEA Latin" w:hAnsi="Noto IKEA Latin"/>
          <w:b/>
          <w:bCs/>
          <w:color w:val="EC7216" w:themeColor="accent6"/>
          <w:sz w:val="20"/>
          <w:szCs w:val="20"/>
        </w:rPr>
        <w:t>RetourMatras strategic positioning</w:t>
      </w:r>
    </w:p>
    <w:p w14:paraId="4E3C4C71" w14:textId="54C90B19" w:rsid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 xml:space="preserve">RetourMatras </w:t>
      </w:r>
      <w:r w:rsidR="00443AA7">
        <w:rPr>
          <w:rFonts w:ascii="Noto IKEA Latin" w:hAnsi="Noto IKEA Latin"/>
          <w:sz w:val="20"/>
          <w:szCs w:val="20"/>
        </w:rPr>
        <w:t xml:space="preserve">strategic position is that is one of the few </w:t>
      </w:r>
      <w:r w:rsidRPr="000728C1">
        <w:rPr>
          <w:rFonts w:ascii="Noto IKEA Latin" w:hAnsi="Noto IKEA Latin"/>
          <w:sz w:val="20"/>
          <w:szCs w:val="20"/>
        </w:rPr>
        <w:t>compan</w:t>
      </w:r>
      <w:r w:rsidR="00443AA7">
        <w:rPr>
          <w:rFonts w:ascii="Noto IKEA Latin" w:hAnsi="Noto IKEA Latin"/>
          <w:sz w:val="20"/>
          <w:szCs w:val="20"/>
        </w:rPr>
        <w:t xml:space="preserve">ies </w:t>
      </w:r>
      <w:r w:rsidRPr="000728C1">
        <w:rPr>
          <w:rFonts w:ascii="Noto IKEA Latin" w:hAnsi="Noto IKEA Latin"/>
          <w:sz w:val="20"/>
          <w:szCs w:val="20"/>
        </w:rPr>
        <w:t>producing repoliol at scale, meeting the quality requirements.</w:t>
      </w:r>
      <w:r w:rsidR="00443AA7">
        <w:rPr>
          <w:rFonts w:ascii="Noto IKEA Latin" w:hAnsi="Noto IKEA Latin"/>
          <w:sz w:val="20"/>
          <w:szCs w:val="20"/>
        </w:rPr>
        <w:t xml:space="preserve"> As we are vertically integrated, we have control over </w:t>
      </w:r>
      <w:r w:rsidR="00C1322A">
        <w:rPr>
          <w:rFonts w:ascii="Noto IKEA Latin" w:hAnsi="Noto IKEA Latin"/>
          <w:sz w:val="20"/>
          <w:szCs w:val="20"/>
        </w:rPr>
        <w:t xml:space="preserve">large quantities of post-consumer PU foam needed as feedstock, something where most chemical companies struggle with. </w:t>
      </w:r>
    </w:p>
    <w:p w14:paraId="7E81C63B" w14:textId="77777777" w:rsidR="00C1322A" w:rsidRPr="000728C1" w:rsidRDefault="00C1322A" w:rsidP="000728C1">
      <w:pPr>
        <w:spacing w:before="0" w:after="0" w:line="276" w:lineRule="auto"/>
        <w:rPr>
          <w:rFonts w:ascii="Noto IKEA Latin" w:hAnsi="Noto IKEA Latin"/>
          <w:sz w:val="20"/>
          <w:szCs w:val="20"/>
        </w:rPr>
      </w:pPr>
    </w:p>
    <w:tbl>
      <w:tblPr>
        <w:tblStyle w:val="ListTable3-Accent6"/>
        <w:tblW w:w="0" w:type="auto"/>
        <w:tblLook w:val="04A0" w:firstRow="1" w:lastRow="0" w:firstColumn="1" w:lastColumn="0" w:noHBand="0" w:noVBand="1"/>
      </w:tblPr>
      <w:tblGrid>
        <w:gridCol w:w="4632"/>
        <w:gridCol w:w="5353"/>
      </w:tblGrid>
      <w:tr w:rsidR="000728C1" w:rsidRPr="000728C1" w14:paraId="5FE8AE7C" w14:textId="77777777" w:rsidTr="00C132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32" w:type="dxa"/>
          </w:tcPr>
          <w:p w14:paraId="6948FADD" w14:textId="77777777" w:rsidR="000728C1" w:rsidRPr="003A597E" w:rsidRDefault="000728C1" w:rsidP="003A597E">
            <w:pPr>
              <w:spacing w:before="0" w:after="0" w:line="276" w:lineRule="auto"/>
              <w:rPr>
                <w:rFonts w:ascii="Noto IKEA Latin" w:hAnsi="Noto IKEA Latin"/>
                <w:color w:val="FFFFFF" w:themeColor="background1"/>
                <w:sz w:val="18"/>
                <w:szCs w:val="18"/>
              </w:rPr>
            </w:pPr>
            <w:r w:rsidRPr="003A597E">
              <w:rPr>
                <w:rFonts w:ascii="Noto IKEA Latin" w:hAnsi="Noto IKEA Latin"/>
                <w:color w:val="FFFFFF" w:themeColor="background1"/>
                <w:sz w:val="18"/>
                <w:szCs w:val="18"/>
              </w:rPr>
              <w:t>Strengths to build on</w:t>
            </w:r>
          </w:p>
        </w:tc>
        <w:tc>
          <w:tcPr>
            <w:tcW w:w="5353" w:type="dxa"/>
          </w:tcPr>
          <w:p w14:paraId="2FCCD3DE" w14:textId="77777777" w:rsidR="000728C1" w:rsidRPr="003A597E" w:rsidRDefault="000728C1" w:rsidP="003A597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597E">
              <w:rPr>
                <w:rFonts w:ascii="Noto IKEA Latin" w:hAnsi="Noto IKEA Latin"/>
                <w:color w:val="FFFFFF" w:themeColor="background1"/>
                <w:sz w:val="18"/>
                <w:szCs w:val="18"/>
              </w:rPr>
              <w:t>Weaknesses to improve</w:t>
            </w:r>
          </w:p>
        </w:tc>
      </w:tr>
      <w:tr w:rsidR="000728C1" w:rsidRPr="000728C1" w14:paraId="3D8590F1" w14:textId="77777777" w:rsidTr="00C1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2" w:type="dxa"/>
          </w:tcPr>
          <w:p w14:paraId="37C8A9BB" w14:textId="57132590" w:rsidR="000728C1" w:rsidRPr="003A597E" w:rsidRDefault="005D389C" w:rsidP="003A597E">
            <w:pPr>
              <w:pStyle w:val="ListParagraph"/>
              <w:numPr>
                <w:ilvl w:val="0"/>
                <w:numId w:val="18"/>
              </w:numPr>
              <w:spacing w:before="0" w:after="0" w:line="276" w:lineRule="auto"/>
              <w:rPr>
                <w:rFonts w:ascii="Noto IKEA Latin" w:hAnsi="Noto IKEA Latin"/>
                <w:b w:val="0"/>
                <w:bCs w:val="0"/>
                <w:sz w:val="18"/>
                <w:szCs w:val="18"/>
              </w:rPr>
            </w:pPr>
            <w:r w:rsidRPr="003A597E">
              <w:rPr>
                <w:rFonts w:ascii="Noto IKEA Latin" w:hAnsi="Noto IKEA Latin"/>
                <w:b w:val="0"/>
                <w:bCs w:val="0"/>
                <w:sz w:val="18"/>
                <w:szCs w:val="18"/>
              </w:rPr>
              <w:t>Recycled content</w:t>
            </w:r>
          </w:p>
          <w:p w14:paraId="0EE14742" w14:textId="77777777" w:rsidR="00DC3E5C" w:rsidRPr="003A597E" w:rsidRDefault="00DC3E5C" w:rsidP="003A597E">
            <w:pPr>
              <w:pStyle w:val="ListParagraph"/>
              <w:numPr>
                <w:ilvl w:val="0"/>
                <w:numId w:val="18"/>
              </w:numPr>
              <w:spacing w:before="0" w:after="0" w:line="276" w:lineRule="auto"/>
              <w:rPr>
                <w:rFonts w:ascii="Noto IKEA Latin" w:hAnsi="Noto IKEA Latin"/>
                <w:b w:val="0"/>
                <w:bCs w:val="0"/>
                <w:sz w:val="18"/>
                <w:szCs w:val="18"/>
              </w:rPr>
            </w:pPr>
            <w:r w:rsidRPr="003A597E">
              <w:rPr>
                <w:rFonts w:ascii="Noto IKEA Latin" w:hAnsi="Noto IKEA Latin"/>
                <w:b w:val="0"/>
                <w:bCs w:val="0"/>
                <w:sz w:val="18"/>
                <w:szCs w:val="18"/>
              </w:rPr>
              <w:t>Control over post-consumer PU foam</w:t>
            </w:r>
          </w:p>
          <w:p w14:paraId="7C7AA5C8" w14:textId="5EB56A02" w:rsidR="00DC3E5C" w:rsidRPr="003A597E" w:rsidRDefault="00C1322A" w:rsidP="003A597E">
            <w:pPr>
              <w:pStyle w:val="ListParagraph"/>
              <w:numPr>
                <w:ilvl w:val="0"/>
                <w:numId w:val="18"/>
              </w:numPr>
              <w:spacing w:before="0" w:after="0" w:line="276" w:lineRule="auto"/>
              <w:rPr>
                <w:rFonts w:ascii="Noto IKEA Latin" w:hAnsi="Noto IKEA Latin"/>
                <w:b w:val="0"/>
                <w:bCs w:val="0"/>
                <w:sz w:val="18"/>
                <w:szCs w:val="18"/>
              </w:rPr>
            </w:pPr>
            <w:r w:rsidRPr="003A597E">
              <w:rPr>
                <w:rFonts w:ascii="Noto IKEA Latin" w:hAnsi="Noto IKEA Latin"/>
                <w:b w:val="0"/>
                <w:bCs w:val="0"/>
                <w:sz w:val="18"/>
                <w:szCs w:val="18"/>
              </w:rPr>
              <w:t>Proven q</w:t>
            </w:r>
            <w:r w:rsidR="00DC3E5C" w:rsidRPr="003A597E">
              <w:rPr>
                <w:rFonts w:ascii="Noto IKEA Latin" w:hAnsi="Noto IKEA Latin"/>
                <w:b w:val="0"/>
                <w:bCs w:val="0"/>
                <w:sz w:val="18"/>
                <w:szCs w:val="18"/>
              </w:rPr>
              <w:t xml:space="preserve">uality </w:t>
            </w:r>
          </w:p>
        </w:tc>
        <w:tc>
          <w:tcPr>
            <w:tcW w:w="5353" w:type="dxa"/>
          </w:tcPr>
          <w:p w14:paraId="69191EB4" w14:textId="6DCAD978" w:rsidR="000728C1" w:rsidRPr="00B415C0" w:rsidRDefault="00F83AD5" w:rsidP="00B415C0">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Limited p</w:t>
            </w:r>
            <w:r w:rsidR="0020612A" w:rsidRPr="003A597E">
              <w:rPr>
                <w:rFonts w:ascii="Noto IKEA Latin" w:hAnsi="Noto IKEA Latin"/>
                <w:sz w:val="18"/>
                <w:szCs w:val="18"/>
              </w:rPr>
              <w:t>roduction experience</w:t>
            </w:r>
          </w:p>
          <w:p w14:paraId="36DC67AD" w14:textId="4979E0CF" w:rsidR="008E0F50" w:rsidRPr="003A597E" w:rsidRDefault="00F83AD5" w:rsidP="003A597E">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Limited s</w:t>
            </w:r>
            <w:r w:rsidR="008E0F50" w:rsidRPr="003A597E">
              <w:rPr>
                <w:rFonts w:ascii="Noto IKEA Latin" w:hAnsi="Noto IKEA Latin"/>
                <w:sz w:val="18"/>
                <w:szCs w:val="18"/>
              </w:rPr>
              <w:t>cale</w:t>
            </w:r>
          </w:p>
          <w:p w14:paraId="0836E897" w14:textId="0C50B1CC" w:rsidR="00F200B0" w:rsidRPr="003A597E" w:rsidRDefault="00F83AD5" w:rsidP="003A597E">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Limited s</w:t>
            </w:r>
            <w:r w:rsidR="00F200B0" w:rsidRPr="003A597E">
              <w:rPr>
                <w:rFonts w:ascii="Noto IKEA Latin" w:hAnsi="Noto IKEA Latin"/>
                <w:sz w:val="18"/>
                <w:szCs w:val="18"/>
              </w:rPr>
              <w:t>to</w:t>
            </w:r>
            <w:r>
              <w:rPr>
                <w:rFonts w:ascii="Noto IKEA Latin" w:hAnsi="Noto IKEA Latin"/>
                <w:sz w:val="18"/>
                <w:szCs w:val="18"/>
              </w:rPr>
              <w:t>rage</w:t>
            </w:r>
            <w:r w:rsidR="00F200B0" w:rsidRPr="003A597E">
              <w:rPr>
                <w:rFonts w:ascii="Noto IKEA Latin" w:hAnsi="Noto IKEA Latin"/>
                <w:sz w:val="18"/>
                <w:szCs w:val="18"/>
              </w:rPr>
              <w:t xml:space="preserve"> capacity</w:t>
            </w:r>
          </w:p>
        </w:tc>
      </w:tr>
    </w:tbl>
    <w:p w14:paraId="48164E35" w14:textId="77777777" w:rsidR="000728C1" w:rsidRPr="000728C1" w:rsidRDefault="000728C1" w:rsidP="000728C1">
      <w:pPr>
        <w:spacing w:before="0" w:after="0" w:line="276" w:lineRule="auto"/>
        <w:rPr>
          <w:rFonts w:ascii="Noto IKEA Latin" w:hAnsi="Noto IKEA Latin"/>
          <w:sz w:val="20"/>
          <w:szCs w:val="20"/>
        </w:rPr>
      </w:pPr>
    </w:p>
    <w:p w14:paraId="4CAB1270" w14:textId="77777777" w:rsidR="000728C1" w:rsidRPr="00CC1D24" w:rsidRDefault="000728C1" w:rsidP="000728C1">
      <w:pPr>
        <w:spacing w:before="0" w:after="0" w:line="276" w:lineRule="auto"/>
        <w:rPr>
          <w:rFonts w:ascii="Noto IKEA Latin" w:hAnsi="Noto IKEA Latin"/>
          <w:b/>
          <w:bCs/>
          <w:color w:val="EC7216" w:themeColor="accent6"/>
          <w:sz w:val="20"/>
          <w:szCs w:val="20"/>
        </w:rPr>
      </w:pPr>
      <w:r w:rsidRPr="00CC1D24">
        <w:rPr>
          <w:rFonts w:ascii="Noto IKEA Latin" w:hAnsi="Noto IKEA Latin"/>
          <w:b/>
          <w:bCs/>
          <w:color w:val="EC7216" w:themeColor="accent6"/>
          <w:sz w:val="20"/>
          <w:szCs w:val="20"/>
        </w:rPr>
        <w:t>Goals 2028</w:t>
      </w:r>
    </w:p>
    <w:tbl>
      <w:tblPr>
        <w:tblStyle w:val="ListTable3-Accent6"/>
        <w:tblW w:w="0" w:type="auto"/>
        <w:tblLook w:val="04A0" w:firstRow="1" w:lastRow="0" w:firstColumn="1" w:lastColumn="0" w:noHBand="0" w:noVBand="1"/>
      </w:tblPr>
      <w:tblGrid>
        <w:gridCol w:w="2515"/>
        <w:gridCol w:w="3201"/>
        <w:gridCol w:w="4269"/>
      </w:tblGrid>
      <w:tr w:rsidR="000728C1" w:rsidRPr="000728C1" w14:paraId="57558F11" w14:textId="77777777" w:rsidTr="006A3A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Pr>
          <w:p w14:paraId="59EF4301" w14:textId="77777777" w:rsidR="000728C1" w:rsidRPr="00787F57" w:rsidRDefault="000728C1" w:rsidP="003A597E">
            <w:pPr>
              <w:spacing w:before="0" w:after="0" w:line="276" w:lineRule="auto"/>
              <w:rPr>
                <w:rFonts w:ascii="Noto IKEA Latin" w:hAnsi="Noto IKEA Latin"/>
                <w:sz w:val="18"/>
                <w:szCs w:val="18"/>
              </w:rPr>
            </w:pPr>
          </w:p>
        </w:tc>
        <w:tc>
          <w:tcPr>
            <w:tcW w:w="3201" w:type="dxa"/>
            <w:hideMark/>
          </w:tcPr>
          <w:p w14:paraId="4AEA61EB" w14:textId="77777777" w:rsidR="000728C1" w:rsidRPr="00D40C2F" w:rsidRDefault="000728C1" w:rsidP="003A597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D40C2F">
              <w:rPr>
                <w:rFonts w:ascii="Noto IKEA Latin" w:hAnsi="Noto IKEA Latin"/>
                <w:color w:val="FFFFFF" w:themeColor="background1"/>
                <w:sz w:val="18"/>
                <w:szCs w:val="18"/>
              </w:rPr>
              <w:t>Where are we now (2023)</w:t>
            </w:r>
          </w:p>
        </w:tc>
        <w:tc>
          <w:tcPr>
            <w:tcW w:w="4269" w:type="dxa"/>
            <w:hideMark/>
          </w:tcPr>
          <w:p w14:paraId="1CBB4512" w14:textId="77777777" w:rsidR="000728C1" w:rsidRPr="00D40C2F" w:rsidRDefault="000728C1" w:rsidP="003A597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D40C2F">
              <w:rPr>
                <w:rFonts w:ascii="Noto IKEA Latin" w:hAnsi="Noto IKEA Latin"/>
                <w:color w:val="FFFFFF" w:themeColor="background1"/>
                <w:sz w:val="18"/>
                <w:szCs w:val="18"/>
              </w:rPr>
              <w:t>Wished position 2028</w:t>
            </w:r>
          </w:p>
        </w:tc>
      </w:tr>
      <w:tr w:rsidR="000728C1" w:rsidRPr="000728C1" w14:paraId="2855010D" w14:textId="77777777" w:rsidTr="006A3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085E5C9D" w14:textId="77777777" w:rsidR="000728C1" w:rsidRPr="00787F57" w:rsidRDefault="000728C1" w:rsidP="003A597E">
            <w:pPr>
              <w:spacing w:before="0" w:after="0" w:line="276" w:lineRule="auto"/>
              <w:rPr>
                <w:rFonts w:ascii="Noto IKEA Latin" w:hAnsi="Noto IKEA Latin"/>
                <w:sz w:val="18"/>
                <w:szCs w:val="18"/>
              </w:rPr>
            </w:pPr>
            <w:r w:rsidRPr="00787F57">
              <w:rPr>
                <w:rFonts w:ascii="Noto IKEA Latin" w:hAnsi="Noto IKEA Latin"/>
                <w:sz w:val="18"/>
                <w:szCs w:val="18"/>
              </w:rPr>
              <w:t>Chemical recycling units</w:t>
            </w:r>
          </w:p>
        </w:tc>
        <w:tc>
          <w:tcPr>
            <w:tcW w:w="3201" w:type="dxa"/>
            <w:hideMark/>
          </w:tcPr>
          <w:p w14:paraId="2713B9EB" w14:textId="77777777" w:rsidR="000728C1" w:rsidRPr="00787F57" w:rsidRDefault="000728C1" w:rsidP="003A597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1 unit (2500 T. capacity)</w:t>
            </w:r>
          </w:p>
          <w:p w14:paraId="3AD03FC4" w14:textId="77777777" w:rsidR="000728C1" w:rsidRPr="00787F57" w:rsidRDefault="000728C1" w:rsidP="003A597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w:t>
            </w:r>
            <w:proofErr w:type="spellStart"/>
            <w:r w:rsidRPr="00787F57">
              <w:rPr>
                <w:rFonts w:ascii="Noto IKEA Latin" w:hAnsi="Noto IKEA Latin"/>
                <w:sz w:val="18"/>
                <w:szCs w:val="18"/>
              </w:rPr>
              <w:t>Lelystad</w:t>
            </w:r>
            <w:proofErr w:type="spellEnd"/>
            <w:r w:rsidRPr="00787F57">
              <w:rPr>
                <w:rFonts w:ascii="Noto IKEA Latin" w:hAnsi="Noto IKEA Latin"/>
                <w:sz w:val="18"/>
                <w:szCs w:val="18"/>
              </w:rPr>
              <w:t>)</w:t>
            </w:r>
          </w:p>
          <w:p w14:paraId="622B2269" w14:textId="77777777" w:rsidR="000728C1" w:rsidRPr="00787F57" w:rsidRDefault="000728C1" w:rsidP="003A597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4269" w:type="dxa"/>
          </w:tcPr>
          <w:p w14:paraId="2BD3F8AD" w14:textId="77777777" w:rsidR="000728C1" w:rsidRPr="00787F57" w:rsidRDefault="000728C1" w:rsidP="003A597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 xml:space="preserve">9 units </w:t>
            </w:r>
          </w:p>
          <w:p w14:paraId="7DF7D937" w14:textId="77777777" w:rsidR="000728C1" w:rsidRPr="00787F57" w:rsidRDefault="000728C1" w:rsidP="003A597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(2500 T capacity)</w:t>
            </w:r>
          </w:p>
        </w:tc>
      </w:tr>
      <w:tr w:rsidR="000728C1" w:rsidRPr="000728C1" w14:paraId="6D2199F9" w14:textId="77777777" w:rsidTr="006A3A7C">
        <w:tc>
          <w:tcPr>
            <w:cnfStyle w:val="001000000000" w:firstRow="0" w:lastRow="0" w:firstColumn="1" w:lastColumn="0" w:oddVBand="0" w:evenVBand="0" w:oddHBand="0" w:evenHBand="0" w:firstRowFirstColumn="0" w:firstRowLastColumn="0" w:lastRowFirstColumn="0" w:lastRowLastColumn="0"/>
            <w:tcW w:w="2515" w:type="dxa"/>
            <w:hideMark/>
          </w:tcPr>
          <w:p w14:paraId="646827FE" w14:textId="77777777" w:rsidR="000728C1" w:rsidRDefault="000728C1" w:rsidP="003A597E">
            <w:pPr>
              <w:spacing w:before="0" w:after="0" w:line="276" w:lineRule="auto"/>
              <w:rPr>
                <w:rFonts w:ascii="Noto IKEA Latin" w:hAnsi="Noto IKEA Latin"/>
                <w:b w:val="0"/>
                <w:bCs w:val="0"/>
                <w:sz w:val="18"/>
                <w:szCs w:val="18"/>
              </w:rPr>
            </w:pPr>
            <w:r w:rsidRPr="00787F57">
              <w:rPr>
                <w:rFonts w:ascii="Noto IKEA Latin" w:hAnsi="Noto IKEA Latin"/>
                <w:sz w:val="18"/>
                <w:szCs w:val="18"/>
              </w:rPr>
              <w:t>Repolyol produced (T)</w:t>
            </w:r>
          </w:p>
          <w:p w14:paraId="0D601F08" w14:textId="77777777" w:rsidR="006A3A7C" w:rsidRDefault="006A3A7C" w:rsidP="003A597E">
            <w:pPr>
              <w:spacing w:before="0" w:after="0" w:line="276" w:lineRule="auto"/>
              <w:rPr>
                <w:rFonts w:ascii="Noto IKEA Latin" w:hAnsi="Noto IKEA Latin"/>
                <w:b w:val="0"/>
                <w:bCs w:val="0"/>
                <w:sz w:val="18"/>
                <w:szCs w:val="18"/>
              </w:rPr>
            </w:pPr>
          </w:p>
          <w:p w14:paraId="6016231E" w14:textId="4AACDB5C" w:rsidR="00D40C2F" w:rsidRPr="00787F57" w:rsidRDefault="00D40C2F" w:rsidP="003A597E">
            <w:pPr>
              <w:spacing w:before="0" w:after="0" w:line="276" w:lineRule="auto"/>
              <w:rPr>
                <w:rFonts w:ascii="Noto IKEA Latin" w:hAnsi="Noto IKEA Latin"/>
                <w:sz w:val="18"/>
                <w:szCs w:val="18"/>
              </w:rPr>
            </w:pPr>
          </w:p>
        </w:tc>
        <w:tc>
          <w:tcPr>
            <w:tcW w:w="3201" w:type="dxa"/>
            <w:hideMark/>
          </w:tcPr>
          <w:p w14:paraId="4C4E161B" w14:textId="2BC3C7B6" w:rsidR="000728C1" w:rsidRPr="00787F57" w:rsidRDefault="000728C1" w:rsidP="003A597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787F57">
              <w:rPr>
                <w:rFonts w:ascii="Noto IKEA Latin" w:hAnsi="Noto IKEA Latin"/>
                <w:sz w:val="18"/>
                <w:szCs w:val="18"/>
              </w:rPr>
              <w:t>2.</w:t>
            </w:r>
            <w:r w:rsidR="00113373">
              <w:rPr>
                <w:rFonts w:ascii="Noto IKEA Latin" w:hAnsi="Noto IKEA Latin"/>
                <w:sz w:val="18"/>
                <w:szCs w:val="18"/>
              </w:rPr>
              <w:t>25</w:t>
            </w:r>
            <w:r w:rsidRPr="00787F57">
              <w:rPr>
                <w:rFonts w:ascii="Noto IKEA Latin" w:hAnsi="Noto IKEA Latin"/>
                <w:sz w:val="18"/>
                <w:szCs w:val="18"/>
              </w:rPr>
              <w:t>0 T.</w:t>
            </w:r>
          </w:p>
        </w:tc>
        <w:tc>
          <w:tcPr>
            <w:tcW w:w="4269" w:type="dxa"/>
            <w:hideMark/>
          </w:tcPr>
          <w:p w14:paraId="6AB2EC56" w14:textId="77777777" w:rsidR="000728C1" w:rsidRPr="00787F57" w:rsidRDefault="000728C1" w:rsidP="003A597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lang w:val="nl-NL"/>
              </w:rPr>
            </w:pPr>
            <w:r w:rsidRPr="00787F57">
              <w:rPr>
                <w:rFonts w:ascii="Noto IKEA Latin" w:hAnsi="Noto IKEA Latin"/>
                <w:sz w:val="18"/>
                <w:szCs w:val="18"/>
                <w:lang w:val="nl-NL"/>
              </w:rPr>
              <w:t>20.250 T.</w:t>
            </w:r>
          </w:p>
        </w:tc>
      </w:tr>
    </w:tbl>
    <w:p w14:paraId="3D1CD387" w14:textId="6D6FB8E0" w:rsidR="000728C1" w:rsidRDefault="000728C1" w:rsidP="000728C1">
      <w:pPr>
        <w:spacing w:before="0" w:after="0" w:line="276" w:lineRule="auto"/>
        <w:rPr>
          <w:rFonts w:ascii="Noto IKEA Latin" w:hAnsi="Noto IKEA Latin"/>
          <w:sz w:val="20"/>
          <w:szCs w:val="20"/>
        </w:rPr>
      </w:pPr>
    </w:p>
    <w:p w14:paraId="385C7C65" w14:textId="77777777" w:rsidR="00600890" w:rsidRDefault="00FB3FA6" w:rsidP="000728C1">
      <w:pPr>
        <w:spacing w:before="0" w:after="0" w:line="276" w:lineRule="auto"/>
        <w:rPr>
          <w:rFonts w:ascii="Noto IKEA Latin" w:hAnsi="Noto IKEA Latin"/>
          <w:sz w:val="20"/>
          <w:szCs w:val="20"/>
        </w:rPr>
      </w:pPr>
      <w:r>
        <w:rPr>
          <w:rFonts w:ascii="Noto IKEA Latin" w:hAnsi="Noto IKEA Latin"/>
          <w:sz w:val="20"/>
          <w:szCs w:val="20"/>
        </w:rPr>
        <w:t xml:space="preserve">If we reach our 2028 production capacity, </w:t>
      </w:r>
      <w:r w:rsidR="00BA01EB">
        <w:rPr>
          <w:rFonts w:ascii="Noto IKEA Latin" w:hAnsi="Noto IKEA Latin"/>
          <w:sz w:val="20"/>
          <w:szCs w:val="20"/>
        </w:rPr>
        <w:t xml:space="preserve">RetourMatras </w:t>
      </w:r>
      <w:r>
        <w:rPr>
          <w:rFonts w:ascii="Noto IKEA Latin" w:hAnsi="Noto IKEA Latin"/>
          <w:sz w:val="20"/>
          <w:szCs w:val="20"/>
        </w:rPr>
        <w:t xml:space="preserve">would supply 20.250 T. repoliol to a European market </w:t>
      </w:r>
      <w:r w:rsidR="00D0758A">
        <w:rPr>
          <w:rFonts w:ascii="Noto IKEA Latin" w:hAnsi="Noto IKEA Latin"/>
          <w:sz w:val="20"/>
          <w:szCs w:val="20"/>
        </w:rPr>
        <w:t xml:space="preserve">with a potential of </w:t>
      </w:r>
      <w:r w:rsidR="00BA01EB">
        <w:rPr>
          <w:rFonts w:ascii="Noto IKEA Latin" w:hAnsi="Noto IKEA Latin"/>
          <w:sz w:val="20"/>
          <w:szCs w:val="20"/>
        </w:rPr>
        <w:t>369.</w:t>
      </w:r>
      <w:r w:rsidR="0046481D">
        <w:rPr>
          <w:rFonts w:ascii="Noto IKEA Latin" w:hAnsi="Noto IKEA Latin"/>
          <w:sz w:val="20"/>
          <w:szCs w:val="20"/>
        </w:rPr>
        <w:t>6</w:t>
      </w:r>
      <w:r w:rsidR="00BA01EB">
        <w:rPr>
          <w:rFonts w:ascii="Noto IKEA Latin" w:hAnsi="Noto IKEA Latin"/>
          <w:sz w:val="20"/>
          <w:szCs w:val="20"/>
        </w:rPr>
        <w:t xml:space="preserve">00 T. (2x </w:t>
      </w:r>
      <w:r w:rsidR="007D2ABD">
        <w:rPr>
          <w:rFonts w:ascii="Noto IKEA Latin" w:hAnsi="Noto IKEA Latin"/>
          <w:sz w:val="20"/>
          <w:szCs w:val="20"/>
        </w:rPr>
        <w:t>184.</w:t>
      </w:r>
      <w:r w:rsidR="0046481D">
        <w:rPr>
          <w:rFonts w:ascii="Noto IKEA Latin" w:hAnsi="Noto IKEA Latin"/>
          <w:sz w:val="20"/>
          <w:szCs w:val="20"/>
        </w:rPr>
        <w:t>8</w:t>
      </w:r>
      <w:r w:rsidR="007D2ABD">
        <w:rPr>
          <w:rFonts w:ascii="Noto IKEA Latin" w:hAnsi="Noto IKEA Latin"/>
          <w:sz w:val="20"/>
          <w:szCs w:val="20"/>
        </w:rPr>
        <w:t>00 T).</w:t>
      </w:r>
      <w:r w:rsidR="0046481D">
        <w:rPr>
          <w:rFonts w:ascii="Noto IKEA Latin" w:hAnsi="Noto IKEA Latin"/>
          <w:sz w:val="20"/>
          <w:szCs w:val="20"/>
        </w:rPr>
        <w:t xml:space="preserve"> </w:t>
      </w:r>
      <w:r w:rsidR="00B24FCB">
        <w:rPr>
          <w:rFonts w:ascii="Noto IKEA Latin" w:hAnsi="Noto IKEA Latin"/>
          <w:sz w:val="20"/>
          <w:szCs w:val="20"/>
        </w:rPr>
        <w:t xml:space="preserve">Hence, a market-share of 5.5%. </w:t>
      </w:r>
      <w:r w:rsidR="008E441C">
        <w:rPr>
          <w:rFonts w:ascii="Noto IKEA Latin" w:hAnsi="Noto IKEA Latin"/>
          <w:sz w:val="20"/>
          <w:szCs w:val="20"/>
        </w:rPr>
        <w:t xml:space="preserve">Further product development – making our repoliol suitable for more applications – </w:t>
      </w:r>
      <w:r w:rsidR="00FE536A">
        <w:rPr>
          <w:rFonts w:ascii="Noto IKEA Latin" w:hAnsi="Noto IKEA Latin"/>
          <w:sz w:val="20"/>
          <w:szCs w:val="20"/>
        </w:rPr>
        <w:t>will help us achieving this goal.</w:t>
      </w:r>
    </w:p>
    <w:p w14:paraId="27F13A2D" w14:textId="77777777" w:rsidR="00600890" w:rsidRDefault="00600890" w:rsidP="000728C1">
      <w:pPr>
        <w:spacing w:before="0" w:after="0" w:line="276" w:lineRule="auto"/>
        <w:rPr>
          <w:rFonts w:ascii="Noto IKEA Latin" w:hAnsi="Noto IKEA Latin"/>
          <w:sz w:val="20"/>
          <w:szCs w:val="20"/>
        </w:rPr>
      </w:pPr>
    </w:p>
    <w:p w14:paraId="28DCE164" w14:textId="50E0861C" w:rsidR="00600890" w:rsidRPr="00600890" w:rsidRDefault="00600890" w:rsidP="000728C1">
      <w:pPr>
        <w:spacing w:before="0" w:after="0" w:line="276" w:lineRule="auto"/>
        <w:rPr>
          <w:rFonts w:ascii="Noto IKEA Latin" w:hAnsi="Noto IKEA Latin"/>
          <w:b/>
          <w:bCs/>
          <w:color w:val="EC7216" w:themeColor="accent6"/>
          <w:sz w:val="20"/>
          <w:szCs w:val="20"/>
        </w:rPr>
      </w:pPr>
      <w:r w:rsidRPr="00600890">
        <w:rPr>
          <w:rFonts w:ascii="Noto IKEA Latin" w:hAnsi="Noto IKEA Latin"/>
          <w:b/>
          <w:bCs/>
          <w:color w:val="EC7216" w:themeColor="accent6"/>
          <w:sz w:val="20"/>
          <w:szCs w:val="20"/>
        </w:rPr>
        <w:t>Next steps</w:t>
      </w:r>
    </w:p>
    <w:p w14:paraId="6A43E959" w14:textId="439B2ECE" w:rsidR="00FC4755" w:rsidRDefault="00600890" w:rsidP="00600890">
      <w:pPr>
        <w:pStyle w:val="ListParagraph"/>
        <w:numPr>
          <w:ilvl w:val="0"/>
          <w:numId w:val="36"/>
        </w:numPr>
        <w:spacing w:before="0" w:after="0" w:line="276" w:lineRule="auto"/>
        <w:rPr>
          <w:rFonts w:ascii="Noto IKEA Latin" w:hAnsi="Noto IKEA Latin"/>
          <w:sz w:val="20"/>
          <w:szCs w:val="20"/>
        </w:rPr>
      </w:pPr>
      <w:r>
        <w:rPr>
          <w:rFonts w:ascii="Noto IKEA Latin" w:hAnsi="Noto IKEA Latin"/>
          <w:sz w:val="20"/>
          <w:szCs w:val="20"/>
        </w:rPr>
        <w:t xml:space="preserve">Formulate </w:t>
      </w:r>
      <w:r w:rsidR="00874D55" w:rsidRPr="00600890">
        <w:rPr>
          <w:rFonts w:ascii="Noto IKEA Latin" w:hAnsi="Noto IKEA Latin"/>
          <w:sz w:val="20"/>
          <w:szCs w:val="20"/>
        </w:rPr>
        <w:t>penetration plan with more detail</w:t>
      </w:r>
      <w:r w:rsidR="00FE536A" w:rsidRPr="00600890">
        <w:rPr>
          <w:rFonts w:ascii="Noto IKEA Latin" w:hAnsi="Noto IKEA Latin"/>
          <w:sz w:val="20"/>
          <w:szCs w:val="20"/>
        </w:rPr>
        <w:t xml:space="preserve">s on the competitive landscape and actions needed to grow market-share. </w:t>
      </w:r>
    </w:p>
    <w:p w14:paraId="2F4E5222" w14:textId="246BC712" w:rsidR="00D42C9A" w:rsidRPr="00600890" w:rsidRDefault="00D42C9A" w:rsidP="00600890">
      <w:pPr>
        <w:pStyle w:val="ListParagraph"/>
        <w:numPr>
          <w:ilvl w:val="0"/>
          <w:numId w:val="36"/>
        </w:numPr>
        <w:spacing w:before="0" w:after="0" w:line="276" w:lineRule="auto"/>
        <w:rPr>
          <w:rFonts w:ascii="Noto IKEA Latin" w:hAnsi="Noto IKEA Latin"/>
          <w:sz w:val="20"/>
          <w:szCs w:val="20"/>
        </w:rPr>
      </w:pPr>
      <w:r>
        <w:rPr>
          <w:rFonts w:ascii="Noto IKEA Latin" w:hAnsi="Noto IKEA Latin"/>
          <w:sz w:val="20"/>
          <w:szCs w:val="20"/>
        </w:rPr>
        <w:t>Prepare business case for 2 additional reactors in The Netherlands.</w:t>
      </w:r>
    </w:p>
    <w:p w14:paraId="15EBB571" w14:textId="77777777" w:rsidR="000728C1" w:rsidRPr="000728C1" w:rsidRDefault="000728C1" w:rsidP="000728C1">
      <w:pPr>
        <w:spacing w:before="0" w:after="0" w:line="276" w:lineRule="auto"/>
        <w:ind w:left="360"/>
        <w:rPr>
          <w:rFonts w:ascii="Noto IKEA Latin" w:hAnsi="Noto IKEA Latin"/>
          <w:b/>
          <w:bCs/>
          <w:i/>
          <w:iCs/>
          <w:sz w:val="20"/>
          <w:szCs w:val="20"/>
        </w:rPr>
      </w:pPr>
    </w:p>
    <w:p w14:paraId="5FE2EF21" w14:textId="77777777" w:rsidR="00D42C9A" w:rsidRDefault="00D42C9A">
      <w:pPr>
        <w:spacing w:before="0" w:after="160" w:line="259" w:lineRule="auto"/>
        <w:rPr>
          <w:rFonts w:ascii="Noto IKEA Latin" w:hAnsi="Noto IKEA Latin"/>
          <w:b/>
          <w:bCs/>
          <w:i/>
          <w:iCs/>
          <w:color w:val="EC7216" w:themeColor="accent6"/>
          <w:sz w:val="20"/>
          <w:szCs w:val="20"/>
        </w:rPr>
      </w:pPr>
      <w:r>
        <w:rPr>
          <w:rFonts w:ascii="Noto IKEA Latin" w:hAnsi="Noto IKEA Latin"/>
          <w:b/>
          <w:bCs/>
          <w:i/>
          <w:iCs/>
          <w:color w:val="EC7216" w:themeColor="accent6"/>
          <w:sz w:val="20"/>
          <w:szCs w:val="20"/>
        </w:rPr>
        <w:br w:type="page"/>
      </w:r>
    </w:p>
    <w:p w14:paraId="0E9C69E6" w14:textId="55C0C8C4" w:rsidR="000728C1" w:rsidRPr="00D40C2F" w:rsidRDefault="000728C1" w:rsidP="000728C1">
      <w:pPr>
        <w:pStyle w:val="ListParagraph"/>
        <w:numPr>
          <w:ilvl w:val="2"/>
          <w:numId w:val="8"/>
        </w:numPr>
        <w:spacing w:before="0" w:after="0" w:line="276" w:lineRule="auto"/>
        <w:rPr>
          <w:rFonts w:ascii="Noto IKEA Latin" w:hAnsi="Noto IKEA Latin"/>
          <w:b/>
          <w:bCs/>
          <w:i/>
          <w:iCs/>
          <w:color w:val="EC7216" w:themeColor="accent6"/>
          <w:sz w:val="20"/>
          <w:szCs w:val="20"/>
        </w:rPr>
      </w:pPr>
      <w:proofErr w:type="spellStart"/>
      <w:r w:rsidRPr="00D40C2F">
        <w:rPr>
          <w:rFonts w:ascii="Noto IKEA Latin" w:hAnsi="Noto IKEA Latin"/>
          <w:b/>
          <w:bCs/>
          <w:i/>
          <w:iCs/>
          <w:color w:val="EC7216" w:themeColor="accent6"/>
          <w:sz w:val="20"/>
          <w:szCs w:val="20"/>
        </w:rPr>
        <w:lastRenderedPageBreak/>
        <w:t>Rebond</w:t>
      </w:r>
      <w:proofErr w:type="spellEnd"/>
      <w:r w:rsidRPr="00D40C2F">
        <w:rPr>
          <w:rFonts w:ascii="Noto IKEA Latin" w:hAnsi="Noto IKEA Latin"/>
          <w:b/>
          <w:bCs/>
          <w:i/>
          <w:iCs/>
          <w:color w:val="EC7216" w:themeColor="accent6"/>
          <w:sz w:val="20"/>
          <w:szCs w:val="20"/>
        </w:rPr>
        <w:t xml:space="preserve"> foam market</w:t>
      </w:r>
    </w:p>
    <w:p w14:paraId="219758B9" w14:textId="77777777" w:rsidR="000728C1" w:rsidRPr="000728C1" w:rsidRDefault="000728C1" w:rsidP="000728C1">
      <w:pPr>
        <w:spacing w:before="0" w:after="0" w:line="276" w:lineRule="auto"/>
        <w:rPr>
          <w:rFonts w:ascii="Noto IKEA Latin" w:hAnsi="Noto IKEA Latin"/>
          <w:b/>
          <w:bCs/>
          <w:sz w:val="20"/>
          <w:szCs w:val="20"/>
        </w:rPr>
      </w:pPr>
    </w:p>
    <w:p w14:paraId="46338594" w14:textId="77777777" w:rsidR="000728C1" w:rsidRPr="00D40C2F" w:rsidRDefault="000728C1" w:rsidP="003A597E">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Market size &amp; developments</w:t>
      </w:r>
    </w:p>
    <w:p w14:paraId="33F17409" w14:textId="0BF10C86" w:rsidR="000728C1" w:rsidRPr="000728C1" w:rsidRDefault="000728C1" w:rsidP="003A597E">
      <w:pPr>
        <w:spacing w:before="0" w:after="0" w:line="276" w:lineRule="auto"/>
        <w:rPr>
          <w:rFonts w:ascii="Noto IKEA Latin" w:hAnsi="Noto IKEA Latin"/>
          <w:sz w:val="20"/>
          <w:szCs w:val="20"/>
        </w:rPr>
      </w:pPr>
      <w:r w:rsidRPr="000728C1">
        <w:rPr>
          <w:rFonts w:ascii="Noto IKEA Latin" w:hAnsi="Noto IKEA Latin"/>
          <w:sz w:val="20"/>
          <w:szCs w:val="20"/>
        </w:rPr>
        <w:t xml:space="preserve">The European market for </w:t>
      </w:r>
      <w:proofErr w:type="spellStart"/>
      <w:r w:rsidRPr="000728C1">
        <w:rPr>
          <w:rFonts w:ascii="Noto IKEA Latin" w:hAnsi="Noto IKEA Latin"/>
          <w:sz w:val="20"/>
          <w:szCs w:val="20"/>
        </w:rPr>
        <w:t>rebond</w:t>
      </w:r>
      <w:proofErr w:type="spellEnd"/>
      <w:r w:rsidRPr="000728C1">
        <w:rPr>
          <w:rFonts w:ascii="Noto IKEA Latin" w:hAnsi="Noto IKEA Latin"/>
          <w:sz w:val="20"/>
          <w:szCs w:val="20"/>
        </w:rPr>
        <w:t xml:space="preserve"> foam is 200.000 T per year, of which 100.000 T in the UK (Carpet underlayment). </w:t>
      </w:r>
      <w:r w:rsidR="003A597E">
        <w:rPr>
          <w:rFonts w:ascii="Noto IKEA Latin" w:hAnsi="Noto IKEA Latin"/>
          <w:sz w:val="20"/>
          <w:szCs w:val="20"/>
        </w:rPr>
        <w:t>T</w:t>
      </w:r>
      <w:r w:rsidRPr="000728C1">
        <w:rPr>
          <w:rFonts w:ascii="Noto IKEA Latin" w:hAnsi="Noto IKEA Latin"/>
          <w:sz w:val="20"/>
          <w:szCs w:val="20"/>
        </w:rPr>
        <w:t xml:space="preserve">he past years volumes </w:t>
      </w:r>
      <w:r w:rsidR="003A597E">
        <w:rPr>
          <w:rFonts w:ascii="Noto IKEA Latin" w:hAnsi="Noto IKEA Latin"/>
          <w:sz w:val="20"/>
          <w:szCs w:val="20"/>
        </w:rPr>
        <w:t xml:space="preserve">have increased slightly </w:t>
      </w:r>
      <w:r w:rsidRPr="000728C1">
        <w:rPr>
          <w:rFonts w:ascii="Noto IKEA Latin" w:hAnsi="Noto IKEA Latin"/>
          <w:sz w:val="20"/>
          <w:szCs w:val="20"/>
        </w:rPr>
        <w:t>in line with slabstock production</w:t>
      </w:r>
      <w:r w:rsidR="003A597E">
        <w:rPr>
          <w:rFonts w:ascii="Noto IKEA Latin" w:hAnsi="Noto IKEA Latin"/>
          <w:sz w:val="20"/>
          <w:szCs w:val="20"/>
        </w:rPr>
        <w:t xml:space="preserve">. </w:t>
      </w:r>
      <w:r w:rsidRPr="000728C1">
        <w:rPr>
          <w:rFonts w:ascii="Noto IKEA Latin" w:hAnsi="Noto IKEA Latin"/>
          <w:sz w:val="20"/>
          <w:szCs w:val="20"/>
        </w:rPr>
        <w:t xml:space="preserve">However, it is expected that the European market will stabilize or even shrink. </w:t>
      </w:r>
      <w:r w:rsidR="003C07C1">
        <w:rPr>
          <w:rFonts w:ascii="Noto IKEA Latin" w:hAnsi="Noto IKEA Latin"/>
          <w:sz w:val="20"/>
          <w:szCs w:val="20"/>
        </w:rPr>
        <w:t>Cost p</w:t>
      </w:r>
      <w:r w:rsidRPr="000728C1">
        <w:rPr>
          <w:rFonts w:ascii="Noto IKEA Latin" w:hAnsi="Noto IKEA Latin"/>
          <w:sz w:val="20"/>
          <w:szCs w:val="20"/>
        </w:rPr>
        <w:t xml:space="preserve">rices depend on supply of foam flakes and prepolymer prices. As the market reaches saturation, increased supply will lead to decreasing prices. On the mid- to longer run, we expect that EU legislation (i.e. EU eco-design requirements) will stimulate the demand for </w:t>
      </w:r>
      <w:proofErr w:type="spellStart"/>
      <w:r w:rsidRPr="000728C1">
        <w:rPr>
          <w:rFonts w:ascii="Noto IKEA Latin" w:hAnsi="Noto IKEA Latin"/>
          <w:sz w:val="20"/>
          <w:szCs w:val="20"/>
        </w:rPr>
        <w:t>rebond</w:t>
      </w:r>
      <w:proofErr w:type="spellEnd"/>
      <w:r w:rsidRPr="000728C1">
        <w:rPr>
          <w:rFonts w:ascii="Noto IKEA Latin" w:hAnsi="Noto IKEA Latin"/>
          <w:sz w:val="20"/>
          <w:szCs w:val="20"/>
        </w:rPr>
        <w:t xml:space="preserve"> foam made with post-consumer recycled content.</w:t>
      </w:r>
    </w:p>
    <w:p w14:paraId="50FD3D8F" w14:textId="77777777" w:rsidR="000728C1" w:rsidRPr="000728C1" w:rsidRDefault="000728C1" w:rsidP="000728C1">
      <w:pPr>
        <w:spacing w:before="0" w:after="0" w:line="276" w:lineRule="auto"/>
        <w:rPr>
          <w:rFonts w:ascii="Noto IKEA Latin" w:hAnsi="Noto IKEA Latin"/>
          <w:sz w:val="20"/>
          <w:szCs w:val="20"/>
        </w:rPr>
      </w:pPr>
    </w:p>
    <w:p w14:paraId="1E2F6AF2" w14:textId="77777777" w:rsidR="000728C1" w:rsidRPr="00D40C2F" w:rsidRDefault="000728C1" w:rsidP="003A597E">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The customer base</w:t>
      </w:r>
    </w:p>
    <w:p w14:paraId="1C269125" w14:textId="1D3685FB" w:rsidR="000728C1" w:rsidRDefault="004903E5" w:rsidP="003A597E">
      <w:pPr>
        <w:spacing w:before="0" w:after="0" w:line="276" w:lineRule="auto"/>
        <w:rPr>
          <w:rFonts w:ascii="Noto IKEA Latin" w:hAnsi="Noto IKEA Latin"/>
          <w:sz w:val="20"/>
          <w:szCs w:val="20"/>
        </w:rPr>
      </w:pPr>
      <w:r>
        <w:rPr>
          <w:rFonts w:ascii="Noto IKEA Latin" w:hAnsi="Noto IKEA Latin"/>
          <w:sz w:val="20"/>
          <w:szCs w:val="20"/>
        </w:rPr>
        <w:t>The m</w:t>
      </w:r>
      <w:r w:rsidRPr="004903E5">
        <w:rPr>
          <w:rFonts w:ascii="Noto IKEA Latin" w:hAnsi="Noto IKEA Latin"/>
          <w:sz w:val="20"/>
          <w:szCs w:val="20"/>
        </w:rPr>
        <w:t xml:space="preserve">arket for </w:t>
      </w:r>
      <w:proofErr w:type="spellStart"/>
      <w:r w:rsidRPr="004903E5">
        <w:rPr>
          <w:rFonts w:ascii="Noto IKEA Latin" w:hAnsi="Noto IKEA Latin"/>
          <w:sz w:val="20"/>
          <w:szCs w:val="20"/>
        </w:rPr>
        <w:t>rebond</w:t>
      </w:r>
      <w:proofErr w:type="spellEnd"/>
      <w:r w:rsidRPr="004903E5">
        <w:rPr>
          <w:rFonts w:ascii="Noto IKEA Latin" w:hAnsi="Noto IKEA Latin"/>
          <w:sz w:val="20"/>
          <w:szCs w:val="20"/>
        </w:rPr>
        <w:t xml:space="preserve"> consists of two segments: square block and cylinder block production. </w:t>
      </w:r>
      <w:r>
        <w:rPr>
          <w:rFonts w:ascii="Noto IKEA Latin" w:hAnsi="Noto IKEA Latin"/>
          <w:sz w:val="20"/>
          <w:szCs w:val="20"/>
        </w:rPr>
        <w:t>R</w:t>
      </w:r>
      <w:r w:rsidRPr="004903E5">
        <w:rPr>
          <w:rFonts w:ascii="Noto IKEA Latin" w:hAnsi="Noto IKEA Latin"/>
          <w:sz w:val="20"/>
          <w:szCs w:val="20"/>
        </w:rPr>
        <w:t>etourMatras has cylinder block production to produce rolls.</w:t>
      </w:r>
      <w:r>
        <w:rPr>
          <w:rFonts w:ascii="Noto IKEA Latin" w:hAnsi="Noto IKEA Latin"/>
          <w:sz w:val="20"/>
          <w:szCs w:val="20"/>
        </w:rPr>
        <w:t xml:space="preserve"> </w:t>
      </w:r>
      <w:r w:rsidR="000728C1" w:rsidRPr="000728C1">
        <w:rPr>
          <w:rFonts w:ascii="Noto IKEA Latin" w:hAnsi="Noto IKEA Latin"/>
          <w:sz w:val="20"/>
          <w:szCs w:val="20"/>
        </w:rPr>
        <w:t xml:space="preserve">Different types the customers of </w:t>
      </w:r>
      <w:r w:rsidR="000728C1" w:rsidRPr="000728C1">
        <w:rPr>
          <w:rFonts w:ascii="Noto IKEA Latin" w:hAnsi="Noto IKEA Latin"/>
          <w:b/>
          <w:bCs/>
          <w:sz w:val="20"/>
          <w:szCs w:val="20"/>
        </w:rPr>
        <w:t>rolls</w:t>
      </w:r>
      <w:r>
        <w:t xml:space="preserve"> </w:t>
      </w:r>
      <w:r w:rsidR="000728C1" w:rsidRPr="000728C1">
        <w:rPr>
          <w:rFonts w:ascii="Noto IKEA Latin" w:hAnsi="Noto IKEA Latin"/>
          <w:sz w:val="20"/>
          <w:szCs w:val="20"/>
        </w:rPr>
        <w:t xml:space="preserve">of </w:t>
      </w:r>
      <w:proofErr w:type="spellStart"/>
      <w:r w:rsidR="000728C1" w:rsidRPr="000728C1">
        <w:rPr>
          <w:rFonts w:ascii="Noto IKEA Latin" w:hAnsi="Noto IKEA Latin"/>
          <w:sz w:val="20"/>
          <w:szCs w:val="20"/>
        </w:rPr>
        <w:t>rebond</w:t>
      </w:r>
      <w:proofErr w:type="spellEnd"/>
      <w:r w:rsidR="000728C1" w:rsidRPr="000728C1">
        <w:rPr>
          <w:rFonts w:ascii="Noto IKEA Latin" w:hAnsi="Noto IKEA Latin"/>
          <w:sz w:val="20"/>
          <w:szCs w:val="20"/>
        </w:rPr>
        <w:t xml:space="preserve"> foam can be identified, based on the end product use:</w:t>
      </w:r>
    </w:p>
    <w:p w14:paraId="1F59723B" w14:textId="77777777" w:rsidR="003A597E" w:rsidRPr="000728C1" w:rsidRDefault="003A597E" w:rsidP="003A597E">
      <w:pPr>
        <w:spacing w:before="0" w:after="0" w:line="276" w:lineRule="auto"/>
        <w:rPr>
          <w:rFonts w:ascii="Noto IKEA Latin" w:hAnsi="Noto IKEA Latin"/>
          <w:sz w:val="20"/>
          <w:szCs w:val="20"/>
        </w:rPr>
      </w:pPr>
    </w:p>
    <w:tbl>
      <w:tblPr>
        <w:tblStyle w:val="ListTable3-Accent6"/>
        <w:tblW w:w="0" w:type="auto"/>
        <w:tblLook w:val="04A0" w:firstRow="1" w:lastRow="0" w:firstColumn="1" w:lastColumn="0" w:noHBand="0" w:noVBand="1"/>
      </w:tblPr>
      <w:tblGrid>
        <w:gridCol w:w="2435"/>
        <w:gridCol w:w="7550"/>
      </w:tblGrid>
      <w:tr w:rsidR="000728C1" w:rsidRPr="000728C1" w14:paraId="44AF0AD5" w14:textId="77777777" w:rsidTr="003A5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5" w:type="dxa"/>
            <w:hideMark/>
          </w:tcPr>
          <w:p w14:paraId="0E9AFA02" w14:textId="77777777" w:rsidR="000728C1" w:rsidRPr="004903E5" w:rsidRDefault="000728C1" w:rsidP="004A71D4">
            <w:pPr>
              <w:spacing w:before="0" w:after="0" w:line="276" w:lineRule="auto"/>
              <w:rPr>
                <w:rFonts w:ascii="Noto IKEA Latin" w:hAnsi="Noto IKEA Latin"/>
                <w:color w:val="FFFFFF" w:themeColor="background1"/>
                <w:sz w:val="18"/>
                <w:szCs w:val="18"/>
              </w:rPr>
            </w:pPr>
            <w:r w:rsidRPr="004903E5">
              <w:rPr>
                <w:rFonts w:ascii="Noto IKEA Latin" w:hAnsi="Noto IKEA Latin"/>
                <w:color w:val="FFFFFF" w:themeColor="background1"/>
                <w:sz w:val="18"/>
                <w:szCs w:val="18"/>
              </w:rPr>
              <w:t>Product use</w:t>
            </w:r>
          </w:p>
        </w:tc>
        <w:tc>
          <w:tcPr>
            <w:tcW w:w="7550" w:type="dxa"/>
            <w:hideMark/>
          </w:tcPr>
          <w:p w14:paraId="6A75CFBA" w14:textId="77777777" w:rsidR="000728C1" w:rsidRPr="004903E5"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903E5">
              <w:rPr>
                <w:rFonts w:ascii="Noto IKEA Latin" w:hAnsi="Noto IKEA Latin"/>
                <w:color w:val="FFFFFF" w:themeColor="background1"/>
                <w:sz w:val="18"/>
                <w:szCs w:val="18"/>
              </w:rPr>
              <w:t>Customers</w:t>
            </w:r>
          </w:p>
        </w:tc>
      </w:tr>
      <w:tr w:rsidR="000728C1" w:rsidRPr="000728C1" w14:paraId="57DC13F9" w14:textId="77777777" w:rsidTr="003A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hideMark/>
          </w:tcPr>
          <w:p w14:paraId="0A3F5550" w14:textId="77777777" w:rsidR="000728C1" w:rsidRPr="004903E5" w:rsidRDefault="000728C1" w:rsidP="004A71D4">
            <w:pPr>
              <w:spacing w:before="0" w:after="0" w:line="276" w:lineRule="auto"/>
              <w:rPr>
                <w:rFonts w:ascii="Noto IKEA Latin" w:hAnsi="Noto IKEA Latin"/>
                <w:sz w:val="18"/>
                <w:szCs w:val="18"/>
              </w:rPr>
            </w:pPr>
            <w:r w:rsidRPr="004903E5">
              <w:rPr>
                <w:rFonts w:ascii="Noto IKEA Latin" w:hAnsi="Noto IKEA Latin"/>
                <w:sz w:val="18"/>
                <w:szCs w:val="18"/>
              </w:rPr>
              <w:t>Carpet Underlayment</w:t>
            </w:r>
          </w:p>
        </w:tc>
        <w:tc>
          <w:tcPr>
            <w:tcW w:w="7550" w:type="dxa"/>
            <w:hideMark/>
          </w:tcPr>
          <w:p w14:paraId="3AB89FED" w14:textId="77777777" w:rsidR="000728C1" w:rsidRPr="004903E5"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903E5">
              <w:rPr>
                <w:rFonts w:ascii="Noto IKEA Latin" w:hAnsi="Noto IKEA Latin"/>
                <w:sz w:val="18"/>
                <w:szCs w:val="18"/>
              </w:rPr>
              <w:t>Flooring companies like Carpet Right (mainly UK)</w:t>
            </w:r>
          </w:p>
        </w:tc>
      </w:tr>
      <w:tr w:rsidR="000728C1" w:rsidRPr="000728C1" w14:paraId="32732D36" w14:textId="77777777" w:rsidTr="003A597E">
        <w:tc>
          <w:tcPr>
            <w:cnfStyle w:val="001000000000" w:firstRow="0" w:lastRow="0" w:firstColumn="1" w:lastColumn="0" w:oddVBand="0" w:evenVBand="0" w:oddHBand="0" w:evenHBand="0" w:firstRowFirstColumn="0" w:firstRowLastColumn="0" w:lastRowFirstColumn="0" w:lastRowLastColumn="0"/>
            <w:tcW w:w="2435" w:type="dxa"/>
            <w:hideMark/>
          </w:tcPr>
          <w:p w14:paraId="30F71F3C" w14:textId="77777777" w:rsidR="000728C1" w:rsidRPr="004903E5" w:rsidRDefault="000728C1" w:rsidP="004A71D4">
            <w:pPr>
              <w:spacing w:before="0" w:after="0" w:line="276" w:lineRule="auto"/>
              <w:rPr>
                <w:rFonts w:ascii="Noto IKEA Latin" w:hAnsi="Noto IKEA Latin"/>
                <w:sz w:val="18"/>
                <w:szCs w:val="18"/>
              </w:rPr>
            </w:pPr>
            <w:r w:rsidRPr="004903E5">
              <w:rPr>
                <w:rFonts w:ascii="Noto IKEA Latin" w:hAnsi="Noto IKEA Latin"/>
                <w:sz w:val="18"/>
                <w:szCs w:val="18"/>
              </w:rPr>
              <w:t>Indoor Sports</w:t>
            </w:r>
          </w:p>
        </w:tc>
        <w:tc>
          <w:tcPr>
            <w:tcW w:w="7550" w:type="dxa"/>
            <w:hideMark/>
          </w:tcPr>
          <w:p w14:paraId="13760A3B" w14:textId="77777777" w:rsidR="000728C1" w:rsidRPr="004903E5"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4903E5">
              <w:rPr>
                <w:rFonts w:ascii="Noto IKEA Latin" w:hAnsi="Noto IKEA Latin"/>
                <w:sz w:val="18"/>
                <w:szCs w:val="18"/>
              </w:rPr>
              <w:t xml:space="preserve">Companies selling/installing indoor floors (gyms and temporary building like exhibition or sport events) </w:t>
            </w:r>
          </w:p>
        </w:tc>
      </w:tr>
      <w:tr w:rsidR="000728C1" w:rsidRPr="000728C1" w14:paraId="4ABF64F6" w14:textId="77777777" w:rsidTr="003A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hideMark/>
          </w:tcPr>
          <w:p w14:paraId="079A37CE" w14:textId="77777777" w:rsidR="000728C1" w:rsidRPr="004903E5" w:rsidRDefault="000728C1" w:rsidP="004A71D4">
            <w:pPr>
              <w:spacing w:before="0" w:after="0" w:line="276" w:lineRule="auto"/>
              <w:rPr>
                <w:rFonts w:ascii="Noto IKEA Latin" w:hAnsi="Noto IKEA Latin"/>
                <w:sz w:val="18"/>
                <w:szCs w:val="18"/>
              </w:rPr>
            </w:pPr>
            <w:r w:rsidRPr="004903E5">
              <w:rPr>
                <w:rFonts w:ascii="Noto IKEA Latin" w:hAnsi="Noto IKEA Latin"/>
                <w:sz w:val="18"/>
                <w:szCs w:val="18"/>
              </w:rPr>
              <w:t>Outdoor Sports</w:t>
            </w:r>
          </w:p>
        </w:tc>
        <w:tc>
          <w:tcPr>
            <w:tcW w:w="7550" w:type="dxa"/>
            <w:hideMark/>
          </w:tcPr>
          <w:p w14:paraId="425B7C61" w14:textId="77777777" w:rsidR="000728C1" w:rsidRPr="004903E5"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903E5">
              <w:rPr>
                <w:rFonts w:ascii="Noto IKEA Latin" w:hAnsi="Noto IKEA Latin"/>
                <w:sz w:val="18"/>
                <w:szCs w:val="18"/>
              </w:rPr>
              <w:t xml:space="preserve">Contractors of artificial grass fields </w:t>
            </w:r>
          </w:p>
        </w:tc>
      </w:tr>
    </w:tbl>
    <w:p w14:paraId="1AEFBB9F" w14:textId="77777777" w:rsidR="000728C1" w:rsidRPr="000728C1" w:rsidRDefault="000728C1" w:rsidP="000728C1">
      <w:pPr>
        <w:spacing w:before="0" w:after="0" w:line="276" w:lineRule="auto"/>
        <w:rPr>
          <w:rFonts w:ascii="Noto IKEA Latin" w:hAnsi="Noto IKEA Latin"/>
          <w:b/>
          <w:bCs/>
          <w:sz w:val="20"/>
          <w:szCs w:val="20"/>
        </w:rPr>
      </w:pPr>
    </w:p>
    <w:p w14:paraId="79FD7749" w14:textId="17BC3F49" w:rsidR="000728C1" w:rsidRPr="00886A06" w:rsidRDefault="000728C1" w:rsidP="004903E5">
      <w:pPr>
        <w:spacing w:before="0" w:after="0" w:line="276" w:lineRule="auto"/>
        <w:rPr>
          <w:rFonts w:ascii="Noto IKEA Latin" w:hAnsi="Noto IKEA Latin"/>
          <w:color w:val="EC7216" w:themeColor="accent6"/>
          <w:sz w:val="20"/>
          <w:szCs w:val="20"/>
        </w:rPr>
      </w:pPr>
      <w:r w:rsidRPr="00886A06">
        <w:rPr>
          <w:rFonts w:ascii="Noto IKEA Latin" w:hAnsi="Noto IKEA Latin"/>
          <w:b/>
          <w:bCs/>
          <w:color w:val="EC7216" w:themeColor="accent6"/>
          <w:sz w:val="20"/>
          <w:szCs w:val="20"/>
        </w:rPr>
        <w:t>Competitors</w:t>
      </w:r>
    </w:p>
    <w:tbl>
      <w:tblPr>
        <w:tblStyle w:val="ListTable3-Accent6"/>
        <w:tblW w:w="0" w:type="auto"/>
        <w:tblLook w:val="04A0" w:firstRow="1" w:lastRow="0" w:firstColumn="1" w:lastColumn="0" w:noHBand="0" w:noVBand="1"/>
      </w:tblPr>
      <w:tblGrid>
        <w:gridCol w:w="2890"/>
        <w:gridCol w:w="1340"/>
        <w:gridCol w:w="5755"/>
      </w:tblGrid>
      <w:tr w:rsidR="000728C1" w:rsidRPr="000728C1" w14:paraId="2DC028AA" w14:textId="77777777" w:rsidTr="003A5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hideMark/>
          </w:tcPr>
          <w:p w14:paraId="0BD61206" w14:textId="77777777" w:rsidR="000728C1" w:rsidRPr="00886A06" w:rsidRDefault="000728C1" w:rsidP="004A71D4">
            <w:pPr>
              <w:spacing w:before="0" w:after="0" w:line="276" w:lineRule="auto"/>
              <w:rPr>
                <w:rFonts w:ascii="Noto IKEA Latin" w:hAnsi="Noto IKEA Latin"/>
                <w:color w:val="FFFFFF" w:themeColor="background1"/>
                <w:sz w:val="18"/>
                <w:szCs w:val="18"/>
              </w:rPr>
            </w:pPr>
            <w:r w:rsidRPr="00886A06">
              <w:rPr>
                <w:rFonts w:ascii="Noto IKEA Latin" w:hAnsi="Noto IKEA Latin"/>
                <w:color w:val="FFFFFF" w:themeColor="background1"/>
                <w:sz w:val="18"/>
                <w:szCs w:val="18"/>
              </w:rPr>
              <w:t>Company</w:t>
            </w:r>
          </w:p>
        </w:tc>
        <w:tc>
          <w:tcPr>
            <w:tcW w:w="1340" w:type="dxa"/>
            <w:hideMark/>
          </w:tcPr>
          <w:p w14:paraId="2E7E363D" w14:textId="77777777" w:rsidR="000728C1" w:rsidRPr="00886A06"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886A06">
              <w:rPr>
                <w:rFonts w:ascii="Noto IKEA Latin" w:hAnsi="Noto IKEA Latin"/>
                <w:color w:val="FFFFFF" w:themeColor="background1"/>
                <w:sz w:val="18"/>
                <w:szCs w:val="18"/>
              </w:rPr>
              <w:t>Country</w:t>
            </w:r>
          </w:p>
        </w:tc>
        <w:tc>
          <w:tcPr>
            <w:tcW w:w="5755" w:type="dxa"/>
            <w:hideMark/>
          </w:tcPr>
          <w:p w14:paraId="3AF395A2" w14:textId="20022581" w:rsidR="000728C1" w:rsidRPr="00886A06"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886A06">
              <w:rPr>
                <w:rFonts w:ascii="Noto IKEA Latin" w:hAnsi="Noto IKEA Latin"/>
                <w:color w:val="FFFFFF" w:themeColor="background1"/>
                <w:sz w:val="18"/>
                <w:szCs w:val="18"/>
              </w:rPr>
              <w:t>Size UK market (PU Carpet Underlayment)</w:t>
            </w:r>
          </w:p>
        </w:tc>
      </w:tr>
      <w:tr w:rsidR="000728C1" w:rsidRPr="000728C1" w14:paraId="557F29F5" w14:textId="77777777" w:rsidTr="003A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hideMark/>
          </w:tcPr>
          <w:p w14:paraId="3FE4E02B" w14:textId="77777777" w:rsidR="000728C1" w:rsidRPr="00886A06" w:rsidRDefault="000728C1" w:rsidP="004A71D4">
            <w:pPr>
              <w:spacing w:before="0" w:after="0" w:line="276" w:lineRule="auto"/>
              <w:rPr>
                <w:rFonts w:ascii="Noto IKEA Latin" w:hAnsi="Noto IKEA Latin"/>
                <w:sz w:val="18"/>
                <w:szCs w:val="18"/>
              </w:rPr>
            </w:pPr>
            <w:r w:rsidRPr="00886A06">
              <w:rPr>
                <w:rFonts w:ascii="Noto IKEA Latin" w:hAnsi="Noto IKEA Latin"/>
                <w:sz w:val="18"/>
                <w:szCs w:val="18"/>
              </w:rPr>
              <w:t>Carpenter</w:t>
            </w:r>
          </w:p>
        </w:tc>
        <w:tc>
          <w:tcPr>
            <w:tcW w:w="1340" w:type="dxa"/>
            <w:hideMark/>
          </w:tcPr>
          <w:p w14:paraId="4A78A65D"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UK, DE</w:t>
            </w:r>
          </w:p>
        </w:tc>
        <w:tc>
          <w:tcPr>
            <w:tcW w:w="5755" w:type="dxa"/>
            <w:hideMark/>
          </w:tcPr>
          <w:p w14:paraId="11932856"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lang w:val="en-GB"/>
              </w:rPr>
              <w:t>£</w:t>
            </w:r>
            <w:r w:rsidRPr="00886A06">
              <w:rPr>
                <w:rFonts w:ascii="Noto IKEA Latin" w:hAnsi="Noto IKEA Latin"/>
                <w:sz w:val="18"/>
                <w:szCs w:val="18"/>
              </w:rPr>
              <w:t>15M</w:t>
            </w:r>
          </w:p>
        </w:tc>
      </w:tr>
      <w:tr w:rsidR="000728C1" w:rsidRPr="000728C1" w14:paraId="67B69C6A" w14:textId="77777777" w:rsidTr="003A597E">
        <w:tc>
          <w:tcPr>
            <w:cnfStyle w:val="001000000000" w:firstRow="0" w:lastRow="0" w:firstColumn="1" w:lastColumn="0" w:oddVBand="0" w:evenVBand="0" w:oddHBand="0" w:evenHBand="0" w:firstRowFirstColumn="0" w:firstRowLastColumn="0" w:lastRowFirstColumn="0" w:lastRowLastColumn="0"/>
            <w:tcW w:w="2890" w:type="dxa"/>
            <w:hideMark/>
          </w:tcPr>
          <w:p w14:paraId="0A79771F" w14:textId="77777777" w:rsidR="000728C1" w:rsidRPr="00886A06" w:rsidRDefault="000728C1" w:rsidP="004A71D4">
            <w:pPr>
              <w:spacing w:before="0" w:after="0" w:line="276" w:lineRule="auto"/>
              <w:rPr>
                <w:rFonts w:ascii="Noto IKEA Latin" w:hAnsi="Noto IKEA Latin"/>
                <w:sz w:val="18"/>
                <w:szCs w:val="18"/>
              </w:rPr>
            </w:pPr>
            <w:proofErr w:type="spellStart"/>
            <w:r w:rsidRPr="00886A06">
              <w:rPr>
                <w:rFonts w:ascii="Noto IKEA Latin" w:hAnsi="Noto IKEA Latin"/>
                <w:sz w:val="18"/>
                <w:szCs w:val="18"/>
              </w:rPr>
              <w:t>Neveon</w:t>
            </w:r>
            <w:proofErr w:type="spellEnd"/>
          </w:p>
        </w:tc>
        <w:tc>
          <w:tcPr>
            <w:tcW w:w="1340" w:type="dxa"/>
            <w:hideMark/>
          </w:tcPr>
          <w:p w14:paraId="70DB8EF0"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AT, DE, PL</w:t>
            </w:r>
          </w:p>
        </w:tc>
        <w:tc>
          <w:tcPr>
            <w:tcW w:w="5755" w:type="dxa"/>
          </w:tcPr>
          <w:p w14:paraId="3207939C"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r>
      <w:tr w:rsidR="000728C1" w:rsidRPr="000728C1" w14:paraId="3E90AA8E" w14:textId="77777777" w:rsidTr="003A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hideMark/>
          </w:tcPr>
          <w:p w14:paraId="639B790E" w14:textId="77777777" w:rsidR="000728C1" w:rsidRPr="00886A06" w:rsidRDefault="000728C1" w:rsidP="004A71D4">
            <w:pPr>
              <w:spacing w:before="0" w:after="0" w:line="276" w:lineRule="auto"/>
              <w:rPr>
                <w:rFonts w:ascii="Noto IKEA Latin" w:hAnsi="Noto IKEA Latin"/>
                <w:sz w:val="18"/>
                <w:szCs w:val="18"/>
              </w:rPr>
            </w:pPr>
            <w:proofErr w:type="spellStart"/>
            <w:r w:rsidRPr="00886A06">
              <w:rPr>
                <w:rFonts w:ascii="Noto IKEA Latin" w:hAnsi="Noto IKEA Latin"/>
                <w:sz w:val="18"/>
                <w:szCs w:val="18"/>
              </w:rPr>
              <w:t>Recticel</w:t>
            </w:r>
            <w:proofErr w:type="spellEnd"/>
          </w:p>
        </w:tc>
        <w:tc>
          <w:tcPr>
            <w:tcW w:w="1340" w:type="dxa"/>
            <w:hideMark/>
          </w:tcPr>
          <w:p w14:paraId="5E7FF32A"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FR</w:t>
            </w:r>
          </w:p>
        </w:tc>
        <w:tc>
          <w:tcPr>
            <w:tcW w:w="5755" w:type="dxa"/>
          </w:tcPr>
          <w:p w14:paraId="6DA06D5E"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r>
      <w:tr w:rsidR="000728C1" w:rsidRPr="000728C1" w14:paraId="4E5725C3" w14:textId="77777777" w:rsidTr="003A597E">
        <w:tc>
          <w:tcPr>
            <w:cnfStyle w:val="001000000000" w:firstRow="0" w:lastRow="0" w:firstColumn="1" w:lastColumn="0" w:oddVBand="0" w:evenVBand="0" w:oddHBand="0" w:evenHBand="0" w:firstRowFirstColumn="0" w:firstRowLastColumn="0" w:lastRowFirstColumn="0" w:lastRowLastColumn="0"/>
            <w:tcW w:w="2890" w:type="dxa"/>
            <w:hideMark/>
          </w:tcPr>
          <w:p w14:paraId="4EEBE9B8" w14:textId="77777777" w:rsidR="000728C1" w:rsidRPr="00886A06" w:rsidRDefault="000728C1" w:rsidP="004A71D4">
            <w:pPr>
              <w:spacing w:before="0" w:after="0" w:line="276" w:lineRule="auto"/>
              <w:rPr>
                <w:rFonts w:ascii="Noto IKEA Latin" w:hAnsi="Noto IKEA Latin"/>
                <w:sz w:val="18"/>
                <w:szCs w:val="18"/>
              </w:rPr>
            </w:pPr>
            <w:r w:rsidRPr="00886A06">
              <w:rPr>
                <w:rFonts w:ascii="Noto IKEA Latin" w:hAnsi="Noto IKEA Latin"/>
                <w:sz w:val="18"/>
                <w:szCs w:val="18"/>
              </w:rPr>
              <w:t>The Vita Group</w:t>
            </w:r>
          </w:p>
        </w:tc>
        <w:tc>
          <w:tcPr>
            <w:tcW w:w="1340" w:type="dxa"/>
            <w:hideMark/>
          </w:tcPr>
          <w:p w14:paraId="4B721368"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UK</w:t>
            </w:r>
          </w:p>
        </w:tc>
        <w:tc>
          <w:tcPr>
            <w:tcW w:w="5755" w:type="dxa"/>
            <w:hideMark/>
          </w:tcPr>
          <w:p w14:paraId="725F5545"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lang w:val="en-GB"/>
              </w:rPr>
              <w:t>£25</w:t>
            </w:r>
            <w:r w:rsidRPr="00886A06">
              <w:rPr>
                <w:rFonts w:ascii="Noto IKEA Latin" w:hAnsi="Noto IKEA Latin"/>
                <w:sz w:val="18"/>
                <w:szCs w:val="18"/>
              </w:rPr>
              <w:t>M</w:t>
            </w:r>
          </w:p>
        </w:tc>
      </w:tr>
      <w:tr w:rsidR="000728C1" w:rsidRPr="000728C1" w14:paraId="6B1D4446" w14:textId="77777777" w:rsidTr="003A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hideMark/>
          </w:tcPr>
          <w:p w14:paraId="005080B0" w14:textId="77777777" w:rsidR="000728C1" w:rsidRPr="00886A06" w:rsidRDefault="000728C1" w:rsidP="004A71D4">
            <w:pPr>
              <w:spacing w:before="0" w:after="0" w:line="276" w:lineRule="auto"/>
              <w:rPr>
                <w:rFonts w:ascii="Noto IKEA Latin" w:hAnsi="Noto IKEA Latin"/>
                <w:sz w:val="18"/>
                <w:szCs w:val="18"/>
              </w:rPr>
            </w:pPr>
            <w:r w:rsidRPr="00886A06">
              <w:rPr>
                <w:rFonts w:ascii="Noto IKEA Latin" w:hAnsi="Noto IKEA Latin"/>
                <w:sz w:val="18"/>
                <w:szCs w:val="18"/>
              </w:rPr>
              <w:t>BSW</w:t>
            </w:r>
          </w:p>
        </w:tc>
        <w:tc>
          <w:tcPr>
            <w:tcW w:w="1340" w:type="dxa"/>
            <w:hideMark/>
          </w:tcPr>
          <w:p w14:paraId="2B65810F"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DE</w:t>
            </w:r>
          </w:p>
        </w:tc>
        <w:tc>
          <w:tcPr>
            <w:tcW w:w="5755" w:type="dxa"/>
          </w:tcPr>
          <w:p w14:paraId="7014DADD"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r>
      <w:tr w:rsidR="000728C1" w:rsidRPr="000728C1" w14:paraId="1AA2987F" w14:textId="77777777" w:rsidTr="003A597E">
        <w:tc>
          <w:tcPr>
            <w:cnfStyle w:val="001000000000" w:firstRow="0" w:lastRow="0" w:firstColumn="1" w:lastColumn="0" w:oddVBand="0" w:evenVBand="0" w:oddHBand="0" w:evenHBand="0" w:firstRowFirstColumn="0" w:firstRowLastColumn="0" w:lastRowFirstColumn="0" w:lastRowLastColumn="0"/>
            <w:tcW w:w="2890" w:type="dxa"/>
            <w:hideMark/>
          </w:tcPr>
          <w:p w14:paraId="5CD11229" w14:textId="77777777" w:rsidR="000728C1" w:rsidRPr="00886A06" w:rsidRDefault="000728C1" w:rsidP="004A71D4">
            <w:pPr>
              <w:spacing w:before="0" w:after="0" w:line="276" w:lineRule="auto"/>
              <w:rPr>
                <w:rFonts w:ascii="Noto IKEA Latin" w:hAnsi="Noto IKEA Latin"/>
                <w:sz w:val="18"/>
                <w:szCs w:val="18"/>
              </w:rPr>
            </w:pPr>
            <w:proofErr w:type="spellStart"/>
            <w:r w:rsidRPr="00886A06">
              <w:rPr>
                <w:rFonts w:ascii="Noto IKEA Latin" w:hAnsi="Noto IKEA Latin"/>
                <w:sz w:val="18"/>
                <w:szCs w:val="18"/>
              </w:rPr>
              <w:t>Interfloor</w:t>
            </w:r>
            <w:proofErr w:type="spellEnd"/>
            <w:r w:rsidRPr="00886A06">
              <w:rPr>
                <w:rFonts w:ascii="Noto IKEA Latin" w:hAnsi="Noto IKEA Latin"/>
                <w:sz w:val="18"/>
                <w:szCs w:val="18"/>
              </w:rPr>
              <w:t xml:space="preserve"> (Victoria PLC)</w:t>
            </w:r>
          </w:p>
        </w:tc>
        <w:tc>
          <w:tcPr>
            <w:tcW w:w="1340" w:type="dxa"/>
            <w:hideMark/>
          </w:tcPr>
          <w:p w14:paraId="5BB29BEA"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UK</w:t>
            </w:r>
          </w:p>
        </w:tc>
        <w:tc>
          <w:tcPr>
            <w:tcW w:w="5755" w:type="dxa"/>
            <w:hideMark/>
          </w:tcPr>
          <w:p w14:paraId="6E1444DC"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lang w:val="en-GB"/>
              </w:rPr>
              <w:t>£45</w:t>
            </w:r>
            <w:r w:rsidRPr="00886A06">
              <w:rPr>
                <w:rFonts w:ascii="Noto IKEA Latin" w:hAnsi="Noto IKEA Latin"/>
                <w:sz w:val="18"/>
                <w:szCs w:val="18"/>
              </w:rPr>
              <w:t>M</w:t>
            </w:r>
          </w:p>
        </w:tc>
      </w:tr>
      <w:tr w:rsidR="000728C1" w:rsidRPr="000728C1" w14:paraId="21139A5A" w14:textId="77777777" w:rsidTr="003A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hideMark/>
          </w:tcPr>
          <w:p w14:paraId="6AC0FB41" w14:textId="77777777" w:rsidR="000728C1" w:rsidRPr="00886A06" w:rsidRDefault="000728C1" w:rsidP="004A71D4">
            <w:pPr>
              <w:spacing w:before="0" w:after="0" w:line="276" w:lineRule="auto"/>
              <w:rPr>
                <w:rFonts w:ascii="Noto IKEA Latin" w:hAnsi="Noto IKEA Latin"/>
                <w:sz w:val="18"/>
                <w:szCs w:val="18"/>
              </w:rPr>
            </w:pPr>
            <w:proofErr w:type="spellStart"/>
            <w:r w:rsidRPr="00886A06">
              <w:rPr>
                <w:rFonts w:ascii="Noto IKEA Latin" w:hAnsi="Noto IKEA Latin"/>
                <w:sz w:val="18"/>
                <w:szCs w:val="18"/>
              </w:rPr>
              <w:t>Ezi</w:t>
            </w:r>
            <w:proofErr w:type="spellEnd"/>
            <w:r w:rsidRPr="00886A06">
              <w:rPr>
                <w:rFonts w:ascii="Noto IKEA Latin" w:hAnsi="Noto IKEA Latin"/>
                <w:sz w:val="18"/>
                <w:szCs w:val="18"/>
              </w:rPr>
              <w:t xml:space="preserve"> Floor (Victoria PLC)</w:t>
            </w:r>
          </w:p>
        </w:tc>
        <w:tc>
          <w:tcPr>
            <w:tcW w:w="1340" w:type="dxa"/>
            <w:hideMark/>
          </w:tcPr>
          <w:p w14:paraId="0873D285"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UK</w:t>
            </w:r>
          </w:p>
        </w:tc>
        <w:tc>
          <w:tcPr>
            <w:tcW w:w="5755" w:type="dxa"/>
            <w:hideMark/>
          </w:tcPr>
          <w:p w14:paraId="5E5FECFD" w14:textId="77777777" w:rsidR="000728C1" w:rsidRPr="00886A06"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lang w:val="en-GB"/>
              </w:rPr>
              <w:t>£20</w:t>
            </w:r>
            <w:r w:rsidRPr="00886A06">
              <w:rPr>
                <w:rFonts w:ascii="Noto IKEA Latin" w:hAnsi="Noto IKEA Latin"/>
                <w:sz w:val="18"/>
                <w:szCs w:val="18"/>
              </w:rPr>
              <w:t>M</w:t>
            </w:r>
          </w:p>
        </w:tc>
      </w:tr>
      <w:tr w:rsidR="000728C1" w:rsidRPr="000728C1" w14:paraId="02B08272" w14:textId="77777777" w:rsidTr="003A597E">
        <w:tc>
          <w:tcPr>
            <w:cnfStyle w:val="001000000000" w:firstRow="0" w:lastRow="0" w:firstColumn="1" w:lastColumn="0" w:oddVBand="0" w:evenVBand="0" w:oddHBand="0" w:evenHBand="0" w:firstRowFirstColumn="0" w:firstRowLastColumn="0" w:lastRowFirstColumn="0" w:lastRowLastColumn="0"/>
            <w:tcW w:w="2890" w:type="dxa"/>
            <w:hideMark/>
          </w:tcPr>
          <w:p w14:paraId="08152C84" w14:textId="77777777" w:rsidR="000728C1" w:rsidRPr="00886A06" w:rsidRDefault="000728C1" w:rsidP="004A71D4">
            <w:pPr>
              <w:spacing w:before="0" w:after="0" w:line="276" w:lineRule="auto"/>
              <w:rPr>
                <w:rFonts w:ascii="Noto IKEA Latin" w:hAnsi="Noto IKEA Latin"/>
                <w:sz w:val="18"/>
                <w:szCs w:val="18"/>
              </w:rPr>
            </w:pPr>
            <w:r w:rsidRPr="00886A06">
              <w:rPr>
                <w:rFonts w:ascii="Noto IKEA Latin" w:hAnsi="Noto IKEA Latin"/>
                <w:sz w:val="18"/>
                <w:szCs w:val="18"/>
              </w:rPr>
              <w:t>Others</w:t>
            </w:r>
          </w:p>
        </w:tc>
        <w:tc>
          <w:tcPr>
            <w:tcW w:w="1340" w:type="dxa"/>
            <w:hideMark/>
          </w:tcPr>
          <w:p w14:paraId="2F5971D0"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886A06">
              <w:rPr>
                <w:rFonts w:ascii="Noto IKEA Latin" w:hAnsi="Noto IKEA Latin"/>
                <w:sz w:val="18"/>
                <w:szCs w:val="18"/>
              </w:rPr>
              <w:t>UK</w:t>
            </w:r>
          </w:p>
        </w:tc>
        <w:tc>
          <w:tcPr>
            <w:tcW w:w="5755" w:type="dxa"/>
            <w:hideMark/>
          </w:tcPr>
          <w:p w14:paraId="156FF256" w14:textId="77777777" w:rsidR="000728C1" w:rsidRPr="00886A06"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lang w:val="en-GB"/>
              </w:rPr>
            </w:pPr>
            <w:r w:rsidRPr="00886A06">
              <w:rPr>
                <w:rFonts w:ascii="Noto IKEA Latin" w:hAnsi="Noto IKEA Latin"/>
                <w:sz w:val="18"/>
                <w:szCs w:val="18"/>
                <w:lang w:val="en-GB"/>
              </w:rPr>
              <w:t>£</w:t>
            </w:r>
            <w:r w:rsidRPr="00886A06">
              <w:rPr>
                <w:rFonts w:ascii="Noto IKEA Latin" w:hAnsi="Noto IKEA Latin"/>
                <w:sz w:val="18"/>
                <w:szCs w:val="18"/>
              </w:rPr>
              <w:t>12M</w:t>
            </w:r>
          </w:p>
        </w:tc>
      </w:tr>
    </w:tbl>
    <w:p w14:paraId="4B0CF8D4" w14:textId="685B8765" w:rsidR="000728C1" w:rsidRPr="00886A06" w:rsidRDefault="00886A06" w:rsidP="000728C1">
      <w:pPr>
        <w:spacing w:before="0" w:after="0" w:line="276" w:lineRule="auto"/>
        <w:rPr>
          <w:rFonts w:ascii="Noto IKEA Latin" w:hAnsi="Noto IKEA Latin"/>
          <w:i/>
          <w:iCs/>
          <w:sz w:val="16"/>
          <w:szCs w:val="16"/>
        </w:rPr>
      </w:pPr>
      <w:r w:rsidRPr="00886A06">
        <w:rPr>
          <w:rFonts w:ascii="Noto IKEA Latin" w:hAnsi="Noto IKEA Latin"/>
          <w:i/>
          <w:iCs/>
          <w:sz w:val="16"/>
          <w:szCs w:val="16"/>
        </w:rPr>
        <w:t>* source: footfall flooring – market research</w:t>
      </w:r>
    </w:p>
    <w:p w14:paraId="5BD6490E" w14:textId="77777777" w:rsidR="00886A06" w:rsidRDefault="00886A06" w:rsidP="000728C1">
      <w:pPr>
        <w:spacing w:before="0" w:after="0" w:line="276" w:lineRule="auto"/>
        <w:rPr>
          <w:rFonts w:ascii="Noto IKEA Latin" w:hAnsi="Noto IKEA Latin"/>
          <w:sz w:val="20"/>
          <w:szCs w:val="20"/>
          <w:highlight w:val="yellow"/>
        </w:rPr>
      </w:pPr>
    </w:p>
    <w:p w14:paraId="4BB2CADC" w14:textId="5DDDFC7F" w:rsidR="000728C1" w:rsidRDefault="000728C1" w:rsidP="000728C1">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Strategic positioning RetourMatras</w:t>
      </w:r>
    </w:p>
    <w:p w14:paraId="3A3DA422" w14:textId="626E218E" w:rsidR="00886A06" w:rsidRPr="000728C1" w:rsidRDefault="00886A06" w:rsidP="00886A06">
      <w:pPr>
        <w:spacing w:before="0" w:after="0" w:line="276" w:lineRule="auto"/>
        <w:rPr>
          <w:rFonts w:ascii="Noto IKEA Latin" w:hAnsi="Noto IKEA Latin"/>
          <w:sz w:val="20"/>
          <w:szCs w:val="20"/>
        </w:rPr>
      </w:pPr>
      <w:r>
        <w:rPr>
          <w:rFonts w:ascii="Noto IKEA Latin" w:hAnsi="Noto IKEA Latin"/>
          <w:sz w:val="20"/>
          <w:szCs w:val="20"/>
        </w:rPr>
        <w:t>T</w:t>
      </w:r>
      <w:r w:rsidR="000728C1" w:rsidRPr="000728C1">
        <w:rPr>
          <w:rFonts w:ascii="Noto IKEA Latin" w:hAnsi="Noto IKEA Latin"/>
          <w:sz w:val="20"/>
          <w:szCs w:val="20"/>
        </w:rPr>
        <w:t xml:space="preserve">oday, </w:t>
      </w:r>
      <w:proofErr w:type="spellStart"/>
      <w:r w:rsidR="000728C1" w:rsidRPr="000728C1">
        <w:rPr>
          <w:rFonts w:ascii="Noto IKEA Latin" w:hAnsi="Noto IKEA Latin"/>
          <w:sz w:val="20"/>
          <w:szCs w:val="20"/>
        </w:rPr>
        <w:t>rebond</w:t>
      </w:r>
      <w:proofErr w:type="spellEnd"/>
      <w:r w:rsidR="000728C1" w:rsidRPr="000728C1">
        <w:rPr>
          <w:rFonts w:ascii="Noto IKEA Latin" w:hAnsi="Noto IKEA Latin"/>
          <w:sz w:val="20"/>
          <w:szCs w:val="20"/>
        </w:rPr>
        <w:t xml:space="preserve"> foam is not branded as a RetourMatras product. Instead, we sell bonded foam in the UK market to Footfall Flooring</w:t>
      </w:r>
      <w:r w:rsidR="00043294">
        <w:rPr>
          <w:rFonts w:ascii="Noto IKEA Latin" w:hAnsi="Noto IKEA Latin"/>
          <w:sz w:val="20"/>
          <w:szCs w:val="20"/>
        </w:rPr>
        <w:t xml:space="preserve"> – through Aslon foaming (sales agent) </w:t>
      </w:r>
      <w:r w:rsidR="00996F1E">
        <w:rPr>
          <w:rFonts w:ascii="Noto IKEA Latin" w:hAnsi="Noto IKEA Latin"/>
          <w:sz w:val="20"/>
          <w:szCs w:val="20"/>
        </w:rPr>
        <w:t xml:space="preserve">– </w:t>
      </w:r>
      <w:r w:rsidR="000728C1" w:rsidRPr="000728C1">
        <w:rPr>
          <w:rFonts w:ascii="Noto IKEA Latin" w:hAnsi="Noto IKEA Latin"/>
          <w:sz w:val="20"/>
          <w:szCs w:val="20"/>
        </w:rPr>
        <w:t xml:space="preserve">which sells crumb rubber underflooring to private labels such as Carpet Right. The bonded foam is used as underlay in this product. </w:t>
      </w:r>
    </w:p>
    <w:p w14:paraId="6DFB3EA1" w14:textId="77777777" w:rsidR="000728C1" w:rsidRDefault="000728C1" w:rsidP="000728C1">
      <w:pPr>
        <w:spacing w:before="0" w:after="0" w:line="276" w:lineRule="auto"/>
        <w:rPr>
          <w:rFonts w:ascii="Noto IKEA Latin" w:hAnsi="Noto IKEA Latin"/>
          <w:b/>
          <w:bCs/>
          <w:sz w:val="20"/>
          <w:szCs w:val="20"/>
        </w:rPr>
      </w:pPr>
    </w:p>
    <w:p w14:paraId="03F80D17" w14:textId="1E09196B" w:rsidR="00C47B97"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 xml:space="preserve">RetourMatras should focus on the lower-end of the market. </w:t>
      </w:r>
      <w:r w:rsidR="00170EE6" w:rsidRPr="000728C1">
        <w:rPr>
          <w:rFonts w:ascii="Noto IKEA Latin" w:hAnsi="Noto IKEA Latin"/>
          <w:sz w:val="20"/>
          <w:szCs w:val="20"/>
        </w:rPr>
        <w:t xml:space="preserve">For the high-end market, the quality of the RetourMatras </w:t>
      </w:r>
      <w:proofErr w:type="spellStart"/>
      <w:r w:rsidR="00170EE6" w:rsidRPr="000728C1">
        <w:rPr>
          <w:rFonts w:ascii="Noto IKEA Latin" w:hAnsi="Noto IKEA Latin"/>
          <w:sz w:val="20"/>
          <w:szCs w:val="20"/>
        </w:rPr>
        <w:t>rebond</w:t>
      </w:r>
      <w:proofErr w:type="spellEnd"/>
      <w:r w:rsidR="00170EE6" w:rsidRPr="000728C1">
        <w:rPr>
          <w:rFonts w:ascii="Noto IKEA Latin" w:hAnsi="Noto IKEA Latin"/>
          <w:sz w:val="20"/>
          <w:szCs w:val="20"/>
        </w:rPr>
        <w:t xml:space="preserve"> foam is not yet stable enough as we use post-consumer foam as inputs.</w:t>
      </w:r>
      <w:r w:rsidR="00170EE6">
        <w:rPr>
          <w:rFonts w:ascii="Noto IKEA Latin" w:hAnsi="Noto IKEA Latin"/>
          <w:sz w:val="20"/>
          <w:szCs w:val="20"/>
        </w:rPr>
        <w:t xml:space="preserve"> Yet, </w:t>
      </w:r>
      <w:r w:rsidRPr="000728C1">
        <w:rPr>
          <w:rFonts w:ascii="Noto IKEA Latin" w:hAnsi="Noto IKEA Latin"/>
          <w:sz w:val="20"/>
          <w:szCs w:val="20"/>
        </w:rPr>
        <w:t>In th</w:t>
      </w:r>
      <w:r w:rsidR="00170EE6">
        <w:rPr>
          <w:rFonts w:ascii="Noto IKEA Latin" w:hAnsi="Noto IKEA Latin"/>
          <w:sz w:val="20"/>
          <w:szCs w:val="20"/>
        </w:rPr>
        <w:t xml:space="preserve">e lower-end </w:t>
      </w:r>
      <w:r w:rsidRPr="000728C1">
        <w:rPr>
          <w:rFonts w:ascii="Noto IKEA Latin" w:hAnsi="Noto IKEA Latin"/>
          <w:sz w:val="20"/>
          <w:szCs w:val="20"/>
        </w:rPr>
        <w:t xml:space="preserve">segment, our </w:t>
      </w:r>
      <w:r w:rsidR="00F3691C">
        <w:rPr>
          <w:rFonts w:ascii="Noto IKEA Latin" w:hAnsi="Noto IKEA Latin"/>
          <w:sz w:val="20"/>
          <w:szCs w:val="20"/>
        </w:rPr>
        <w:t xml:space="preserve">strategic position </w:t>
      </w:r>
      <w:r w:rsidRPr="000728C1">
        <w:rPr>
          <w:rFonts w:ascii="Noto IKEA Latin" w:hAnsi="Noto IKEA Latin"/>
          <w:sz w:val="20"/>
          <w:szCs w:val="20"/>
        </w:rPr>
        <w:t xml:space="preserve">is that </w:t>
      </w:r>
      <w:r w:rsidR="004B2DFE">
        <w:rPr>
          <w:rFonts w:ascii="Noto IKEA Latin" w:hAnsi="Noto IKEA Latin"/>
          <w:sz w:val="20"/>
          <w:szCs w:val="20"/>
        </w:rPr>
        <w:t xml:space="preserve">our </w:t>
      </w:r>
      <w:proofErr w:type="spellStart"/>
      <w:r w:rsidR="004B2DFE">
        <w:rPr>
          <w:rFonts w:ascii="Noto IKEA Latin" w:hAnsi="Noto IKEA Latin"/>
          <w:sz w:val="20"/>
          <w:szCs w:val="20"/>
        </w:rPr>
        <w:t>rebond</w:t>
      </w:r>
      <w:proofErr w:type="spellEnd"/>
      <w:r w:rsidR="004B2DFE">
        <w:rPr>
          <w:rFonts w:ascii="Noto IKEA Latin" w:hAnsi="Noto IKEA Latin"/>
          <w:sz w:val="20"/>
          <w:szCs w:val="20"/>
        </w:rPr>
        <w:t xml:space="preserve"> </w:t>
      </w:r>
      <w:r w:rsidRPr="000728C1">
        <w:rPr>
          <w:rFonts w:ascii="Noto IKEA Latin" w:hAnsi="Noto IKEA Latin"/>
          <w:sz w:val="20"/>
          <w:szCs w:val="20"/>
        </w:rPr>
        <w:t>quality i</w:t>
      </w:r>
      <w:r w:rsidR="004B2DFE">
        <w:rPr>
          <w:rFonts w:ascii="Noto IKEA Latin" w:hAnsi="Noto IKEA Latin"/>
          <w:sz w:val="20"/>
          <w:szCs w:val="20"/>
        </w:rPr>
        <w:t xml:space="preserve">s </w:t>
      </w:r>
      <w:r w:rsidRPr="000728C1">
        <w:rPr>
          <w:rFonts w:ascii="Noto IKEA Latin" w:hAnsi="Noto IKEA Latin"/>
          <w:sz w:val="20"/>
          <w:szCs w:val="20"/>
        </w:rPr>
        <w:t xml:space="preserve">better </w:t>
      </w:r>
      <w:r w:rsidR="004B2DFE">
        <w:rPr>
          <w:rFonts w:ascii="Noto IKEA Latin" w:hAnsi="Noto IKEA Latin"/>
          <w:sz w:val="20"/>
          <w:szCs w:val="20"/>
        </w:rPr>
        <w:t xml:space="preserve">(consistent thickness &amp; absence of hard lumps) </w:t>
      </w:r>
      <w:r w:rsidR="00170EE6">
        <w:rPr>
          <w:rFonts w:ascii="Noto IKEA Latin" w:hAnsi="Noto IKEA Latin"/>
          <w:sz w:val="20"/>
          <w:szCs w:val="20"/>
        </w:rPr>
        <w:t xml:space="preserve">compared to competition, </w:t>
      </w:r>
      <w:r w:rsidRPr="000728C1">
        <w:rPr>
          <w:rFonts w:ascii="Noto IKEA Latin" w:hAnsi="Noto IKEA Latin"/>
          <w:sz w:val="20"/>
          <w:szCs w:val="20"/>
        </w:rPr>
        <w:t>whil</w:t>
      </w:r>
      <w:r w:rsidR="00170EE6">
        <w:rPr>
          <w:rFonts w:ascii="Noto IKEA Latin" w:hAnsi="Noto IKEA Latin"/>
          <w:sz w:val="20"/>
          <w:szCs w:val="20"/>
        </w:rPr>
        <w:t xml:space="preserve">st </w:t>
      </w:r>
      <w:r w:rsidRPr="000728C1">
        <w:rPr>
          <w:rFonts w:ascii="Noto IKEA Latin" w:hAnsi="Noto IKEA Latin"/>
          <w:sz w:val="20"/>
          <w:szCs w:val="20"/>
        </w:rPr>
        <w:t xml:space="preserve">charging </w:t>
      </w:r>
      <w:r w:rsidR="00170EE6">
        <w:rPr>
          <w:rFonts w:ascii="Noto IKEA Latin" w:hAnsi="Noto IKEA Latin"/>
          <w:sz w:val="20"/>
          <w:szCs w:val="20"/>
        </w:rPr>
        <w:t>competitive prices</w:t>
      </w:r>
      <w:r w:rsidR="00C47B97">
        <w:rPr>
          <w:rFonts w:ascii="Noto IKEA Latin" w:hAnsi="Noto IKEA Latin"/>
          <w:sz w:val="20"/>
          <w:szCs w:val="20"/>
        </w:rPr>
        <w:t>.</w:t>
      </w:r>
    </w:p>
    <w:p w14:paraId="0F6E5417" w14:textId="77777777" w:rsidR="000728C1" w:rsidRPr="000728C1" w:rsidRDefault="000728C1" w:rsidP="000728C1">
      <w:pPr>
        <w:spacing w:before="0" w:after="0" w:line="276" w:lineRule="auto"/>
        <w:rPr>
          <w:rFonts w:ascii="Noto IKEA Latin" w:hAnsi="Noto IKEA Latin"/>
          <w:sz w:val="20"/>
          <w:szCs w:val="20"/>
        </w:rPr>
      </w:pPr>
    </w:p>
    <w:tbl>
      <w:tblPr>
        <w:tblStyle w:val="ListTable3-Accent6"/>
        <w:tblW w:w="10075" w:type="dxa"/>
        <w:tblLook w:val="04A0" w:firstRow="1" w:lastRow="0" w:firstColumn="1" w:lastColumn="0" w:noHBand="0" w:noVBand="1"/>
      </w:tblPr>
      <w:tblGrid>
        <w:gridCol w:w="5037"/>
        <w:gridCol w:w="5038"/>
      </w:tblGrid>
      <w:tr w:rsidR="000728C1" w:rsidRPr="000728C1" w14:paraId="032C6D0C" w14:textId="77777777" w:rsidTr="00170E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37" w:type="dxa"/>
          </w:tcPr>
          <w:p w14:paraId="169CB9A5" w14:textId="77777777" w:rsidR="000728C1" w:rsidRPr="004A71D4" w:rsidRDefault="000728C1" w:rsidP="004A71D4">
            <w:pPr>
              <w:spacing w:before="0" w:after="0" w:line="276" w:lineRule="auto"/>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Strengths to build on</w:t>
            </w:r>
          </w:p>
        </w:tc>
        <w:tc>
          <w:tcPr>
            <w:tcW w:w="5038" w:type="dxa"/>
          </w:tcPr>
          <w:p w14:paraId="158AA6C4" w14:textId="77777777" w:rsidR="000728C1" w:rsidRPr="004A71D4"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4A71D4">
              <w:rPr>
                <w:rFonts w:ascii="Noto IKEA Latin" w:hAnsi="Noto IKEA Latin"/>
                <w:color w:val="FFFFFF" w:themeColor="background1"/>
                <w:sz w:val="18"/>
                <w:szCs w:val="18"/>
              </w:rPr>
              <w:t>Weaknesses to improve</w:t>
            </w:r>
          </w:p>
        </w:tc>
      </w:tr>
      <w:tr w:rsidR="000728C1" w:rsidRPr="000728C1" w14:paraId="34FFE0F9" w14:textId="77777777" w:rsidTr="00170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7" w:type="dxa"/>
          </w:tcPr>
          <w:p w14:paraId="5A600F8B" w14:textId="77777777" w:rsidR="000728C1" w:rsidRPr="004A71D4" w:rsidRDefault="000728C1" w:rsidP="004A71D4">
            <w:pPr>
              <w:pStyle w:val="ListParagraph"/>
              <w:numPr>
                <w:ilvl w:val="0"/>
                <w:numId w:val="18"/>
              </w:numPr>
              <w:spacing w:before="0" w:after="0" w:line="276" w:lineRule="auto"/>
              <w:rPr>
                <w:rFonts w:ascii="Noto IKEA Latin" w:hAnsi="Noto IKEA Latin"/>
                <w:b w:val="0"/>
                <w:bCs w:val="0"/>
                <w:sz w:val="18"/>
                <w:szCs w:val="18"/>
              </w:rPr>
            </w:pPr>
            <w:r w:rsidRPr="004A71D4">
              <w:rPr>
                <w:rFonts w:ascii="Noto IKEA Latin" w:hAnsi="Noto IKEA Latin"/>
                <w:b w:val="0"/>
                <w:bCs w:val="0"/>
                <w:sz w:val="18"/>
                <w:szCs w:val="18"/>
              </w:rPr>
              <w:t xml:space="preserve">Use recycled content </w:t>
            </w:r>
          </w:p>
          <w:p w14:paraId="32412B74" w14:textId="77777777" w:rsidR="000728C1" w:rsidRPr="004A71D4" w:rsidRDefault="000728C1" w:rsidP="004A71D4">
            <w:pPr>
              <w:pStyle w:val="ListParagraph"/>
              <w:numPr>
                <w:ilvl w:val="0"/>
                <w:numId w:val="18"/>
              </w:numPr>
              <w:spacing w:before="0" w:after="0" w:line="276" w:lineRule="auto"/>
              <w:rPr>
                <w:rFonts w:ascii="Noto IKEA Latin" w:hAnsi="Noto IKEA Latin"/>
                <w:b w:val="0"/>
                <w:bCs w:val="0"/>
                <w:sz w:val="18"/>
                <w:szCs w:val="18"/>
              </w:rPr>
            </w:pPr>
            <w:r w:rsidRPr="004A71D4">
              <w:rPr>
                <w:rFonts w:ascii="Noto IKEA Latin" w:hAnsi="Noto IKEA Latin"/>
                <w:b w:val="0"/>
                <w:bCs w:val="0"/>
                <w:sz w:val="18"/>
                <w:szCs w:val="18"/>
              </w:rPr>
              <w:t>Storytelling</w:t>
            </w:r>
          </w:p>
        </w:tc>
        <w:tc>
          <w:tcPr>
            <w:tcW w:w="5038" w:type="dxa"/>
          </w:tcPr>
          <w:p w14:paraId="092CD776" w14:textId="77777777" w:rsidR="000728C1" w:rsidRPr="004A71D4" w:rsidRDefault="000728C1" w:rsidP="004A71D4">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A71D4">
              <w:rPr>
                <w:rFonts w:ascii="Noto IKEA Latin" w:hAnsi="Noto IKEA Latin"/>
                <w:sz w:val="18"/>
                <w:szCs w:val="18"/>
              </w:rPr>
              <w:t>Limited production experience</w:t>
            </w:r>
          </w:p>
          <w:p w14:paraId="185286F0" w14:textId="77777777" w:rsidR="000728C1" w:rsidRPr="004A71D4" w:rsidRDefault="000728C1" w:rsidP="004A71D4">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A71D4">
              <w:rPr>
                <w:rFonts w:ascii="Noto IKEA Latin" w:hAnsi="Noto IKEA Latin"/>
                <w:sz w:val="18"/>
                <w:szCs w:val="18"/>
              </w:rPr>
              <w:t>Product quality (too much variance)</w:t>
            </w:r>
          </w:p>
          <w:p w14:paraId="310F5A17" w14:textId="77777777" w:rsidR="000728C1" w:rsidRPr="004A71D4" w:rsidRDefault="000728C1" w:rsidP="004A71D4">
            <w:pPr>
              <w:pStyle w:val="ListParagraph"/>
              <w:numPr>
                <w:ilvl w:val="0"/>
                <w:numId w:val="18"/>
              </w:num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4A71D4">
              <w:rPr>
                <w:rFonts w:ascii="Noto IKEA Latin" w:hAnsi="Noto IKEA Latin"/>
                <w:sz w:val="18"/>
                <w:szCs w:val="18"/>
              </w:rPr>
              <w:t xml:space="preserve">Limited market experience </w:t>
            </w:r>
          </w:p>
        </w:tc>
      </w:tr>
    </w:tbl>
    <w:p w14:paraId="57668846" w14:textId="77777777" w:rsidR="000728C1" w:rsidRPr="000728C1" w:rsidRDefault="000728C1" w:rsidP="000728C1">
      <w:pPr>
        <w:spacing w:before="0" w:after="0" w:line="276" w:lineRule="auto"/>
        <w:rPr>
          <w:rFonts w:ascii="Noto IKEA Latin" w:hAnsi="Noto IKEA Latin"/>
          <w:sz w:val="20"/>
          <w:szCs w:val="20"/>
        </w:rPr>
      </w:pPr>
    </w:p>
    <w:p w14:paraId="1386BAC7" w14:textId="77777777"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lastRenderedPageBreak/>
        <w:t xml:space="preserve">To further strengthen our strategic position in the market, we first need to stabilize the production process and ensure consistent quality of our product. Subsequently, we can brand the RetourMatras </w:t>
      </w:r>
      <w:proofErr w:type="spellStart"/>
      <w:r w:rsidRPr="000728C1">
        <w:rPr>
          <w:rFonts w:ascii="Noto IKEA Latin" w:hAnsi="Noto IKEA Latin"/>
          <w:sz w:val="20"/>
          <w:szCs w:val="20"/>
        </w:rPr>
        <w:t>rebond</w:t>
      </w:r>
      <w:proofErr w:type="spellEnd"/>
      <w:r w:rsidRPr="000728C1">
        <w:rPr>
          <w:rFonts w:ascii="Noto IKEA Latin" w:hAnsi="Noto IKEA Latin"/>
          <w:sz w:val="20"/>
          <w:szCs w:val="20"/>
        </w:rPr>
        <w:t xml:space="preserve"> as a sustainable product, with high quality and attractive prices.</w:t>
      </w:r>
    </w:p>
    <w:p w14:paraId="32B81380" w14:textId="77777777" w:rsidR="000728C1" w:rsidRPr="000728C1" w:rsidRDefault="000728C1" w:rsidP="000728C1">
      <w:pPr>
        <w:spacing w:before="0" w:after="0" w:line="276" w:lineRule="auto"/>
        <w:rPr>
          <w:rFonts w:ascii="Noto IKEA Latin" w:hAnsi="Noto IKEA Latin"/>
          <w:b/>
          <w:bCs/>
          <w:sz w:val="20"/>
          <w:szCs w:val="20"/>
        </w:rPr>
      </w:pPr>
    </w:p>
    <w:p w14:paraId="5AD0D99C" w14:textId="77777777" w:rsidR="000728C1" w:rsidRPr="002E0CE7" w:rsidRDefault="000728C1" w:rsidP="000728C1">
      <w:pPr>
        <w:spacing w:before="0" w:after="0" w:line="276" w:lineRule="auto"/>
        <w:rPr>
          <w:rFonts w:ascii="Noto IKEA Latin" w:hAnsi="Noto IKEA Latin"/>
          <w:b/>
          <w:bCs/>
          <w:color w:val="EC7216" w:themeColor="accent6"/>
          <w:sz w:val="20"/>
          <w:szCs w:val="20"/>
        </w:rPr>
      </w:pPr>
      <w:r w:rsidRPr="002E0CE7">
        <w:rPr>
          <w:rFonts w:ascii="Noto IKEA Latin" w:hAnsi="Noto IKEA Latin"/>
          <w:b/>
          <w:bCs/>
          <w:color w:val="EC7216" w:themeColor="accent6"/>
          <w:sz w:val="20"/>
          <w:szCs w:val="20"/>
        </w:rPr>
        <w:t>Goals 2028</w:t>
      </w:r>
    </w:p>
    <w:tbl>
      <w:tblPr>
        <w:tblStyle w:val="ListTable3-Accent6"/>
        <w:tblW w:w="10165" w:type="dxa"/>
        <w:tblLook w:val="04A0" w:firstRow="1" w:lastRow="0" w:firstColumn="1" w:lastColumn="0" w:noHBand="0" w:noVBand="1"/>
      </w:tblPr>
      <w:tblGrid>
        <w:gridCol w:w="2168"/>
        <w:gridCol w:w="3548"/>
        <w:gridCol w:w="4449"/>
      </w:tblGrid>
      <w:tr w:rsidR="000728C1" w:rsidRPr="000728C1" w14:paraId="115FBCB8" w14:textId="77777777" w:rsidTr="00E737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8" w:type="dxa"/>
          </w:tcPr>
          <w:p w14:paraId="193913C9" w14:textId="77777777" w:rsidR="000728C1" w:rsidRPr="00996F1E" w:rsidRDefault="000728C1" w:rsidP="004A71D4">
            <w:pPr>
              <w:spacing w:before="0" w:after="0" w:line="276" w:lineRule="auto"/>
              <w:rPr>
                <w:rFonts w:ascii="Noto IKEA Latin" w:hAnsi="Noto IKEA Latin"/>
                <w:sz w:val="18"/>
                <w:szCs w:val="18"/>
              </w:rPr>
            </w:pPr>
          </w:p>
        </w:tc>
        <w:tc>
          <w:tcPr>
            <w:tcW w:w="3548" w:type="dxa"/>
            <w:hideMark/>
          </w:tcPr>
          <w:p w14:paraId="3DB8BEE4" w14:textId="77777777" w:rsidR="000728C1" w:rsidRPr="00996F1E"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996F1E">
              <w:rPr>
                <w:rFonts w:ascii="Noto IKEA Latin" w:hAnsi="Noto IKEA Latin"/>
                <w:color w:val="FFFFFF" w:themeColor="background1"/>
                <w:sz w:val="18"/>
                <w:szCs w:val="18"/>
              </w:rPr>
              <w:t>Where are we now (2023)</w:t>
            </w:r>
          </w:p>
        </w:tc>
        <w:tc>
          <w:tcPr>
            <w:tcW w:w="4449" w:type="dxa"/>
            <w:hideMark/>
          </w:tcPr>
          <w:p w14:paraId="7380057F" w14:textId="77777777" w:rsidR="000728C1" w:rsidRPr="00996F1E" w:rsidRDefault="000728C1" w:rsidP="004A71D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996F1E">
              <w:rPr>
                <w:rFonts w:ascii="Noto IKEA Latin" w:hAnsi="Noto IKEA Latin"/>
                <w:color w:val="FFFFFF" w:themeColor="background1"/>
                <w:sz w:val="18"/>
                <w:szCs w:val="18"/>
              </w:rPr>
              <w:t>Wished position 2028</w:t>
            </w:r>
          </w:p>
        </w:tc>
      </w:tr>
      <w:tr w:rsidR="000728C1" w:rsidRPr="000728C1" w14:paraId="7DB1B0F8" w14:textId="77777777" w:rsidTr="00E73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8" w:type="dxa"/>
            <w:hideMark/>
          </w:tcPr>
          <w:p w14:paraId="20D7A1C2" w14:textId="77777777" w:rsidR="000728C1" w:rsidRPr="00996F1E" w:rsidRDefault="000728C1" w:rsidP="004A71D4">
            <w:pPr>
              <w:spacing w:before="0" w:after="0" w:line="276" w:lineRule="auto"/>
              <w:rPr>
                <w:rFonts w:ascii="Noto IKEA Latin" w:hAnsi="Noto IKEA Latin"/>
                <w:sz w:val="18"/>
                <w:szCs w:val="18"/>
              </w:rPr>
            </w:pPr>
            <w:r w:rsidRPr="00996F1E">
              <w:rPr>
                <w:rFonts w:ascii="Noto IKEA Latin" w:hAnsi="Noto IKEA Latin"/>
                <w:sz w:val="18"/>
                <w:szCs w:val="18"/>
              </w:rPr>
              <w:t>Re-bond foam production units</w:t>
            </w:r>
          </w:p>
        </w:tc>
        <w:tc>
          <w:tcPr>
            <w:tcW w:w="3548" w:type="dxa"/>
            <w:hideMark/>
          </w:tcPr>
          <w:p w14:paraId="0B654AD3" w14:textId="77777777" w:rsidR="000728C1" w:rsidRPr="00996F1E"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1 (Alphen)</w:t>
            </w:r>
          </w:p>
        </w:tc>
        <w:tc>
          <w:tcPr>
            <w:tcW w:w="4449" w:type="dxa"/>
            <w:hideMark/>
          </w:tcPr>
          <w:p w14:paraId="7C7CD96A" w14:textId="77777777" w:rsidR="00996F1E" w:rsidRPr="00996F1E"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 xml:space="preserve">1 (NL) </w:t>
            </w:r>
          </w:p>
          <w:p w14:paraId="47F42EBC" w14:textId="5CADB0D1" w:rsidR="000728C1" w:rsidRPr="00996F1E"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 xml:space="preserve">1 (UK) </w:t>
            </w:r>
          </w:p>
        </w:tc>
      </w:tr>
      <w:tr w:rsidR="000728C1" w:rsidRPr="000728C1" w14:paraId="31AA0C2F" w14:textId="77777777" w:rsidTr="00E7376B">
        <w:tc>
          <w:tcPr>
            <w:cnfStyle w:val="001000000000" w:firstRow="0" w:lastRow="0" w:firstColumn="1" w:lastColumn="0" w:oddVBand="0" w:evenVBand="0" w:oddHBand="0" w:evenHBand="0" w:firstRowFirstColumn="0" w:firstRowLastColumn="0" w:lastRowFirstColumn="0" w:lastRowLastColumn="0"/>
            <w:tcW w:w="2168" w:type="dxa"/>
            <w:hideMark/>
          </w:tcPr>
          <w:p w14:paraId="24DF0FA9" w14:textId="77777777" w:rsidR="000728C1" w:rsidRPr="00996F1E" w:rsidRDefault="000728C1" w:rsidP="004A71D4">
            <w:pPr>
              <w:spacing w:before="0" w:after="0" w:line="276" w:lineRule="auto"/>
              <w:rPr>
                <w:rFonts w:ascii="Noto IKEA Latin" w:hAnsi="Noto IKEA Latin"/>
                <w:sz w:val="18"/>
                <w:szCs w:val="18"/>
              </w:rPr>
            </w:pPr>
            <w:r w:rsidRPr="00996F1E">
              <w:rPr>
                <w:rFonts w:ascii="Noto IKEA Latin" w:hAnsi="Noto IKEA Latin"/>
                <w:sz w:val="18"/>
                <w:szCs w:val="18"/>
              </w:rPr>
              <w:t>Re-bond foam produced (T)</w:t>
            </w:r>
          </w:p>
        </w:tc>
        <w:tc>
          <w:tcPr>
            <w:tcW w:w="3548" w:type="dxa"/>
            <w:hideMark/>
          </w:tcPr>
          <w:p w14:paraId="1C6879B9" w14:textId="77777777" w:rsidR="000728C1" w:rsidRPr="00996F1E"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800</w:t>
            </w:r>
          </w:p>
        </w:tc>
        <w:tc>
          <w:tcPr>
            <w:tcW w:w="4449" w:type="dxa"/>
            <w:hideMark/>
          </w:tcPr>
          <w:p w14:paraId="6F1271F1" w14:textId="77777777" w:rsidR="000728C1" w:rsidRPr="00996F1E" w:rsidRDefault="000728C1" w:rsidP="004A71D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14.280</w:t>
            </w:r>
          </w:p>
        </w:tc>
      </w:tr>
      <w:tr w:rsidR="000728C1" w:rsidRPr="000728C1" w14:paraId="031F7B3A" w14:textId="77777777" w:rsidTr="00E73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8" w:type="dxa"/>
            <w:hideMark/>
          </w:tcPr>
          <w:p w14:paraId="63A234A0" w14:textId="77777777" w:rsidR="000728C1" w:rsidRPr="00996F1E" w:rsidRDefault="000728C1" w:rsidP="004A71D4">
            <w:pPr>
              <w:spacing w:before="0" w:after="0" w:line="276" w:lineRule="auto"/>
              <w:rPr>
                <w:rFonts w:ascii="Noto IKEA Latin" w:hAnsi="Noto IKEA Latin"/>
                <w:sz w:val="18"/>
                <w:szCs w:val="18"/>
              </w:rPr>
            </w:pPr>
            <w:r w:rsidRPr="00996F1E">
              <w:rPr>
                <w:rFonts w:ascii="Noto IKEA Latin" w:hAnsi="Noto IKEA Latin"/>
                <w:sz w:val="18"/>
                <w:szCs w:val="18"/>
              </w:rPr>
              <w:t>Foam input</w:t>
            </w:r>
          </w:p>
        </w:tc>
        <w:tc>
          <w:tcPr>
            <w:tcW w:w="3548" w:type="dxa"/>
            <w:hideMark/>
          </w:tcPr>
          <w:p w14:paraId="60C9B7E3" w14:textId="77777777" w:rsidR="000728C1" w:rsidRPr="00996F1E"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762</w:t>
            </w:r>
          </w:p>
        </w:tc>
        <w:tc>
          <w:tcPr>
            <w:tcW w:w="4449" w:type="dxa"/>
            <w:hideMark/>
          </w:tcPr>
          <w:p w14:paraId="35A07088" w14:textId="77777777" w:rsidR="000728C1" w:rsidRPr="00996F1E"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7.140 (Latex &amp; Mix)</w:t>
            </w:r>
          </w:p>
          <w:p w14:paraId="6709EEEA" w14:textId="77777777" w:rsidR="000728C1" w:rsidRPr="00996F1E" w:rsidRDefault="000728C1" w:rsidP="004A71D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 xml:space="preserve">7.140 (PU Foam) </w:t>
            </w:r>
          </w:p>
        </w:tc>
      </w:tr>
    </w:tbl>
    <w:p w14:paraId="69C708FB" w14:textId="77777777" w:rsidR="000728C1" w:rsidRPr="000728C1" w:rsidRDefault="000728C1" w:rsidP="000728C1">
      <w:pPr>
        <w:spacing w:before="0" w:after="0" w:line="276" w:lineRule="auto"/>
        <w:rPr>
          <w:rFonts w:ascii="Noto IKEA Latin" w:hAnsi="Noto IKEA Latin"/>
          <w:sz w:val="20"/>
          <w:szCs w:val="20"/>
        </w:rPr>
      </w:pPr>
    </w:p>
    <w:p w14:paraId="13B065C6" w14:textId="169CE96A" w:rsidR="000728C1" w:rsidRPr="000728C1" w:rsidRDefault="000728C1" w:rsidP="000728C1">
      <w:pPr>
        <w:spacing w:before="0" w:after="0" w:line="276" w:lineRule="auto"/>
        <w:rPr>
          <w:rFonts w:ascii="Noto IKEA Latin" w:hAnsi="Noto IKEA Latin"/>
          <w:sz w:val="20"/>
          <w:szCs w:val="20"/>
        </w:rPr>
      </w:pPr>
      <w:r w:rsidRPr="000728C1">
        <w:rPr>
          <w:rFonts w:ascii="Noto IKEA Latin" w:hAnsi="Noto IKEA Latin"/>
          <w:sz w:val="20"/>
          <w:szCs w:val="20"/>
        </w:rPr>
        <w:t xml:space="preserve">Our wished position in 2028 is ambitious. Producing 14.280 T. of </w:t>
      </w:r>
      <w:proofErr w:type="spellStart"/>
      <w:r w:rsidRPr="000728C1">
        <w:rPr>
          <w:rFonts w:ascii="Noto IKEA Latin" w:hAnsi="Noto IKEA Latin"/>
          <w:sz w:val="20"/>
          <w:szCs w:val="20"/>
        </w:rPr>
        <w:t>rebond</w:t>
      </w:r>
      <w:proofErr w:type="spellEnd"/>
      <w:r w:rsidRPr="000728C1">
        <w:rPr>
          <w:rFonts w:ascii="Noto IKEA Latin" w:hAnsi="Noto IKEA Latin"/>
          <w:sz w:val="20"/>
          <w:szCs w:val="20"/>
        </w:rPr>
        <w:t xml:space="preserve"> foam, means that RetourMatras would take 7% of the total European </w:t>
      </w:r>
      <w:proofErr w:type="spellStart"/>
      <w:r w:rsidR="00757824">
        <w:rPr>
          <w:rFonts w:ascii="Noto IKEA Latin" w:hAnsi="Noto IKEA Latin"/>
          <w:sz w:val="20"/>
          <w:szCs w:val="20"/>
        </w:rPr>
        <w:t>r</w:t>
      </w:r>
      <w:r w:rsidRPr="000728C1">
        <w:rPr>
          <w:rFonts w:ascii="Noto IKEA Latin" w:hAnsi="Noto IKEA Latin"/>
          <w:sz w:val="20"/>
          <w:szCs w:val="20"/>
        </w:rPr>
        <w:t>ebond</w:t>
      </w:r>
      <w:proofErr w:type="spellEnd"/>
      <w:r w:rsidRPr="000728C1">
        <w:rPr>
          <w:rFonts w:ascii="Noto IKEA Latin" w:hAnsi="Noto IKEA Latin"/>
          <w:sz w:val="20"/>
          <w:szCs w:val="20"/>
        </w:rPr>
        <w:t xml:space="preserve"> market (200.000 T.). And – if we would remain exclusively focused on the UK market (100.000 T) – we would need to take 14% market-share</w:t>
      </w:r>
      <w:r w:rsidR="007D1EB7">
        <w:rPr>
          <w:rFonts w:ascii="Noto IKEA Latin" w:hAnsi="Noto IKEA Latin"/>
          <w:sz w:val="20"/>
          <w:szCs w:val="20"/>
        </w:rPr>
        <w:t>, which is a high ambition</w:t>
      </w:r>
      <w:r w:rsidR="008F46E8">
        <w:rPr>
          <w:rFonts w:ascii="Noto IKEA Latin" w:hAnsi="Noto IKEA Latin"/>
          <w:sz w:val="20"/>
          <w:szCs w:val="20"/>
        </w:rPr>
        <w:t xml:space="preserve"> in a rather established and saturated market.</w:t>
      </w:r>
    </w:p>
    <w:p w14:paraId="713D0636" w14:textId="77777777" w:rsidR="000728C1" w:rsidRDefault="000728C1" w:rsidP="000728C1">
      <w:pPr>
        <w:spacing w:before="0" w:after="0" w:line="276" w:lineRule="auto"/>
        <w:rPr>
          <w:rFonts w:ascii="Noto IKEA Latin" w:hAnsi="Noto IKEA Latin"/>
          <w:sz w:val="20"/>
          <w:szCs w:val="20"/>
        </w:rPr>
      </w:pPr>
    </w:p>
    <w:p w14:paraId="61082737" w14:textId="76F42080" w:rsidR="007D1EB7" w:rsidRPr="00FC6AE9" w:rsidRDefault="007D1EB7" w:rsidP="000728C1">
      <w:pPr>
        <w:spacing w:before="0" w:after="0" w:line="276" w:lineRule="auto"/>
        <w:rPr>
          <w:rFonts w:ascii="Noto IKEA Latin" w:hAnsi="Noto IKEA Latin"/>
          <w:b/>
          <w:bCs/>
          <w:color w:val="EC7216" w:themeColor="accent6"/>
          <w:sz w:val="20"/>
          <w:szCs w:val="20"/>
        </w:rPr>
      </w:pPr>
      <w:r w:rsidRPr="00FC6AE9">
        <w:rPr>
          <w:rFonts w:ascii="Noto IKEA Latin" w:hAnsi="Noto IKEA Latin"/>
          <w:b/>
          <w:bCs/>
          <w:color w:val="EC7216" w:themeColor="accent6"/>
          <w:sz w:val="20"/>
          <w:szCs w:val="20"/>
        </w:rPr>
        <w:t>Next steps:</w:t>
      </w:r>
    </w:p>
    <w:p w14:paraId="37B825BE" w14:textId="77777777" w:rsidR="007D1EB7" w:rsidRDefault="007D1EB7" w:rsidP="007D1EB7">
      <w:pPr>
        <w:pStyle w:val="ListParagraph"/>
        <w:numPr>
          <w:ilvl w:val="0"/>
          <w:numId w:val="38"/>
        </w:numPr>
        <w:spacing w:before="0" w:after="0" w:line="276" w:lineRule="auto"/>
        <w:rPr>
          <w:rFonts w:ascii="Noto IKEA Latin" w:hAnsi="Noto IKEA Latin"/>
          <w:sz w:val="20"/>
          <w:szCs w:val="20"/>
        </w:rPr>
      </w:pPr>
      <w:r>
        <w:rPr>
          <w:rFonts w:ascii="Noto IKEA Latin" w:hAnsi="Noto IKEA Latin"/>
          <w:sz w:val="20"/>
          <w:szCs w:val="20"/>
        </w:rPr>
        <w:t xml:space="preserve">Stabilize </w:t>
      </w:r>
      <w:proofErr w:type="spellStart"/>
      <w:r w:rsidR="000728C1" w:rsidRPr="007D1EB7">
        <w:rPr>
          <w:rFonts w:ascii="Noto IKEA Latin" w:hAnsi="Noto IKEA Latin"/>
          <w:sz w:val="20"/>
          <w:szCs w:val="20"/>
        </w:rPr>
        <w:t>rebond</w:t>
      </w:r>
      <w:proofErr w:type="spellEnd"/>
      <w:r w:rsidR="000728C1" w:rsidRPr="007D1EB7">
        <w:rPr>
          <w:rFonts w:ascii="Noto IKEA Latin" w:hAnsi="Noto IKEA Latin"/>
          <w:sz w:val="20"/>
          <w:szCs w:val="20"/>
        </w:rPr>
        <w:t xml:space="preserve"> foam production </w:t>
      </w:r>
    </w:p>
    <w:p w14:paraId="09A5934A" w14:textId="476D2DE7" w:rsidR="0012046F" w:rsidRDefault="007D1EB7" w:rsidP="0012046F">
      <w:pPr>
        <w:pStyle w:val="ListParagraph"/>
        <w:numPr>
          <w:ilvl w:val="0"/>
          <w:numId w:val="38"/>
        </w:numPr>
        <w:spacing w:before="0" w:after="0" w:line="276" w:lineRule="auto"/>
        <w:rPr>
          <w:rFonts w:ascii="Noto IKEA Latin" w:hAnsi="Noto IKEA Latin"/>
          <w:sz w:val="20"/>
          <w:szCs w:val="20"/>
        </w:rPr>
      </w:pPr>
      <w:r>
        <w:rPr>
          <w:rFonts w:ascii="Noto IKEA Latin" w:hAnsi="Noto IKEA Latin"/>
          <w:sz w:val="20"/>
          <w:szCs w:val="20"/>
        </w:rPr>
        <w:t xml:space="preserve">Conduct market analysis - </w:t>
      </w:r>
      <w:r w:rsidR="000728C1" w:rsidRPr="007D1EB7">
        <w:rPr>
          <w:rFonts w:ascii="Noto IKEA Latin" w:hAnsi="Noto IKEA Latin"/>
          <w:sz w:val="20"/>
          <w:szCs w:val="20"/>
        </w:rPr>
        <w:t xml:space="preserve">together with Aslon </w:t>
      </w:r>
      <w:proofErr w:type="spellStart"/>
      <w:r w:rsidR="000728C1" w:rsidRPr="007D1EB7">
        <w:rPr>
          <w:rFonts w:ascii="Noto IKEA Latin" w:hAnsi="Noto IKEA Latin"/>
          <w:sz w:val="20"/>
          <w:szCs w:val="20"/>
        </w:rPr>
        <w:t>Refoam</w:t>
      </w:r>
      <w:proofErr w:type="spellEnd"/>
      <w:r>
        <w:rPr>
          <w:rFonts w:ascii="Noto IKEA Latin" w:hAnsi="Noto IKEA Latin"/>
          <w:sz w:val="20"/>
          <w:szCs w:val="20"/>
        </w:rPr>
        <w:t xml:space="preserve"> – to better</w:t>
      </w:r>
      <w:r w:rsidR="0012046F" w:rsidRPr="0012046F">
        <w:t xml:space="preserve"> </w:t>
      </w:r>
      <w:r w:rsidR="0012046F">
        <w:rPr>
          <w:rFonts w:ascii="Noto IKEA Latin" w:hAnsi="Noto IKEA Latin"/>
          <w:sz w:val="20"/>
          <w:szCs w:val="20"/>
        </w:rPr>
        <w:t xml:space="preserve">understand which </w:t>
      </w:r>
      <w:r w:rsidR="0012046F" w:rsidRPr="0012046F">
        <w:rPr>
          <w:rFonts w:ascii="Noto IKEA Latin" w:hAnsi="Noto IKEA Latin"/>
          <w:sz w:val="20"/>
          <w:szCs w:val="20"/>
        </w:rPr>
        <w:t>volumes are realistic with the current product produced</w:t>
      </w:r>
      <w:r w:rsidR="0012046F">
        <w:rPr>
          <w:rFonts w:ascii="Noto IKEA Latin" w:hAnsi="Noto IKEA Latin"/>
          <w:sz w:val="20"/>
          <w:szCs w:val="20"/>
        </w:rPr>
        <w:t>.</w:t>
      </w:r>
    </w:p>
    <w:p w14:paraId="2FB6C4B5" w14:textId="77777777" w:rsidR="0012046F" w:rsidRDefault="0012046F" w:rsidP="0012046F">
      <w:pPr>
        <w:pStyle w:val="ListParagraph"/>
        <w:numPr>
          <w:ilvl w:val="0"/>
          <w:numId w:val="38"/>
        </w:numPr>
        <w:spacing w:before="0" w:after="0" w:line="276" w:lineRule="auto"/>
        <w:rPr>
          <w:rFonts w:ascii="Noto IKEA Latin" w:hAnsi="Noto IKEA Latin"/>
          <w:sz w:val="20"/>
          <w:szCs w:val="20"/>
        </w:rPr>
      </w:pPr>
      <w:r>
        <w:rPr>
          <w:rFonts w:ascii="Noto IKEA Latin" w:hAnsi="Noto IKEA Latin"/>
          <w:sz w:val="20"/>
          <w:szCs w:val="20"/>
        </w:rPr>
        <w:t xml:space="preserve">Formulate a market penetration plan that </w:t>
      </w:r>
      <w:r w:rsidRPr="007D1EB7">
        <w:rPr>
          <w:rFonts w:ascii="Noto IKEA Latin" w:hAnsi="Noto IKEA Latin"/>
          <w:sz w:val="20"/>
          <w:szCs w:val="20"/>
        </w:rPr>
        <w:t>describe</w:t>
      </w:r>
      <w:r>
        <w:rPr>
          <w:rFonts w:ascii="Noto IKEA Latin" w:hAnsi="Noto IKEA Latin"/>
          <w:sz w:val="20"/>
          <w:szCs w:val="20"/>
        </w:rPr>
        <w:t>s</w:t>
      </w:r>
      <w:r w:rsidRPr="007D1EB7">
        <w:rPr>
          <w:rFonts w:ascii="Noto IKEA Latin" w:hAnsi="Noto IKEA Latin"/>
          <w:sz w:val="20"/>
          <w:szCs w:val="20"/>
        </w:rPr>
        <w:t xml:space="preserve"> the tactics </w:t>
      </w:r>
      <w:r>
        <w:rPr>
          <w:rFonts w:ascii="Noto IKEA Latin" w:hAnsi="Noto IKEA Latin"/>
          <w:sz w:val="20"/>
          <w:szCs w:val="20"/>
        </w:rPr>
        <w:t xml:space="preserve">needed to </w:t>
      </w:r>
      <w:proofErr w:type="spellStart"/>
      <w:r>
        <w:rPr>
          <w:rFonts w:ascii="Noto IKEA Latin" w:hAnsi="Noto IKEA Latin"/>
          <w:sz w:val="20"/>
          <w:szCs w:val="20"/>
        </w:rPr>
        <w:t>maximise</w:t>
      </w:r>
      <w:proofErr w:type="spellEnd"/>
      <w:r>
        <w:rPr>
          <w:rFonts w:ascii="Noto IKEA Latin" w:hAnsi="Noto IKEA Latin"/>
          <w:sz w:val="20"/>
          <w:szCs w:val="20"/>
        </w:rPr>
        <w:t xml:space="preserve"> our </w:t>
      </w:r>
      <w:proofErr w:type="spellStart"/>
      <w:r>
        <w:rPr>
          <w:rFonts w:ascii="Noto IKEA Latin" w:hAnsi="Noto IKEA Latin"/>
          <w:sz w:val="20"/>
          <w:szCs w:val="20"/>
        </w:rPr>
        <w:t>marketshare</w:t>
      </w:r>
      <w:proofErr w:type="spellEnd"/>
      <w:r>
        <w:rPr>
          <w:rFonts w:ascii="Noto IKEA Latin" w:hAnsi="Noto IKEA Latin"/>
          <w:sz w:val="20"/>
          <w:szCs w:val="20"/>
        </w:rPr>
        <w:t xml:space="preserve"> in the (UK?) </w:t>
      </w:r>
      <w:proofErr w:type="spellStart"/>
      <w:r>
        <w:rPr>
          <w:rFonts w:ascii="Noto IKEA Latin" w:hAnsi="Noto IKEA Latin"/>
          <w:sz w:val="20"/>
          <w:szCs w:val="20"/>
        </w:rPr>
        <w:t>rebond</w:t>
      </w:r>
      <w:proofErr w:type="spellEnd"/>
      <w:r>
        <w:rPr>
          <w:rFonts w:ascii="Noto IKEA Latin" w:hAnsi="Noto IKEA Latin"/>
          <w:sz w:val="20"/>
          <w:szCs w:val="20"/>
        </w:rPr>
        <w:t xml:space="preserve"> market.</w:t>
      </w:r>
    </w:p>
    <w:p w14:paraId="2868087C" w14:textId="00E93018" w:rsidR="007D1EB7" w:rsidRDefault="0012046F" w:rsidP="0012046F">
      <w:pPr>
        <w:pStyle w:val="ListParagraph"/>
        <w:numPr>
          <w:ilvl w:val="0"/>
          <w:numId w:val="38"/>
        </w:numPr>
        <w:spacing w:before="0" w:after="0" w:line="276" w:lineRule="auto"/>
        <w:rPr>
          <w:rFonts w:ascii="Noto IKEA Latin" w:hAnsi="Noto IKEA Latin"/>
          <w:sz w:val="20"/>
          <w:szCs w:val="20"/>
        </w:rPr>
      </w:pPr>
      <w:r>
        <w:rPr>
          <w:rFonts w:ascii="Noto IKEA Latin" w:hAnsi="Noto IKEA Latin"/>
          <w:sz w:val="20"/>
          <w:szCs w:val="20"/>
        </w:rPr>
        <w:t xml:space="preserve">Formulate a </w:t>
      </w:r>
      <w:r w:rsidRPr="0012046F">
        <w:rPr>
          <w:rFonts w:ascii="Noto IKEA Latin" w:hAnsi="Noto IKEA Latin"/>
          <w:sz w:val="20"/>
          <w:szCs w:val="20"/>
        </w:rPr>
        <w:t>product development</w:t>
      </w:r>
      <w:r>
        <w:rPr>
          <w:rFonts w:ascii="Noto IKEA Latin" w:hAnsi="Noto IKEA Latin"/>
          <w:sz w:val="20"/>
          <w:szCs w:val="20"/>
        </w:rPr>
        <w:t xml:space="preserve"> plan </w:t>
      </w:r>
      <w:r w:rsidR="00FC6AE9">
        <w:rPr>
          <w:rFonts w:ascii="Noto IKEA Latin" w:hAnsi="Noto IKEA Latin"/>
          <w:sz w:val="20"/>
          <w:szCs w:val="20"/>
        </w:rPr>
        <w:t xml:space="preserve">in case the </w:t>
      </w:r>
      <w:r>
        <w:rPr>
          <w:rFonts w:ascii="Noto IKEA Latin" w:hAnsi="Noto IKEA Latin"/>
          <w:sz w:val="20"/>
          <w:szCs w:val="20"/>
        </w:rPr>
        <w:t xml:space="preserve">projected volumes of </w:t>
      </w:r>
      <w:proofErr w:type="spellStart"/>
      <w:r>
        <w:rPr>
          <w:rFonts w:ascii="Noto IKEA Latin" w:hAnsi="Noto IKEA Latin"/>
          <w:sz w:val="20"/>
          <w:szCs w:val="20"/>
        </w:rPr>
        <w:t>rebond</w:t>
      </w:r>
      <w:proofErr w:type="spellEnd"/>
      <w:r>
        <w:rPr>
          <w:rFonts w:ascii="Noto IKEA Latin" w:hAnsi="Noto IKEA Latin"/>
          <w:sz w:val="20"/>
          <w:szCs w:val="20"/>
        </w:rPr>
        <w:t xml:space="preserve"> foam </w:t>
      </w:r>
      <w:r w:rsidR="00FC6AE9">
        <w:rPr>
          <w:rFonts w:ascii="Noto IKEA Latin" w:hAnsi="Noto IKEA Latin"/>
          <w:sz w:val="20"/>
          <w:szCs w:val="20"/>
        </w:rPr>
        <w:t>exceed the realistic market-share.</w:t>
      </w:r>
    </w:p>
    <w:p w14:paraId="0412F58E" w14:textId="77777777" w:rsidR="000728C1" w:rsidRPr="000728C1" w:rsidRDefault="000728C1" w:rsidP="000728C1">
      <w:pPr>
        <w:spacing w:before="0" w:after="0" w:line="276" w:lineRule="auto"/>
        <w:rPr>
          <w:rFonts w:ascii="Noto IKEA Latin" w:hAnsi="Noto IKEA Latin"/>
          <w:sz w:val="20"/>
          <w:szCs w:val="20"/>
        </w:rPr>
      </w:pPr>
    </w:p>
    <w:p w14:paraId="0AAC1D64" w14:textId="77777777" w:rsidR="00FC6AE9" w:rsidRDefault="00FC6AE9">
      <w:pPr>
        <w:spacing w:before="0" w:after="160" w:line="259"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br w:type="page"/>
      </w:r>
    </w:p>
    <w:p w14:paraId="2544B86A" w14:textId="0CE6BB4C" w:rsidR="008B04E9" w:rsidRDefault="000728C1" w:rsidP="00FC6AE9">
      <w:pPr>
        <w:pStyle w:val="ListParagraph"/>
        <w:numPr>
          <w:ilvl w:val="1"/>
          <w:numId w:val="8"/>
        </w:numPr>
        <w:spacing w:before="0" w:after="0" w:line="276" w:lineRule="auto"/>
        <w:rPr>
          <w:rFonts w:ascii="Noto IKEA Latin" w:hAnsi="Noto IKEA Latin"/>
          <w:b/>
          <w:bCs/>
          <w:color w:val="EC7216" w:themeColor="accent6"/>
          <w:sz w:val="20"/>
          <w:szCs w:val="20"/>
        </w:rPr>
      </w:pPr>
      <w:r w:rsidRPr="008B04E9">
        <w:rPr>
          <w:rFonts w:ascii="Noto IKEA Latin" w:hAnsi="Noto IKEA Latin"/>
          <w:b/>
          <w:bCs/>
          <w:color w:val="EC7216" w:themeColor="accent6"/>
          <w:sz w:val="20"/>
          <w:szCs w:val="20"/>
        </w:rPr>
        <w:lastRenderedPageBreak/>
        <w:t>Textiles</w:t>
      </w:r>
    </w:p>
    <w:p w14:paraId="00BAF2F3" w14:textId="6172FBF3" w:rsidR="00F219BB" w:rsidRDefault="00D040D1" w:rsidP="00FC6AE9">
      <w:pPr>
        <w:spacing w:before="0" w:after="0" w:line="276" w:lineRule="auto"/>
        <w:rPr>
          <w:rFonts w:ascii="Noto IKEA Latin" w:hAnsi="Noto IKEA Latin"/>
          <w:sz w:val="20"/>
          <w:szCs w:val="20"/>
        </w:rPr>
      </w:pPr>
      <w:r>
        <w:rPr>
          <w:rFonts w:ascii="Noto IKEA Latin" w:hAnsi="Noto IKEA Latin"/>
          <w:sz w:val="20"/>
          <w:szCs w:val="20"/>
        </w:rPr>
        <w:t>Today</w:t>
      </w:r>
      <w:r w:rsidR="001A1BBF" w:rsidRPr="002E0CE7">
        <w:rPr>
          <w:rFonts w:ascii="Noto IKEA Latin" w:hAnsi="Noto IKEA Latin"/>
          <w:sz w:val="20"/>
          <w:szCs w:val="20"/>
        </w:rPr>
        <w:t xml:space="preserve"> textiles are processed</w:t>
      </w:r>
      <w:r>
        <w:rPr>
          <w:rFonts w:ascii="Noto IKEA Latin" w:hAnsi="Noto IKEA Latin"/>
          <w:sz w:val="20"/>
          <w:szCs w:val="20"/>
        </w:rPr>
        <w:t xml:space="preserve"> as two different streams</w:t>
      </w:r>
      <w:r w:rsidR="00F219BB">
        <w:rPr>
          <w:rFonts w:ascii="Noto IKEA Latin" w:hAnsi="Noto IKEA Latin"/>
          <w:sz w:val="20"/>
          <w:szCs w:val="20"/>
        </w:rPr>
        <w:t>:</w:t>
      </w:r>
    </w:p>
    <w:tbl>
      <w:tblPr>
        <w:tblStyle w:val="ListTable3-Accent6"/>
        <w:tblW w:w="10075" w:type="dxa"/>
        <w:tblLook w:val="04A0" w:firstRow="1" w:lastRow="0" w:firstColumn="1" w:lastColumn="0" w:noHBand="0" w:noVBand="1"/>
      </w:tblPr>
      <w:tblGrid>
        <w:gridCol w:w="4225"/>
        <w:gridCol w:w="2430"/>
        <w:gridCol w:w="3420"/>
      </w:tblGrid>
      <w:tr w:rsidR="00D040D1" w:rsidRPr="007B5B4C" w14:paraId="797E70F2" w14:textId="77777777" w:rsidTr="00297F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25" w:type="dxa"/>
          </w:tcPr>
          <w:p w14:paraId="4DD9EC1D" w14:textId="77777777" w:rsidR="00D040D1" w:rsidRPr="007B5B4C" w:rsidRDefault="00D040D1" w:rsidP="00FC6AE9">
            <w:pPr>
              <w:spacing w:before="0" w:after="0" w:line="276" w:lineRule="auto"/>
              <w:jc w:val="center"/>
              <w:rPr>
                <w:rFonts w:ascii="Noto IKEA Latin" w:hAnsi="Noto IKEA Latin"/>
                <w:sz w:val="18"/>
                <w:szCs w:val="18"/>
              </w:rPr>
            </w:pPr>
          </w:p>
        </w:tc>
        <w:tc>
          <w:tcPr>
            <w:tcW w:w="2430" w:type="dxa"/>
          </w:tcPr>
          <w:p w14:paraId="3C440275" w14:textId="41150935" w:rsidR="00D040D1" w:rsidRPr="007B5B4C" w:rsidRDefault="00D040D1" w:rsidP="00FC6AE9">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Pr>
                <w:rFonts w:ascii="Noto IKEA Latin" w:hAnsi="Noto IKEA Latin"/>
                <w:color w:val="FFFFFF" w:themeColor="background1"/>
                <w:sz w:val="18"/>
                <w:szCs w:val="18"/>
              </w:rPr>
              <w:t>Clean textiles</w:t>
            </w:r>
          </w:p>
        </w:tc>
        <w:tc>
          <w:tcPr>
            <w:tcW w:w="3420" w:type="dxa"/>
          </w:tcPr>
          <w:p w14:paraId="181F07E4" w14:textId="2547DAF4" w:rsidR="00D040D1" w:rsidRPr="007B5B4C" w:rsidRDefault="00D040D1" w:rsidP="00FC6AE9">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Pr>
                <w:rFonts w:ascii="Noto IKEA Latin" w:hAnsi="Noto IKEA Latin"/>
                <w:color w:val="FFFFFF" w:themeColor="background1"/>
                <w:sz w:val="18"/>
                <w:szCs w:val="18"/>
              </w:rPr>
              <w:t>Dirty textiles</w:t>
            </w:r>
          </w:p>
        </w:tc>
      </w:tr>
      <w:tr w:rsidR="00D040D1" w:rsidRPr="007B5B4C" w14:paraId="71BC9004" w14:textId="77777777" w:rsidTr="00297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2BFD9D2" w14:textId="4C909CC0" w:rsidR="00D040D1" w:rsidRPr="007B5B4C" w:rsidRDefault="00D040D1" w:rsidP="00FC6AE9">
            <w:pPr>
              <w:spacing w:before="0" w:after="0" w:line="276" w:lineRule="auto"/>
              <w:rPr>
                <w:rFonts w:ascii="Noto IKEA Latin" w:hAnsi="Noto IKEA Latin"/>
                <w:sz w:val="18"/>
                <w:szCs w:val="18"/>
              </w:rPr>
            </w:pPr>
            <w:r>
              <w:rPr>
                <w:rFonts w:ascii="Noto IKEA Latin" w:hAnsi="Noto IKEA Latin"/>
                <w:sz w:val="18"/>
                <w:szCs w:val="18"/>
              </w:rPr>
              <w:t>Processing</w:t>
            </w:r>
          </w:p>
        </w:tc>
        <w:tc>
          <w:tcPr>
            <w:tcW w:w="2430" w:type="dxa"/>
          </w:tcPr>
          <w:p w14:paraId="151401F7" w14:textId="1F67BEB7" w:rsidR="00D040D1" w:rsidRPr="007B5B4C" w:rsidRDefault="00D040D1"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Recycled into</w:t>
            </w:r>
            <w:r w:rsidRPr="00825CB3">
              <w:rPr>
                <w:rFonts w:ascii="Noto IKEA Latin" w:hAnsi="Noto IKEA Latin"/>
                <w:sz w:val="18"/>
                <w:szCs w:val="18"/>
                <w:highlight w:val="yellow"/>
              </w:rPr>
              <w:t>… (felt?, yarns?)</w:t>
            </w:r>
          </w:p>
        </w:tc>
        <w:tc>
          <w:tcPr>
            <w:tcW w:w="3420" w:type="dxa"/>
          </w:tcPr>
          <w:p w14:paraId="3B9C2ECF" w14:textId="220110EC" w:rsidR="00D040D1" w:rsidRPr="007B5B4C" w:rsidRDefault="00D040D1"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Fuel for cement industry</w:t>
            </w:r>
          </w:p>
        </w:tc>
      </w:tr>
      <w:tr w:rsidR="00D040D1" w:rsidRPr="007B5B4C" w14:paraId="23AF0E08" w14:textId="77777777" w:rsidTr="00297FAF">
        <w:tc>
          <w:tcPr>
            <w:cnfStyle w:val="001000000000" w:firstRow="0" w:lastRow="0" w:firstColumn="1" w:lastColumn="0" w:oddVBand="0" w:evenVBand="0" w:oddHBand="0" w:evenHBand="0" w:firstRowFirstColumn="0" w:firstRowLastColumn="0" w:lastRowFirstColumn="0" w:lastRowLastColumn="0"/>
            <w:tcW w:w="4225" w:type="dxa"/>
          </w:tcPr>
          <w:p w14:paraId="16098604" w14:textId="77777777" w:rsidR="00D040D1" w:rsidRDefault="00D040D1" w:rsidP="00FC6AE9">
            <w:pPr>
              <w:spacing w:before="0" w:after="0" w:line="276" w:lineRule="auto"/>
              <w:rPr>
                <w:rFonts w:ascii="Noto IKEA Latin" w:hAnsi="Noto IKEA Latin"/>
                <w:b w:val="0"/>
                <w:bCs w:val="0"/>
                <w:sz w:val="18"/>
                <w:szCs w:val="18"/>
              </w:rPr>
            </w:pPr>
            <w:r>
              <w:rPr>
                <w:rFonts w:ascii="Noto IKEA Latin" w:hAnsi="Noto IKEA Latin"/>
                <w:sz w:val="18"/>
                <w:szCs w:val="18"/>
              </w:rPr>
              <w:t>Amount (T)</w:t>
            </w:r>
          </w:p>
          <w:p w14:paraId="69EDDAF8" w14:textId="6D18BE72" w:rsidR="00D040D1" w:rsidRPr="00D040D1" w:rsidRDefault="00D040D1" w:rsidP="00FC6AE9">
            <w:pPr>
              <w:spacing w:before="0" w:after="0" w:line="276" w:lineRule="auto"/>
              <w:rPr>
                <w:rFonts w:ascii="Noto IKEA Latin" w:hAnsi="Noto IKEA Latin"/>
                <w:b w:val="0"/>
                <w:bCs w:val="0"/>
                <w:sz w:val="18"/>
                <w:szCs w:val="18"/>
              </w:rPr>
            </w:pPr>
          </w:p>
        </w:tc>
        <w:tc>
          <w:tcPr>
            <w:tcW w:w="2430" w:type="dxa"/>
          </w:tcPr>
          <w:p w14:paraId="36C21DD4" w14:textId="77777777" w:rsidR="00D040D1" w:rsidRDefault="00D040D1"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50%</w:t>
            </w:r>
          </w:p>
          <w:p w14:paraId="64F63D20" w14:textId="2CCFFFCA" w:rsidR="00825CB3" w:rsidRPr="007B5B4C" w:rsidRDefault="00825CB3"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(2.500 T.)</w:t>
            </w:r>
          </w:p>
        </w:tc>
        <w:tc>
          <w:tcPr>
            <w:tcW w:w="3420" w:type="dxa"/>
          </w:tcPr>
          <w:p w14:paraId="1FA4AF3B" w14:textId="77777777" w:rsidR="00D040D1" w:rsidRDefault="00D040D1"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50%</w:t>
            </w:r>
          </w:p>
          <w:p w14:paraId="5593D714" w14:textId="417E88D2" w:rsidR="00825CB3" w:rsidRPr="007B5B4C" w:rsidRDefault="00825CB3"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(2.500 T.)</w:t>
            </w:r>
          </w:p>
        </w:tc>
      </w:tr>
      <w:tr w:rsidR="00D040D1" w:rsidRPr="007B5B4C" w14:paraId="34A38B6A" w14:textId="77777777" w:rsidTr="00297FAF">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4225" w:type="dxa"/>
          </w:tcPr>
          <w:p w14:paraId="72D6DF0E" w14:textId="77777777" w:rsidR="00D040D1" w:rsidRDefault="00D040D1" w:rsidP="00FC6AE9">
            <w:pPr>
              <w:spacing w:before="0" w:after="0" w:line="276" w:lineRule="auto"/>
              <w:rPr>
                <w:rFonts w:ascii="Noto IKEA Latin" w:hAnsi="Noto IKEA Latin"/>
                <w:b w:val="0"/>
                <w:bCs w:val="0"/>
                <w:sz w:val="18"/>
                <w:szCs w:val="18"/>
              </w:rPr>
            </w:pPr>
            <w:r>
              <w:rPr>
                <w:rFonts w:ascii="Noto IKEA Latin" w:hAnsi="Noto IKEA Latin"/>
                <w:sz w:val="18"/>
                <w:szCs w:val="18"/>
              </w:rPr>
              <w:t xml:space="preserve">Costs </w:t>
            </w:r>
          </w:p>
          <w:p w14:paraId="0DBA14BD" w14:textId="59698B92" w:rsidR="00D040D1" w:rsidRPr="007B5B4C" w:rsidRDefault="00D040D1" w:rsidP="00FC6AE9">
            <w:pPr>
              <w:spacing w:before="0" w:after="0" w:line="276" w:lineRule="auto"/>
              <w:rPr>
                <w:rFonts w:ascii="Noto IKEA Latin" w:hAnsi="Noto IKEA Latin"/>
                <w:sz w:val="18"/>
                <w:szCs w:val="18"/>
              </w:rPr>
            </w:pPr>
          </w:p>
        </w:tc>
        <w:tc>
          <w:tcPr>
            <w:tcW w:w="2430" w:type="dxa"/>
          </w:tcPr>
          <w:p w14:paraId="36BA433E" w14:textId="4294C033" w:rsidR="00D040D1" w:rsidRPr="007B5B4C" w:rsidRDefault="00825CB3"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€150 / T.</w:t>
            </w:r>
          </w:p>
        </w:tc>
        <w:tc>
          <w:tcPr>
            <w:tcW w:w="3420" w:type="dxa"/>
          </w:tcPr>
          <w:p w14:paraId="22B27E49" w14:textId="42C0193D" w:rsidR="00D040D1" w:rsidRPr="007B5B4C" w:rsidRDefault="00825CB3"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€150 / T.</w:t>
            </w:r>
          </w:p>
        </w:tc>
      </w:tr>
    </w:tbl>
    <w:p w14:paraId="49ADF68E" w14:textId="77777777" w:rsidR="00825CB3" w:rsidRDefault="00825CB3" w:rsidP="00FC6AE9">
      <w:pPr>
        <w:spacing w:before="0" w:after="0" w:line="276" w:lineRule="auto"/>
        <w:rPr>
          <w:rFonts w:ascii="Noto IKEA Latin" w:hAnsi="Noto IKEA Latin"/>
          <w:sz w:val="20"/>
          <w:szCs w:val="20"/>
        </w:rPr>
      </w:pPr>
    </w:p>
    <w:p w14:paraId="04694EAA" w14:textId="05F4F80B" w:rsidR="00940BBD" w:rsidRDefault="00D040D1" w:rsidP="00FC6AE9">
      <w:pPr>
        <w:spacing w:before="0" w:after="0" w:line="276" w:lineRule="auto"/>
        <w:rPr>
          <w:rFonts w:ascii="Noto IKEA Latin" w:hAnsi="Noto IKEA Latin"/>
          <w:sz w:val="20"/>
          <w:szCs w:val="20"/>
        </w:rPr>
      </w:pPr>
      <w:r w:rsidRPr="000728C1">
        <w:rPr>
          <w:rFonts w:ascii="Noto IKEA Latin" w:hAnsi="Noto IKEA Latin"/>
          <w:sz w:val="20"/>
          <w:szCs w:val="20"/>
        </w:rPr>
        <w:t xml:space="preserve">In 2028, we expect to produce </w:t>
      </w:r>
      <w:r w:rsidRPr="002E0CE7">
        <w:rPr>
          <w:rFonts w:ascii="Noto IKEA Latin" w:hAnsi="Noto IKEA Latin"/>
          <w:sz w:val="20"/>
          <w:szCs w:val="20"/>
        </w:rPr>
        <w:t>21.590 T. of textiles</w:t>
      </w:r>
      <w:r w:rsidRPr="000728C1">
        <w:rPr>
          <w:rFonts w:ascii="Noto IKEA Latin" w:hAnsi="Noto IKEA Latin"/>
          <w:sz w:val="20"/>
          <w:szCs w:val="20"/>
        </w:rPr>
        <w:t>.</w:t>
      </w:r>
      <w:r w:rsidR="00432BBD">
        <w:rPr>
          <w:rFonts w:ascii="Noto IKEA Latin" w:hAnsi="Noto IKEA Latin"/>
          <w:sz w:val="20"/>
          <w:szCs w:val="20"/>
        </w:rPr>
        <w:t xml:space="preserve"> -&gt; Assume 50% recycling &amp; 50% </w:t>
      </w:r>
      <w:proofErr w:type="spellStart"/>
      <w:r w:rsidR="00432BBD">
        <w:rPr>
          <w:rFonts w:ascii="Noto IKEA Latin" w:hAnsi="Noto IKEA Latin"/>
          <w:sz w:val="20"/>
          <w:szCs w:val="20"/>
        </w:rPr>
        <w:t>incinceration</w:t>
      </w:r>
      <w:proofErr w:type="spellEnd"/>
      <w:r w:rsidR="00432BBD">
        <w:rPr>
          <w:rFonts w:ascii="Noto IKEA Latin" w:hAnsi="Noto IKEA Latin"/>
          <w:sz w:val="20"/>
          <w:szCs w:val="20"/>
        </w:rPr>
        <w:t xml:space="preserve">? So ambition is to valorize </w:t>
      </w:r>
      <w:r w:rsidR="00DF3212">
        <w:rPr>
          <w:rFonts w:ascii="Noto IKEA Latin" w:hAnsi="Noto IKEA Latin"/>
          <w:sz w:val="20"/>
          <w:szCs w:val="20"/>
        </w:rPr>
        <w:t>50% of 21.590 = 10.795 T. of textiles.</w:t>
      </w:r>
      <w:r w:rsidR="00940BBD">
        <w:rPr>
          <w:rFonts w:ascii="Noto IKEA Latin" w:hAnsi="Noto IKEA Latin"/>
          <w:sz w:val="20"/>
          <w:szCs w:val="20"/>
        </w:rPr>
        <w:t xml:space="preserve"> </w:t>
      </w:r>
    </w:p>
    <w:p w14:paraId="0F18053C" w14:textId="77777777" w:rsidR="005F6E16" w:rsidRDefault="005F6E16" w:rsidP="00FC6AE9">
      <w:pPr>
        <w:spacing w:before="0" w:after="0" w:line="276" w:lineRule="auto"/>
        <w:rPr>
          <w:rFonts w:ascii="Noto IKEA Latin" w:hAnsi="Noto IKEA Latin"/>
          <w:sz w:val="20"/>
          <w:szCs w:val="20"/>
        </w:rPr>
      </w:pPr>
    </w:p>
    <w:p w14:paraId="5D04871E" w14:textId="434D7F43" w:rsidR="005F6E16" w:rsidRPr="005F6E16" w:rsidRDefault="00940BBD" w:rsidP="00FC6AE9">
      <w:pPr>
        <w:spacing w:before="0" w:after="0" w:line="276" w:lineRule="auto"/>
        <w:rPr>
          <w:rFonts w:ascii="Noto IKEA Latin" w:hAnsi="Noto IKEA Latin"/>
          <w:sz w:val="20"/>
          <w:szCs w:val="20"/>
          <w:highlight w:val="yellow"/>
        </w:rPr>
      </w:pPr>
      <w:r w:rsidRPr="005F6E16">
        <w:rPr>
          <w:rFonts w:ascii="Noto IKEA Latin" w:hAnsi="Noto IKEA Latin"/>
          <w:sz w:val="20"/>
          <w:szCs w:val="20"/>
          <w:highlight w:val="yellow"/>
        </w:rPr>
        <w:t xml:space="preserve">What is our ambition? </w:t>
      </w:r>
      <w:r w:rsidR="00AE3578" w:rsidRPr="005F6E16">
        <w:rPr>
          <w:rFonts w:ascii="Noto IKEA Latin" w:hAnsi="Noto IKEA Latin"/>
          <w:sz w:val="20"/>
          <w:szCs w:val="20"/>
          <w:highlight w:val="yellow"/>
        </w:rPr>
        <w:t>Short vs. long-term</w:t>
      </w:r>
      <w:r w:rsidR="00AE3578" w:rsidRPr="005F6E16">
        <w:rPr>
          <w:rFonts w:ascii="Noto IKEA Latin" w:hAnsi="Noto IKEA Latin"/>
          <w:sz w:val="20"/>
          <w:szCs w:val="20"/>
          <w:highlight w:val="yellow"/>
        </w:rPr>
        <w:br/>
      </w:r>
      <w:r w:rsidRPr="005F6E16">
        <w:rPr>
          <w:rFonts w:ascii="Noto IKEA Latin" w:hAnsi="Noto IKEA Latin"/>
          <w:sz w:val="20"/>
          <w:szCs w:val="20"/>
          <w:highlight w:val="yellow"/>
        </w:rPr>
        <w:t xml:space="preserve">Produce </w:t>
      </w:r>
      <w:r w:rsidR="00AE3578" w:rsidRPr="005F6E16">
        <w:rPr>
          <w:rFonts w:ascii="Noto IKEA Latin" w:hAnsi="Noto IKEA Latin"/>
          <w:sz w:val="20"/>
          <w:szCs w:val="20"/>
          <w:highlight w:val="yellow"/>
        </w:rPr>
        <w:t xml:space="preserve">&amp; sell fibers? </w:t>
      </w:r>
    </w:p>
    <w:p w14:paraId="4E2DBFD0" w14:textId="77777777" w:rsidR="005F6E16" w:rsidRPr="005F6E16" w:rsidRDefault="005F6E16" w:rsidP="00FC6AE9">
      <w:pPr>
        <w:spacing w:before="0" w:after="0" w:line="276" w:lineRule="auto"/>
        <w:ind w:firstLine="720"/>
        <w:rPr>
          <w:rFonts w:ascii="Noto IKEA Latin" w:hAnsi="Noto IKEA Latin"/>
          <w:sz w:val="20"/>
          <w:szCs w:val="20"/>
          <w:highlight w:val="yellow"/>
        </w:rPr>
      </w:pPr>
      <w:r w:rsidRPr="005F6E16">
        <w:rPr>
          <w:rFonts w:ascii="Noto IKEA Latin" w:hAnsi="Noto IKEA Latin"/>
          <w:sz w:val="20"/>
          <w:szCs w:val="20"/>
          <w:highlight w:val="yellow"/>
        </w:rPr>
        <w:t xml:space="preserve">Produce </w:t>
      </w:r>
      <w:r w:rsidR="00AE3578" w:rsidRPr="005F6E16">
        <w:rPr>
          <w:rFonts w:ascii="Noto IKEA Latin" w:hAnsi="Noto IKEA Latin"/>
          <w:sz w:val="20"/>
          <w:szCs w:val="20"/>
          <w:highlight w:val="yellow"/>
        </w:rPr>
        <w:t xml:space="preserve">Non-woven? </w:t>
      </w:r>
    </w:p>
    <w:p w14:paraId="6FA2F046" w14:textId="25BC91AF" w:rsidR="00AE3578" w:rsidRDefault="00AE3578" w:rsidP="00FC6AE9">
      <w:pPr>
        <w:spacing w:before="0" w:after="0" w:line="276" w:lineRule="auto"/>
        <w:ind w:firstLine="720"/>
        <w:rPr>
          <w:rFonts w:ascii="Noto IKEA Latin" w:hAnsi="Noto IKEA Latin"/>
          <w:sz w:val="20"/>
          <w:szCs w:val="20"/>
        </w:rPr>
      </w:pPr>
      <w:r w:rsidRPr="005F6E16">
        <w:rPr>
          <w:rFonts w:ascii="Noto IKEA Latin" w:hAnsi="Noto IKEA Latin"/>
          <w:sz w:val="20"/>
          <w:szCs w:val="20"/>
          <w:highlight w:val="yellow"/>
        </w:rPr>
        <w:t>Re-spin into yarns?</w:t>
      </w:r>
    </w:p>
    <w:p w14:paraId="6C4B6D13" w14:textId="77777777" w:rsidR="002E0CE7" w:rsidRPr="002E0CE7" w:rsidRDefault="002E0CE7" w:rsidP="00FC6AE9">
      <w:pPr>
        <w:spacing w:before="0" w:after="0" w:line="276" w:lineRule="auto"/>
        <w:rPr>
          <w:rFonts w:ascii="Noto IKEA Latin" w:hAnsi="Noto IKEA Latin"/>
          <w:sz w:val="20"/>
          <w:szCs w:val="20"/>
        </w:rPr>
      </w:pPr>
    </w:p>
    <w:p w14:paraId="550AB004" w14:textId="77777777" w:rsidR="00F94601" w:rsidRPr="00D40C2F" w:rsidRDefault="00F94601" w:rsidP="00FC6AE9">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Market size &amp; developments</w:t>
      </w:r>
    </w:p>
    <w:p w14:paraId="70C5B7E1" w14:textId="77777777" w:rsidR="00F94601" w:rsidRDefault="00F94601" w:rsidP="00FC6AE9">
      <w:pPr>
        <w:spacing w:before="0" w:after="0" w:line="259" w:lineRule="auto"/>
        <w:rPr>
          <w:rFonts w:ascii="Noto IKEA Latin" w:hAnsi="Noto IKEA Latin"/>
          <w:b/>
          <w:bCs/>
          <w:color w:val="EC7216" w:themeColor="accent6"/>
          <w:sz w:val="20"/>
          <w:szCs w:val="20"/>
        </w:rPr>
      </w:pPr>
    </w:p>
    <w:p w14:paraId="6C2C38B5" w14:textId="77777777" w:rsidR="00F94601" w:rsidRPr="00D40C2F" w:rsidRDefault="00F94601" w:rsidP="00FC6AE9">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The customer base</w:t>
      </w:r>
    </w:p>
    <w:p w14:paraId="482152C1" w14:textId="77777777" w:rsidR="00F94601" w:rsidRDefault="00F94601" w:rsidP="00FC6AE9">
      <w:pPr>
        <w:spacing w:before="0" w:after="0" w:line="259" w:lineRule="auto"/>
        <w:rPr>
          <w:rFonts w:ascii="Noto IKEA Latin" w:hAnsi="Noto IKEA Latin"/>
          <w:b/>
          <w:bCs/>
          <w:color w:val="EC7216" w:themeColor="accent6"/>
          <w:sz w:val="20"/>
          <w:szCs w:val="20"/>
        </w:rPr>
      </w:pPr>
    </w:p>
    <w:p w14:paraId="37E7C53F" w14:textId="77777777" w:rsidR="00F94601" w:rsidRPr="00886A06" w:rsidRDefault="00F94601" w:rsidP="00FC6AE9">
      <w:pPr>
        <w:spacing w:before="0" w:after="0" w:line="276" w:lineRule="auto"/>
        <w:rPr>
          <w:rFonts w:ascii="Noto IKEA Latin" w:hAnsi="Noto IKEA Latin"/>
          <w:color w:val="EC7216" w:themeColor="accent6"/>
          <w:sz w:val="20"/>
          <w:szCs w:val="20"/>
        </w:rPr>
      </w:pPr>
      <w:r w:rsidRPr="00886A06">
        <w:rPr>
          <w:rFonts w:ascii="Noto IKEA Latin" w:hAnsi="Noto IKEA Latin"/>
          <w:b/>
          <w:bCs/>
          <w:color w:val="EC7216" w:themeColor="accent6"/>
          <w:sz w:val="20"/>
          <w:szCs w:val="20"/>
        </w:rPr>
        <w:t>Competitors</w:t>
      </w:r>
    </w:p>
    <w:p w14:paraId="00D2F403" w14:textId="77777777" w:rsidR="00F94601" w:rsidRDefault="00F94601" w:rsidP="00FC6AE9">
      <w:pPr>
        <w:spacing w:before="0" w:after="0" w:line="259" w:lineRule="auto"/>
        <w:rPr>
          <w:rFonts w:ascii="Noto IKEA Latin" w:hAnsi="Noto IKEA Latin"/>
          <w:b/>
          <w:bCs/>
          <w:color w:val="EC7216" w:themeColor="accent6"/>
          <w:sz w:val="20"/>
          <w:szCs w:val="20"/>
        </w:rPr>
      </w:pPr>
    </w:p>
    <w:p w14:paraId="242CB82D" w14:textId="77777777" w:rsidR="00D864E0" w:rsidRDefault="00D864E0" w:rsidP="00FC6AE9">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Strategic positioning RetourMatras</w:t>
      </w:r>
    </w:p>
    <w:p w14:paraId="43C97F7D" w14:textId="77777777" w:rsidR="00D864E0" w:rsidRDefault="00D864E0" w:rsidP="00FC6AE9">
      <w:pPr>
        <w:spacing w:before="0" w:after="0" w:line="259" w:lineRule="auto"/>
        <w:rPr>
          <w:rFonts w:ascii="Noto IKEA Latin" w:hAnsi="Noto IKEA Latin"/>
          <w:b/>
          <w:bCs/>
          <w:color w:val="EC7216" w:themeColor="accent6"/>
          <w:sz w:val="20"/>
          <w:szCs w:val="20"/>
        </w:rPr>
      </w:pPr>
    </w:p>
    <w:p w14:paraId="469A98C6" w14:textId="77777777" w:rsidR="00D864E0" w:rsidRPr="002E0CE7" w:rsidRDefault="00D864E0" w:rsidP="00FC6AE9">
      <w:pPr>
        <w:spacing w:before="0" w:after="0" w:line="276" w:lineRule="auto"/>
        <w:rPr>
          <w:rFonts w:ascii="Noto IKEA Latin" w:hAnsi="Noto IKEA Latin"/>
          <w:b/>
          <w:bCs/>
          <w:color w:val="EC7216" w:themeColor="accent6"/>
          <w:sz w:val="20"/>
          <w:szCs w:val="20"/>
        </w:rPr>
      </w:pPr>
      <w:r w:rsidRPr="002E0CE7">
        <w:rPr>
          <w:rFonts w:ascii="Noto IKEA Latin" w:hAnsi="Noto IKEA Latin"/>
          <w:b/>
          <w:bCs/>
          <w:color w:val="EC7216" w:themeColor="accent6"/>
          <w:sz w:val="20"/>
          <w:szCs w:val="20"/>
        </w:rPr>
        <w:t>Goals 2028</w:t>
      </w:r>
    </w:p>
    <w:tbl>
      <w:tblPr>
        <w:tblStyle w:val="ListTable3-Accent6"/>
        <w:tblW w:w="10165" w:type="dxa"/>
        <w:tblLook w:val="04A0" w:firstRow="1" w:lastRow="0" w:firstColumn="1" w:lastColumn="0" w:noHBand="0" w:noVBand="1"/>
      </w:tblPr>
      <w:tblGrid>
        <w:gridCol w:w="2168"/>
        <w:gridCol w:w="3548"/>
        <w:gridCol w:w="4449"/>
      </w:tblGrid>
      <w:tr w:rsidR="00D864E0" w:rsidRPr="000728C1" w14:paraId="6DECF0BD" w14:textId="77777777" w:rsidTr="00297F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8" w:type="dxa"/>
          </w:tcPr>
          <w:p w14:paraId="33E3BAEC" w14:textId="77777777" w:rsidR="00D864E0" w:rsidRPr="00996F1E" w:rsidRDefault="00D864E0" w:rsidP="00FC6AE9">
            <w:pPr>
              <w:spacing w:before="0" w:after="0" w:line="276" w:lineRule="auto"/>
              <w:rPr>
                <w:rFonts w:ascii="Noto IKEA Latin" w:hAnsi="Noto IKEA Latin"/>
                <w:sz w:val="18"/>
                <w:szCs w:val="18"/>
              </w:rPr>
            </w:pPr>
          </w:p>
        </w:tc>
        <w:tc>
          <w:tcPr>
            <w:tcW w:w="3548" w:type="dxa"/>
            <w:hideMark/>
          </w:tcPr>
          <w:p w14:paraId="4286C527" w14:textId="77777777" w:rsidR="00D864E0" w:rsidRPr="00996F1E" w:rsidRDefault="00D864E0" w:rsidP="00FC6AE9">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996F1E">
              <w:rPr>
                <w:rFonts w:ascii="Noto IKEA Latin" w:hAnsi="Noto IKEA Latin"/>
                <w:color w:val="FFFFFF" w:themeColor="background1"/>
                <w:sz w:val="18"/>
                <w:szCs w:val="18"/>
              </w:rPr>
              <w:t>Where are we now (2023)</w:t>
            </w:r>
          </w:p>
        </w:tc>
        <w:tc>
          <w:tcPr>
            <w:tcW w:w="4449" w:type="dxa"/>
            <w:hideMark/>
          </w:tcPr>
          <w:p w14:paraId="474645B4" w14:textId="77777777" w:rsidR="00D864E0" w:rsidRPr="00996F1E" w:rsidRDefault="00D864E0" w:rsidP="00FC6AE9">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996F1E">
              <w:rPr>
                <w:rFonts w:ascii="Noto IKEA Latin" w:hAnsi="Noto IKEA Latin"/>
                <w:color w:val="FFFFFF" w:themeColor="background1"/>
                <w:sz w:val="18"/>
                <w:szCs w:val="18"/>
              </w:rPr>
              <w:t>Wished position 2028</w:t>
            </w:r>
          </w:p>
        </w:tc>
      </w:tr>
      <w:tr w:rsidR="00D864E0" w:rsidRPr="000728C1" w14:paraId="72628934" w14:textId="77777777" w:rsidTr="00297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8" w:type="dxa"/>
            <w:hideMark/>
          </w:tcPr>
          <w:p w14:paraId="35DC8782" w14:textId="6ED6E70E" w:rsidR="00D864E0" w:rsidRPr="00996F1E" w:rsidRDefault="00D864E0" w:rsidP="00FC6AE9">
            <w:pPr>
              <w:spacing w:before="0" w:after="0" w:line="276" w:lineRule="auto"/>
              <w:rPr>
                <w:rFonts w:ascii="Noto IKEA Latin" w:hAnsi="Noto IKEA Latin"/>
                <w:sz w:val="18"/>
                <w:szCs w:val="18"/>
              </w:rPr>
            </w:pPr>
            <w:r>
              <w:rPr>
                <w:rFonts w:ascii="Noto IKEA Latin" w:hAnsi="Noto IKEA Latin"/>
                <w:sz w:val="18"/>
                <w:szCs w:val="18"/>
              </w:rPr>
              <w:t>T. textiles recycled</w:t>
            </w:r>
          </w:p>
        </w:tc>
        <w:tc>
          <w:tcPr>
            <w:tcW w:w="3548" w:type="dxa"/>
            <w:hideMark/>
          </w:tcPr>
          <w:p w14:paraId="68476203" w14:textId="5593C7F5" w:rsidR="00D864E0" w:rsidRPr="00996F1E" w:rsidRDefault="00D864E0"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2.500</w:t>
            </w:r>
          </w:p>
        </w:tc>
        <w:tc>
          <w:tcPr>
            <w:tcW w:w="4449" w:type="dxa"/>
            <w:hideMark/>
          </w:tcPr>
          <w:p w14:paraId="66640E91" w14:textId="77777777" w:rsidR="00D864E0" w:rsidRDefault="00D864E0"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10.795</w:t>
            </w:r>
          </w:p>
          <w:p w14:paraId="1CA14862" w14:textId="2E0DE702" w:rsidR="00D864E0" w:rsidRPr="00996F1E" w:rsidRDefault="00D864E0"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 xml:space="preserve"> </w:t>
            </w:r>
          </w:p>
        </w:tc>
      </w:tr>
      <w:tr w:rsidR="00D864E0" w:rsidRPr="000728C1" w14:paraId="3DCE47B1" w14:textId="77777777" w:rsidTr="00297FAF">
        <w:tc>
          <w:tcPr>
            <w:cnfStyle w:val="001000000000" w:firstRow="0" w:lastRow="0" w:firstColumn="1" w:lastColumn="0" w:oddVBand="0" w:evenVBand="0" w:oddHBand="0" w:evenHBand="0" w:firstRowFirstColumn="0" w:firstRowLastColumn="0" w:lastRowFirstColumn="0" w:lastRowLastColumn="0"/>
            <w:tcW w:w="2168" w:type="dxa"/>
            <w:hideMark/>
          </w:tcPr>
          <w:p w14:paraId="4936732C" w14:textId="6DFBC416" w:rsidR="00D864E0" w:rsidRPr="00996F1E" w:rsidRDefault="00D864E0" w:rsidP="00FC6AE9">
            <w:pPr>
              <w:spacing w:before="0" w:after="0" w:line="276" w:lineRule="auto"/>
              <w:rPr>
                <w:rFonts w:ascii="Noto IKEA Latin" w:hAnsi="Noto IKEA Latin"/>
                <w:sz w:val="18"/>
                <w:szCs w:val="18"/>
              </w:rPr>
            </w:pPr>
            <w:r>
              <w:rPr>
                <w:rFonts w:ascii="Noto IKEA Latin" w:hAnsi="Noto IKEA Latin"/>
                <w:sz w:val="18"/>
                <w:szCs w:val="18"/>
              </w:rPr>
              <w:t>Production capacity</w:t>
            </w:r>
          </w:p>
        </w:tc>
        <w:tc>
          <w:tcPr>
            <w:tcW w:w="3548" w:type="dxa"/>
            <w:hideMark/>
          </w:tcPr>
          <w:p w14:paraId="48ED2C63" w14:textId="7A55EF78" w:rsidR="00D864E0" w:rsidRPr="00996F1E" w:rsidRDefault="00D864E0"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None (outsourced)</w:t>
            </w:r>
          </w:p>
        </w:tc>
        <w:tc>
          <w:tcPr>
            <w:tcW w:w="4449" w:type="dxa"/>
            <w:hideMark/>
          </w:tcPr>
          <w:p w14:paraId="1DB140B4" w14:textId="77777777" w:rsidR="00D864E0" w:rsidRDefault="00D864E0"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w:t>
            </w:r>
          </w:p>
          <w:p w14:paraId="4DCC9DCB" w14:textId="6AF5893A" w:rsidR="00D864E0" w:rsidRPr="00996F1E" w:rsidRDefault="00D864E0" w:rsidP="00FC6AE9">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r>
    </w:tbl>
    <w:p w14:paraId="0A720D3D" w14:textId="77777777" w:rsidR="00D864E0" w:rsidRDefault="00D864E0" w:rsidP="00FC6AE9">
      <w:pPr>
        <w:spacing w:before="0" w:after="0" w:line="259" w:lineRule="auto"/>
        <w:rPr>
          <w:rFonts w:ascii="Noto IKEA Latin" w:hAnsi="Noto IKEA Latin"/>
          <w:b/>
          <w:bCs/>
          <w:color w:val="EC7216" w:themeColor="accent6"/>
          <w:sz w:val="20"/>
          <w:szCs w:val="20"/>
        </w:rPr>
      </w:pPr>
    </w:p>
    <w:p w14:paraId="2911724B" w14:textId="2DDBB9EF" w:rsidR="00FC6AE9" w:rsidRDefault="00FC6AE9" w:rsidP="00FC6AE9">
      <w:pPr>
        <w:spacing w:before="0" w:after="0" w:line="259" w:lineRule="auto"/>
        <w:rPr>
          <w:rFonts w:ascii="Noto IKEA Latin" w:hAnsi="Noto IKEA Latin"/>
          <w:b/>
          <w:bCs/>
          <w:color w:val="EC7216" w:themeColor="accent6"/>
          <w:sz w:val="20"/>
          <w:szCs w:val="20"/>
        </w:rPr>
      </w:pPr>
      <w:r>
        <w:rPr>
          <w:rFonts w:ascii="Noto IKEA Latin" w:hAnsi="Noto IKEA Latin"/>
          <w:b/>
          <w:bCs/>
          <w:color w:val="EC7216" w:themeColor="accent6"/>
          <w:sz w:val="20"/>
          <w:szCs w:val="20"/>
        </w:rPr>
        <w:t>Next steps</w:t>
      </w:r>
      <w:r>
        <w:rPr>
          <w:rFonts w:ascii="Noto IKEA Latin" w:hAnsi="Noto IKEA Latin"/>
          <w:b/>
          <w:bCs/>
          <w:color w:val="EC7216" w:themeColor="accent6"/>
          <w:sz w:val="20"/>
          <w:szCs w:val="20"/>
        </w:rPr>
        <w:br w:type="page"/>
      </w:r>
    </w:p>
    <w:p w14:paraId="0C48096B" w14:textId="07F04EF3" w:rsidR="008B04E9" w:rsidRDefault="000728C1" w:rsidP="00FC6AE9">
      <w:pPr>
        <w:pStyle w:val="ListParagraph"/>
        <w:numPr>
          <w:ilvl w:val="1"/>
          <w:numId w:val="8"/>
        </w:numPr>
        <w:spacing w:before="0" w:after="0" w:line="276" w:lineRule="auto"/>
        <w:rPr>
          <w:rFonts w:ascii="Noto IKEA Latin" w:hAnsi="Noto IKEA Latin"/>
          <w:b/>
          <w:bCs/>
          <w:color w:val="EC7216" w:themeColor="accent6"/>
          <w:sz w:val="20"/>
          <w:szCs w:val="20"/>
        </w:rPr>
      </w:pPr>
      <w:r w:rsidRPr="008B04E9">
        <w:rPr>
          <w:rFonts w:ascii="Noto IKEA Latin" w:hAnsi="Noto IKEA Latin"/>
          <w:b/>
          <w:bCs/>
          <w:color w:val="EC7216" w:themeColor="accent6"/>
          <w:sz w:val="20"/>
          <w:szCs w:val="20"/>
        </w:rPr>
        <w:lastRenderedPageBreak/>
        <w:t>Metals</w:t>
      </w:r>
    </w:p>
    <w:p w14:paraId="6DF61097" w14:textId="5D571143" w:rsidR="00F94601" w:rsidRPr="00BB3CE8" w:rsidRDefault="00F94601" w:rsidP="00FC6AE9">
      <w:pPr>
        <w:spacing w:before="0" w:after="0" w:line="276" w:lineRule="auto"/>
        <w:rPr>
          <w:rFonts w:ascii="Noto IKEA Latin" w:hAnsi="Noto IKEA Latin"/>
          <w:sz w:val="20"/>
          <w:szCs w:val="20"/>
        </w:rPr>
      </w:pPr>
      <w:r w:rsidRPr="00BB3CE8">
        <w:rPr>
          <w:rFonts w:ascii="Noto IKEA Latin" w:hAnsi="Noto IKEA Latin"/>
          <w:sz w:val="20"/>
          <w:szCs w:val="20"/>
        </w:rPr>
        <w:t xml:space="preserve">Today, </w:t>
      </w:r>
      <w:r w:rsidR="004B374B" w:rsidRPr="00BB3CE8">
        <w:rPr>
          <w:rFonts w:ascii="Noto IKEA Latin" w:hAnsi="Noto IKEA Latin"/>
          <w:sz w:val="20"/>
          <w:szCs w:val="20"/>
        </w:rPr>
        <w:t xml:space="preserve">RetourMatras </w:t>
      </w:r>
      <w:r w:rsidR="00BB3CE8">
        <w:rPr>
          <w:rFonts w:ascii="Noto IKEA Latin" w:hAnsi="Noto IKEA Latin"/>
          <w:sz w:val="20"/>
          <w:szCs w:val="20"/>
        </w:rPr>
        <w:t xml:space="preserve">dismantling operations </w:t>
      </w:r>
      <w:r w:rsidR="004B374B" w:rsidRPr="00BB3CE8">
        <w:rPr>
          <w:rFonts w:ascii="Noto IKEA Latin" w:hAnsi="Noto IKEA Latin"/>
          <w:sz w:val="20"/>
          <w:szCs w:val="20"/>
        </w:rPr>
        <w:t xml:space="preserve">generate </w:t>
      </w:r>
      <w:r w:rsidR="00BB3CE8" w:rsidRPr="00BB3CE8">
        <w:rPr>
          <w:rFonts w:ascii="Noto IKEA Latin" w:hAnsi="Noto IKEA Latin"/>
          <w:sz w:val="20"/>
          <w:szCs w:val="20"/>
        </w:rPr>
        <w:t xml:space="preserve">6.120 T of </w:t>
      </w:r>
      <w:r w:rsidR="00BB3CE8">
        <w:rPr>
          <w:rFonts w:ascii="Noto IKEA Latin" w:hAnsi="Noto IKEA Latin"/>
          <w:sz w:val="20"/>
          <w:szCs w:val="20"/>
        </w:rPr>
        <w:t xml:space="preserve">metals. [xx% </w:t>
      </w:r>
      <w:proofErr w:type="spellStart"/>
      <w:r w:rsidR="00BB3CE8">
        <w:rPr>
          <w:rFonts w:ascii="Noto IKEA Latin" w:hAnsi="Noto IKEA Latin"/>
          <w:sz w:val="20"/>
          <w:szCs w:val="20"/>
        </w:rPr>
        <w:t>bonell</w:t>
      </w:r>
      <w:proofErr w:type="spellEnd"/>
      <w:r w:rsidR="00BB3CE8">
        <w:rPr>
          <w:rFonts w:ascii="Noto IKEA Latin" w:hAnsi="Noto IKEA Latin"/>
          <w:sz w:val="20"/>
          <w:szCs w:val="20"/>
        </w:rPr>
        <w:t xml:space="preserve"> springs / xx% </w:t>
      </w:r>
      <w:proofErr w:type="spellStart"/>
      <w:r w:rsidR="00BB3CE8">
        <w:rPr>
          <w:rFonts w:ascii="Noto IKEA Latin" w:hAnsi="Noto IKEA Latin"/>
          <w:sz w:val="20"/>
          <w:szCs w:val="20"/>
        </w:rPr>
        <w:t>pocketsprings</w:t>
      </w:r>
      <w:proofErr w:type="spellEnd"/>
      <w:r w:rsidR="00BB3CE8">
        <w:rPr>
          <w:rFonts w:ascii="Noto IKEA Latin" w:hAnsi="Noto IKEA Latin"/>
          <w:sz w:val="20"/>
          <w:szCs w:val="20"/>
        </w:rPr>
        <w:t xml:space="preserve">). </w:t>
      </w:r>
      <w:proofErr w:type="spellStart"/>
      <w:r w:rsidR="00BB3CE8">
        <w:rPr>
          <w:rFonts w:ascii="Noto IKEA Latin" w:hAnsi="Noto IKEA Latin"/>
          <w:sz w:val="20"/>
          <w:szCs w:val="20"/>
        </w:rPr>
        <w:t>Pocketsprings</w:t>
      </w:r>
      <w:proofErr w:type="spellEnd"/>
      <w:r w:rsidR="00BB3CE8">
        <w:rPr>
          <w:rFonts w:ascii="Noto IKEA Latin" w:hAnsi="Noto IKEA Latin"/>
          <w:sz w:val="20"/>
          <w:szCs w:val="20"/>
        </w:rPr>
        <w:t xml:space="preserve"> are cleaned </w:t>
      </w:r>
      <w:r w:rsidR="00932D8B">
        <w:rPr>
          <w:rFonts w:ascii="Noto IKEA Latin" w:hAnsi="Noto IKEA Latin"/>
          <w:sz w:val="20"/>
          <w:szCs w:val="20"/>
        </w:rPr>
        <w:t>from its pockets</w:t>
      </w:r>
      <w:r w:rsidR="00D07703">
        <w:rPr>
          <w:rFonts w:ascii="Noto IKEA Latin" w:hAnsi="Noto IKEA Latin"/>
          <w:sz w:val="20"/>
          <w:szCs w:val="20"/>
        </w:rPr>
        <w:t xml:space="preserve">, baled and sold to a scrap metal trader. Bonell springs are baled and then sold.  </w:t>
      </w:r>
    </w:p>
    <w:p w14:paraId="545C65D0" w14:textId="77777777" w:rsidR="00F94601" w:rsidRPr="00BB3CE8" w:rsidRDefault="00F94601" w:rsidP="00FC6AE9">
      <w:pPr>
        <w:spacing w:before="0" w:after="0" w:line="276" w:lineRule="auto"/>
        <w:rPr>
          <w:rFonts w:ascii="Noto IKEA Latin" w:hAnsi="Noto IKEA Latin"/>
          <w:sz w:val="20"/>
          <w:szCs w:val="20"/>
        </w:rPr>
      </w:pPr>
    </w:p>
    <w:p w14:paraId="498E2BC1" w14:textId="53869B06" w:rsidR="008B04E9" w:rsidRDefault="00065C8B" w:rsidP="00FC6AE9">
      <w:pPr>
        <w:spacing w:before="0" w:after="0" w:line="276" w:lineRule="auto"/>
        <w:rPr>
          <w:rFonts w:ascii="Noto IKEA Latin" w:hAnsi="Noto IKEA Latin"/>
          <w:sz w:val="20"/>
          <w:szCs w:val="20"/>
        </w:rPr>
      </w:pPr>
      <w:r w:rsidRPr="002E0CE7">
        <w:rPr>
          <w:rFonts w:ascii="Noto IKEA Latin" w:hAnsi="Noto IKEA Latin"/>
          <w:sz w:val="20"/>
          <w:szCs w:val="20"/>
        </w:rPr>
        <w:t xml:space="preserve">In 2028, </w:t>
      </w:r>
      <w:r w:rsidR="003E7EA8" w:rsidRPr="002E0CE7">
        <w:rPr>
          <w:rFonts w:ascii="Noto IKEA Latin" w:hAnsi="Noto IKEA Latin"/>
          <w:sz w:val="20"/>
          <w:szCs w:val="20"/>
        </w:rPr>
        <w:t xml:space="preserve">we expect that the RetourMatras dismantling operations generates 20.400 T. of metals. </w:t>
      </w:r>
    </w:p>
    <w:p w14:paraId="69303342" w14:textId="0F5D2AEC" w:rsidR="001716B0" w:rsidRPr="004C1A9F" w:rsidRDefault="001716B0" w:rsidP="00FC6AE9">
      <w:pPr>
        <w:spacing w:before="0" w:after="0" w:line="276" w:lineRule="auto"/>
        <w:rPr>
          <w:rFonts w:ascii="Noto IKEA Latin" w:hAnsi="Noto IKEA Latin"/>
          <w:sz w:val="20"/>
          <w:szCs w:val="20"/>
        </w:rPr>
      </w:pPr>
      <w:r w:rsidRPr="00D07703">
        <w:rPr>
          <w:rFonts w:ascii="Noto IKEA Latin" w:hAnsi="Noto IKEA Latin"/>
          <w:sz w:val="20"/>
          <w:szCs w:val="20"/>
          <w:highlight w:val="yellow"/>
          <w:lang w:val="nl-NL"/>
        </w:rPr>
        <w:t xml:space="preserve">[wat willen we hiermee? Gewoon </w:t>
      </w:r>
      <w:r w:rsidR="00D07703" w:rsidRPr="00D07703">
        <w:rPr>
          <w:rFonts w:ascii="Noto IKEA Latin" w:hAnsi="Noto IKEA Latin"/>
          <w:sz w:val="20"/>
          <w:szCs w:val="20"/>
          <w:highlight w:val="yellow"/>
          <w:lang w:val="nl-NL"/>
        </w:rPr>
        <w:t xml:space="preserve">zelfde als nu? </w:t>
      </w:r>
      <w:r w:rsidR="00D07703" w:rsidRPr="004C1A9F">
        <w:rPr>
          <w:rFonts w:ascii="Noto IKEA Latin" w:hAnsi="Noto IKEA Latin"/>
          <w:sz w:val="20"/>
          <w:szCs w:val="20"/>
          <w:highlight w:val="yellow"/>
        </w:rPr>
        <w:t xml:space="preserve">Of </w:t>
      </w:r>
      <w:proofErr w:type="spellStart"/>
      <w:r w:rsidR="00D07703" w:rsidRPr="004C1A9F">
        <w:rPr>
          <w:rFonts w:ascii="Noto IKEA Latin" w:hAnsi="Noto IKEA Latin"/>
          <w:sz w:val="20"/>
          <w:szCs w:val="20"/>
          <w:highlight w:val="yellow"/>
        </w:rPr>
        <w:t>iets</w:t>
      </w:r>
      <w:proofErr w:type="spellEnd"/>
      <w:r w:rsidR="00D07703" w:rsidRPr="004C1A9F">
        <w:rPr>
          <w:rFonts w:ascii="Noto IKEA Latin" w:hAnsi="Noto IKEA Latin"/>
          <w:sz w:val="20"/>
          <w:szCs w:val="20"/>
          <w:highlight w:val="yellow"/>
        </w:rPr>
        <w:t xml:space="preserve"> </w:t>
      </w:r>
      <w:proofErr w:type="spellStart"/>
      <w:r w:rsidR="00D07703" w:rsidRPr="004C1A9F">
        <w:rPr>
          <w:rFonts w:ascii="Noto IKEA Latin" w:hAnsi="Noto IKEA Latin"/>
          <w:sz w:val="20"/>
          <w:szCs w:val="20"/>
          <w:highlight w:val="yellow"/>
        </w:rPr>
        <w:t>anders</w:t>
      </w:r>
      <w:proofErr w:type="spellEnd"/>
      <w:r w:rsidR="00D07703" w:rsidRPr="004C1A9F">
        <w:rPr>
          <w:rFonts w:ascii="Noto IKEA Latin" w:hAnsi="Noto IKEA Latin"/>
          <w:sz w:val="20"/>
          <w:szCs w:val="20"/>
          <w:highlight w:val="yellow"/>
        </w:rPr>
        <w:t>?]</w:t>
      </w:r>
    </w:p>
    <w:p w14:paraId="09B2AD28" w14:textId="77777777" w:rsidR="004B374B" w:rsidRPr="004C1A9F" w:rsidRDefault="004B374B" w:rsidP="00FC6AE9">
      <w:pPr>
        <w:spacing w:before="0" w:after="0" w:line="276" w:lineRule="auto"/>
        <w:rPr>
          <w:rFonts w:ascii="Noto IKEA Latin" w:hAnsi="Noto IKEA Latin"/>
          <w:sz w:val="20"/>
          <w:szCs w:val="20"/>
        </w:rPr>
      </w:pPr>
    </w:p>
    <w:p w14:paraId="5EDA0741" w14:textId="77777777" w:rsidR="004B374B" w:rsidRPr="00D40C2F" w:rsidRDefault="004B374B" w:rsidP="00FC6AE9">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Market size &amp; developments</w:t>
      </w:r>
    </w:p>
    <w:p w14:paraId="6D553ACD" w14:textId="77777777" w:rsidR="004B374B" w:rsidRDefault="004B374B" w:rsidP="00FC6AE9">
      <w:pPr>
        <w:spacing w:before="0" w:after="0" w:line="259" w:lineRule="auto"/>
        <w:rPr>
          <w:rFonts w:ascii="Noto IKEA Latin" w:hAnsi="Noto IKEA Latin"/>
          <w:b/>
          <w:bCs/>
          <w:color w:val="EC7216" w:themeColor="accent6"/>
          <w:sz w:val="20"/>
          <w:szCs w:val="20"/>
        </w:rPr>
      </w:pPr>
    </w:p>
    <w:p w14:paraId="79BDC3C7" w14:textId="77777777" w:rsidR="004B374B" w:rsidRPr="00D40C2F" w:rsidRDefault="004B374B" w:rsidP="00FC6AE9">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The customer base</w:t>
      </w:r>
    </w:p>
    <w:p w14:paraId="000CAC7F" w14:textId="77777777" w:rsidR="004B374B" w:rsidRDefault="004B374B" w:rsidP="00FC6AE9">
      <w:pPr>
        <w:spacing w:before="0" w:after="0" w:line="259" w:lineRule="auto"/>
        <w:rPr>
          <w:rFonts w:ascii="Noto IKEA Latin" w:hAnsi="Noto IKEA Latin"/>
          <w:b/>
          <w:bCs/>
          <w:color w:val="EC7216" w:themeColor="accent6"/>
          <w:sz w:val="20"/>
          <w:szCs w:val="20"/>
        </w:rPr>
      </w:pPr>
    </w:p>
    <w:p w14:paraId="014239B7" w14:textId="77777777" w:rsidR="004B374B" w:rsidRPr="00886A06" w:rsidRDefault="004B374B" w:rsidP="00FC6AE9">
      <w:pPr>
        <w:spacing w:before="0" w:after="0" w:line="276" w:lineRule="auto"/>
        <w:rPr>
          <w:rFonts w:ascii="Noto IKEA Latin" w:hAnsi="Noto IKEA Latin"/>
          <w:color w:val="EC7216" w:themeColor="accent6"/>
          <w:sz w:val="20"/>
          <w:szCs w:val="20"/>
        </w:rPr>
      </w:pPr>
      <w:r w:rsidRPr="00886A06">
        <w:rPr>
          <w:rFonts w:ascii="Noto IKEA Latin" w:hAnsi="Noto IKEA Latin"/>
          <w:b/>
          <w:bCs/>
          <w:color w:val="EC7216" w:themeColor="accent6"/>
          <w:sz w:val="20"/>
          <w:szCs w:val="20"/>
        </w:rPr>
        <w:t>Competitors</w:t>
      </w:r>
    </w:p>
    <w:p w14:paraId="64ACD016" w14:textId="77777777" w:rsidR="004B374B" w:rsidRDefault="004B374B" w:rsidP="00FC6AE9">
      <w:pPr>
        <w:spacing w:before="0" w:after="0" w:line="259" w:lineRule="auto"/>
        <w:rPr>
          <w:rFonts w:ascii="Noto IKEA Latin" w:hAnsi="Noto IKEA Latin"/>
          <w:b/>
          <w:bCs/>
          <w:color w:val="EC7216" w:themeColor="accent6"/>
          <w:sz w:val="20"/>
          <w:szCs w:val="20"/>
        </w:rPr>
      </w:pPr>
    </w:p>
    <w:p w14:paraId="54B7C2BC" w14:textId="77777777" w:rsidR="004B374B" w:rsidRDefault="004B374B" w:rsidP="00FC6AE9">
      <w:pPr>
        <w:spacing w:before="0" w:after="0" w:line="276" w:lineRule="auto"/>
        <w:rPr>
          <w:rFonts w:ascii="Noto IKEA Latin" w:hAnsi="Noto IKEA Latin"/>
          <w:b/>
          <w:bCs/>
          <w:color w:val="EC7216" w:themeColor="accent6"/>
          <w:sz w:val="20"/>
          <w:szCs w:val="20"/>
        </w:rPr>
      </w:pPr>
      <w:r w:rsidRPr="00D40C2F">
        <w:rPr>
          <w:rFonts w:ascii="Noto IKEA Latin" w:hAnsi="Noto IKEA Latin"/>
          <w:b/>
          <w:bCs/>
          <w:color w:val="EC7216" w:themeColor="accent6"/>
          <w:sz w:val="20"/>
          <w:szCs w:val="20"/>
        </w:rPr>
        <w:t>Strategic positioning RetourMatras</w:t>
      </w:r>
    </w:p>
    <w:p w14:paraId="28B6944B" w14:textId="77777777" w:rsidR="004B374B" w:rsidRDefault="004B374B" w:rsidP="00FC6AE9">
      <w:pPr>
        <w:spacing w:before="0" w:after="0" w:line="259" w:lineRule="auto"/>
        <w:rPr>
          <w:rFonts w:ascii="Noto IKEA Latin" w:hAnsi="Noto IKEA Latin"/>
          <w:b/>
          <w:bCs/>
          <w:color w:val="EC7216" w:themeColor="accent6"/>
          <w:sz w:val="20"/>
          <w:szCs w:val="20"/>
        </w:rPr>
      </w:pPr>
    </w:p>
    <w:p w14:paraId="7F63CD98" w14:textId="77777777" w:rsidR="004B374B" w:rsidRPr="002E0CE7" w:rsidRDefault="004B374B" w:rsidP="00FC6AE9">
      <w:pPr>
        <w:spacing w:before="0" w:after="0" w:line="276" w:lineRule="auto"/>
        <w:rPr>
          <w:rFonts w:ascii="Noto IKEA Latin" w:hAnsi="Noto IKEA Latin"/>
          <w:b/>
          <w:bCs/>
          <w:color w:val="EC7216" w:themeColor="accent6"/>
          <w:sz w:val="20"/>
          <w:szCs w:val="20"/>
        </w:rPr>
      </w:pPr>
      <w:r w:rsidRPr="002E0CE7">
        <w:rPr>
          <w:rFonts w:ascii="Noto IKEA Latin" w:hAnsi="Noto IKEA Latin"/>
          <w:b/>
          <w:bCs/>
          <w:color w:val="EC7216" w:themeColor="accent6"/>
          <w:sz w:val="20"/>
          <w:szCs w:val="20"/>
        </w:rPr>
        <w:t>Goals 2028</w:t>
      </w:r>
    </w:p>
    <w:tbl>
      <w:tblPr>
        <w:tblStyle w:val="ListTable3-Accent6"/>
        <w:tblW w:w="10165" w:type="dxa"/>
        <w:tblLook w:val="04A0" w:firstRow="1" w:lastRow="0" w:firstColumn="1" w:lastColumn="0" w:noHBand="0" w:noVBand="1"/>
      </w:tblPr>
      <w:tblGrid>
        <w:gridCol w:w="2168"/>
        <w:gridCol w:w="3548"/>
        <w:gridCol w:w="4449"/>
      </w:tblGrid>
      <w:tr w:rsidR="004B374B" w:rsidRPr="000728C1" w14:paraId="7F356B2B" w14:textId="77777777" w:rsidTr="00297F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8" w:type="dxa"/>
          </w:tcPr>
          <w:p w14:paraId="32D343F2" w14:textId="77777777" w:rsidR="004B374B" w:rsidRPr="00996F1E" w:rsidRDefault="004B374B" w:rsidP="00FC6AE9">
            <w:pPr>
              <w:spacing w:before="0" w:after="0" w:line="276" w:lineRule="auto"/>
              <w:rPr>
                <w:rFonts w:ascii="Noto IKEA Latin" w:hAnsi="Noto IKEA Latin"/>
                <w:sz w:val="18"/>
                <w:szCs w:val="18"/>
              </w:rPr>
            </w:pPr>
          </w:p>
        </w:tc>
        <w:tc>
          <w:tcPr>
            <w:tcW w:w="3548" w:type="dxa"/>
            <w:hideMark/>
          </w:tcPr>
          <w:p w14:paraId="6DE25AFA" w14:textId="77777777" w:rsidR="004B374B" w:rsidRPr="00996F1E" w:rsidRDefault="004B374B" w:rsidP="00FC6AE9">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996F1E">
              <w:rPr>
                <w:rFonts w:ascii="Noto IKEA Latin" w:hAnsi="Noto IKEA Latin"/>
                <w:color w:val="FFFFFF" w:themeColor="background1"/>
                <w:sz w:val="18"/>
                <w:szCs w:val="18"/>
              </w:rPr>
              <w:t>Where are we now (2023)</w:t>
            </w:r>
          </w:p>
        </w:tc>
        <w:tc>
          <w:tcPr>
            <w:tcW w:w="4449" w:type="dxa"/>
            <w:hideMark/>
          </w:tcPr>
          <w:p w14:paraId="1FC90E47" w14:textId="77777777" w:rsidR="004B374B" w:rsidRPr="00996F1E" w:rsidRDefault="004B374B" w:rsidP="00FC6AE9">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996F1E">
              <w:rPr>
                <w:rFonts w:ascii="Noto IKEA Latin" w:hAnsi="Noto IKEA Latin"/>
                <w:color w:val="FFFFFF" w:themeColor="background1"/>
                <w:sz w:val="18"/>
                <w:szCs w:val="18"/>
              </w:rPr>
              <w:t>Wished position 2028</w:t>
            </w:r>
          </w:p>
        </w:tc>
      </w:tr>
      <w:tr w:rsidR="004B374B" w:rsidRPr="000728C1" w14:paraId="4365D8BA" w14:textId="77777777" w:rsidTr="00297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8" w:type="dxa"/>
            <w:hideMark/>
          </w:tcPr>
          <w:p w14:paraId="3F5D455C" w14:textId="4BEBF05E" w:rsidR="004B374B" w:rsidRPr="00996F1E" w:rsidRDefault="004B374B" w:rsidP="00FC6AE9">
            <w:pPr>
              <w:spacing w:before="0" w:after="0" w:line="276" w:lineRule="auto"/>
              <w:rPr>
                <w:rFonts w:ascii="Noto IKEA Latin" w:hAnsi="Noto IKEA Latin"/>
                <w:sz w:val="18"/>
                <w:szCs w:val="18"/>
              </w:rPr>
            </w:pPr>
            <w:r>
              <w:rPr>
                <w:rFonts w:ascii="Noto IKEA Latin" w:hAnsi="Noto IKEA Latin"/>
                <w:sz w:val="18"/>
                <w:szCs w:val="18"/>
              </w:rPr>
              <w:t>T. metals sold</w:t>
            </w:r>
          </w:p>
        </w:tc>
        <w:tc>
          <w:tcPr>
            <w:tcW w:w="3548" w:type="dxa"/>
            <w:hideMark/>
          </w:tcPr>
          <w:p w14:paraId="783AB442" w14:textId="77777777" w:rsidR="004B374B" w:rsidRPr="00996F1E" w:rsidRDefault="004B374B"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2.500</w:t>
            </w:r>
          </w:p>
        </w:tc>
        <w:tc>
          <w:tcPr>
            <w:tcW w:w="4449" w:type="dxa"/>
            <w:hideMark/>
          </w:tcPr>
          <w:p w14:paraId="7F224002" w14:textId="77777777" w:rsidR="004B374B" w:rsidRDefault="004B374B"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10.795</w:t>
            </w:r>
          </w:p>
          <w:p w14:paraId="5FFE8CA1" w14:textId="77777777" w:rsidR="004B374B" w:rsidRPr="00996F1E" w:rsidRDefault="004B374B" w:rsidP="00FC6AE9">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996F1E">
              <w:rPr>
                <w:rFonts w:ascii="Noto IKEA Latin" w:hAnsi="Noto IKEA Latin"/>
                <w:sz w:val="18"/>
                <w:szCs w:val="18"/>
              </w:rPr>
              <w:t xml:space="preserve"> </w:t>
            </w:r>
          </w:p>
        </w:tc>
      </w:tr>
    </w:tbl>
    <w:p w14:paraId="3950A4F8" w14:textId="77777777" w:rsidR="00FC6AE9" w:rsidRDefault="00FC6AE9" w:rsidP="00FC6AE9">
      <w:pPr>
        <w:spacing w:before="0" w:after="0" w:line="276" w:lineRule="auto"/>
        <w:rPr>
          <w:rFonts w:ascii="Noto IKEA Latin" w:hAnsi="Noto IKEA Latin"/>
          <w:b/>
          <w:bCs/>
          <w:color w:val="EC7216" w:themeColor="accent6"/>
          <w:sz w:val="20"/>
          <w:szCs w:val="20"/>
        </w:rPr>
      </w:pPr>
    </w:p>
    <w:p w14:paraId="288062F5" w14:textId="122F3D55" w:rsidR="00CA009A" w:rsidRPr="001716B0" w:rsidRDefault="00FC6AE9" w:rsidP="00FC6AE9">
      <w:pPr>
        <w:spacing w:before="0" w:after="0" w:line="276" w:lineRule="auto"/>
        <w:rPr>
          <w:rFonts w:asciiTheme="majorHAnsi" w:eastAsiaTheme="majorEastAsia" w:hAnsiTheme="majorHAnsi" w:cstheme="majorBidi"/>
          <w:b/>
          <w:caps/>
          <w:color w:val="107082" w:themeColor="accent2"/>
          <w:sz w:val="44"/>
          <w:szCs w:val="32"/>
          <w:lang w:val="nl-NL"/>
        </w:rPr>
      </w:pPr>
      <w:r>
        <w:rPr>
          <w:rFonts w:ascii="Noto IKEA Latin" w:hAnsi="Noto IKEA Latin"/>
          <w:b/>
          <w:bCs/>
          <w:color w:val="EC7216" w:themeColor="accent6"/>
          <w:sz w:val="20"/>
          <w:szCs w:val="20"/>
        </w:rPr>
        <w:t>Next steps</w:t>
      </w:r>
      <w:r w:rsidRPr="001716B0">
        <w:rPr>
          <w:lang w:val="nl-NL"/>
        </w:rPr>
        <w:t xml:space="preserve"> </w:t>
      </w:r>
      <w:r w:rsidR="00CA009A" w:rsidRPr="001716B0">
        <w:rPr>
          <w:lang w:val="nl-NL"/>
        </w:rPr>
        <w:br w:type="page"/>
      </w:r>
    </w:p>
    <w:p w14:paraId="3A17ED67" w14:textId="3B59013B" w:rsidR="00D27AF8" w:rsidRDefault="002E0CE7" w:rsidP="008D4D66">
      <w:pPr>
        <w:pStyle w:val="Heading1"/>
        <w:numPr>
          <w:ilvl w:val="0"/>
          <w:numId w:val="8"/>
        </w:numPr>
        <w:spacing w:line="276" w:lineRule="auto"/>
        <w:ind w:left="0" w:firstLine="0"/>
        <w:rPr>
          <w:lang w:val="en-GB"/>
        </w:rPr>
      </w:pPr>
      <w:bookmarkStart w:id="5" w:name="_Toc138276513"/>
      <w:r>
        <w:rPr>
          <w:lang w:val="en-GB"/>
        </w:rPr>
        <w:lastRenderedPageBreak/>
        <w:t>H</w:t>
      </w:r>
      <w:r w:rsidR="00D40C2F">
        <w:rPr>
          <w:lang w:val="en-GB"/>
        </w:rPr>
        <w:t>igh level financial plan</w:t>
      </w:r>
      <w:bookmarkEnd w:id="5"/>
    </w:p>
    <w:p w14:paraId="2BF8BF8E" w14:textId="3786ACDB" w:rsidR="00E36A9B" w:rsidRDefault="00407DD5" w:rsidP="00407DD5">
      <w:pPr>
        <w:spacing w:before="0" w:after="0" w:line="276" w:lineRule="auto"/>
        <w:rPr>
          <w:rFonts w:ascii="Noto IKEA Latin" w:hAnsi="Noto IKEA Latin"/>
          <w:sz w:val="20"/>
          <w:szCs w:val="20"/>
          <w:lang w:val="en-GB"/>
        </w:rPr>
      </w:pPr>
      <w:r w:rsidRPr="00407DD5">
        <w:rPr>
          <w:rFonts w:ascii="Noto IKEA Latin" w:hAnsi="Noto IKEA Latin"/>
          <w:sz w:val="20"/>
          <w:szCs w:val="20"/>
          <w:lang w:val="en-GB"/>
        </w:rPr>
        <w:t>In 2028, RetourMatras</w:t>
      </w:r>
      <w:r>
        <w:rPr>
          <w:rFonts w:ascii="Noto IKEA Latin" w:hAnsi="Noto IKEA Latin"/>
          <w:sz w:val="20"/>
          <w:szCs w:val="20"/>
          <w:lang w:val="en-GB"/>
        </w:rPr>
        <w:t xml:space="preserve"> aims to give a new life to 5 million mattresses annually.</w:t>
      </w:r>
      <w:r w:rsidR="00E36A9B">
        <w:rPr>
          <w:rFonts w:ascii="Noto IKEA Latin" w:hAnsi="Noto IKEA Latin"/>
          <w:sz w:val="20"/>
          <w:szCs w:val="20"/>
          <w:lang w:val="en-GB"/>
        </w:rPr>
        <w:t xml:space="preserve"> In the previous chapters we have </w:t>
      </w:r>
      <w:r w:rsidR="008D6E8F">
        <w:rPr>
          <w:rFonts w:ascii="Noto IKEA Latin" w:hAnsi="Noto IKEA Latin"/>
          <w:sz w:val="20"/>
          <w:szCs w:val="20"/>
          <w:lang w:val="en-GB"/>
        </w:rPr>
        <w:t xml:space="preserve">described how we see this ambition realised. </w:t>
      </w:r>
      <w:r w:rsidR="00E36A9B">
        <w:rPr>
          <w:rFonts w:ascii="Noto IKEA Latin" w:hAnsi="Noto IKEA Latin"/>
          <w:sz w:val="20"/>
          <w:szCs w:val="20"/>
          <w:lang w:val="en-GB"/>
        </w:rPr>
        <w:t>This chapter gives a high</w:t>
      </w:r>
      <w:r w:rsidR="0034312B">
        <w:rPr>
          <w:rFonts w:ascii="Noto IKEA Latin" w:hAnsi="Noto IKEA Latin"/>
          <w:sz w:val="20"/>
          <w:szCs w:val="20"/>
          <w:lang w:val="en-GB"/>
        </w:rPr>
        <w:t>-</w:t>
      </w:r>
      <w:r w:rsidR="00E36A9B">
        <w:rPr>
          <w:rFonts w:ascii="Noto IKEA Latin" w:hAnsi="Noto IKEA Latin"/>
          <w:sz w:val="20"/>
          <w:szCs w:val="20"/>
          <w:lang w:val="en-GB"/>
        </w:rPr>
        <w:t xml:space="preserve">level overview on the investments needed to </w:t>
      </w:r>
      <w:r w:rsidR="0034312B">
        <w:rPr>
          <w:rFonts w:ascii="Noto IKEA Latin" w:hAnsi="Noto IKEA Latin"/>
          <w:sz w:val="20"/>
          <w:szCs w:val="20"/>
          <w:lang w:val="en-GB"/>
        </w:rPr>
        <w:t xml:space="preserve">do so, and estimated financial returns that we expect. </w:t>
      </w:r>
      <w:r w:rsidR="0063455D">
        <w:rPr>
          <w:rFonts w:ascii="Noto IKEA Latin" w:hAnsi="Noto IKEA Latin"/>
          <w:sz w:val="20"/>
          <w:szCs w:val="20"/>
          <w:lang w:val="en-GB"/>
        </w:rPr>
        <w:t xml:space="preserve">These figures are </w:t>
      </w:r>
      <w:r w:rsidR="00A67D49">
        <w:rPr>
          <w:rFonts w:ascii="Noto IKEA Latin" w:hAnsi="Noto IKEA Latin"/>
          <w:sz w:val="20"/>
          <w:szCs w:val="20"/>
          <w:lang w:val="en-GB"/>
        </w:rPr>
        <w:t>indicative only.</w:t>
      </w:r>
    </w:p>
    <w:p w14:paraId="540C8D22" w14:textId="095A9EA6" w:rsidR="001E078E" w:rsidRDefault="001E078E" w:rsidP="001E078E">
      <w:pPr>
        <w:spacing w:before="0" w:after="0" w:line="276" w:lineRule="auto"/>
        <w:rPr>
          <w:rFonts w:ascii="Noto IKEA Latin" w:hAnsi="Noto IKEA Latin"/>
          <w:sz w:val="20"/>
          <w:szCs w:val="20"/>
          <w:lang w:val="en-GB"/>
        </w:rPr>
      </w:pPr>
    </w:p>
    <w:p w14:paraId="2EE7A2E1" w14:textId="0C55DF0E" w:rsidR="001E078E" w:rsidRPr="001E078E" w:rsidRDefault="001E078E" w:rsidP="001E078E">
      <w:pPr>
        <w:spacing w:before="0" w:after="0" w:line="276" w:lineRule="auto"/>
        <w:rPr>
          <w:rFonts w:ascii="Noto IKEA Latin" w:hAnsi="Noto IKEA Latin"/>
          <w:b/>
          <w:bCs/>
          <w:sz w:val="20"/>
          <w:szCs w:val="20"/>
          <w:lang w:val="en-GB"/>
        </w:rPr>
      </w:pPr>
      <w:r w:rsidRPr="001E078E">
        <w:rPr>
          <w:rFonts w:ascii="Noto IKEA Latin" w:hAnsi="Noto IKEA Latin"/>
          <w:b/>
          <w:bCs/>
          <w:sz w:val="20"/>
          <w:szCs w:val="20"/>
          <w:lang w:val="en-GB"/>
        </w:rPr>
        <w:t>Investments</w:t>
      </w:r>
    </w:p>
    <w:tbl>
      <w:tblPr>
        <w:tblStyle w:val="ListTable3-Accent6"/>
        <w:tblW w:w="10188" w:type="dxa"/>
        <w:tblInd w:w="-113" w:type="dxa"/>
        <w:tblLayout w:type="fixed"/>
        <w:tblLook w:val="04A0" w:firstRow="1" w:lastRow="0" w:firstColumn="1" w:lastColumn="0" w:noHBand="0" w:noVBand="1"/>
      </w:tblPr>
      <w:tblGrid>
        <w:gridCol w:w="2358"/>
        <w:gridCol w:w="1305"/>
        <w:gridCol w:w="1305"/>
        <w:gridCol w:w="1305"/>
        <w:gridCol w:w="1305"/>
        <w:gridCol w:w="1305"/>
        <w:gridCol w:w="1305"/>
      </w:tblGrid>
      <w:tr w:rsidR="00CB751C" w:rsidRPr="00407DD5" w14:paraId="60781BFB" w14:textId="77777777" w:rsidTr="00B60E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Borders>
              <w:bottom w:val="single" w:sz="4" w:space="0" w:color="EC7216" w:themeColor="accent6"/>
            </w:tcBorders>
          </w:tcPr>
          <w:p w14:paraId="12D474F4" w14:textId="77777777" w:rsidR="00CB751C" w:rsidRPr="00B60E64" w:rsidRDefault="00CB751C" w:rsidP="00B60E64">
            <w:pPr>
              <w:spacing w:before="0" w:after="0" w:line="276" w:lineRule="auto"/>
              <w:rPr>
                <w:rFonts w:ascii="Noto IKEA Latin" w:hAnsi="Noto IKEA Latin"/>
                <w:color w:val="FFFFFF" w:themeColor="background1"/>
                <w:sz w:val="18"/>
                <w:szCs w:val="18"/>
              </w:rPr>
            </w:pPr>
          </w:p>
        </w:tc>
        <w:tc>
          <w:tcPr>
            <w:tcW w:w="1305" w:type="dxa"/>
            <w:tcBorders>
              <w:bottom w:val="single" w:sz="4" w:space="0" w:color="EC7216" w:themeColor="accent6"/>
            </w:tcBorders>
          </w:tcPr>
          <w:p w14:paraId="4E365539" w14:textId="63F1910C" w:rsidR="00CB751C" w:rsidRPr="00B60E64" w:rsidRDefault="00CB751C" w:rsidP="00B60E6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B60E64">
              <w:rPr>
                <w:rFonts w:ascii="Noto IKEA Latin" w:hAnsi="Noto IKEA Latin"/>
                <w:color w:val="FFFFFF" w:themeColor="background1"/>
                <w:sz w:val="18"/>
                <w:szCs w:val="18"/>
              </w:rPr>
              <w:t>2023</w:t>
            </w:r>
          </w:p>
        </w:tc>
        <w:tc>
          <w:tcPr>
            <w:tcW w:w="1305" w:type="dxa"/>
            <w:tcBorders>
              <w:bottom w:val="single" w:sz="4" w:space="0" w:color="EC7216" w:themeColor="accent6"/>
            </w:tcBorders>
          </w:tcPr>
          <w:p w14:paraId="7E75EB0B" w14:textId="7FF752F4" w:rsidR="00CB751C" w:rsidRPr="00B60E64" w:rsidRDefault="00CB751C" w:rsidP="00B60E6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B60E64">
              <w:rPr>
                <w:rFonts w:ascii="Noto IKEA Latin" w:hAnsi="Noto IKEA Latin"/>
                <w:color w:val="FFFFFF" w:themeColor="background1"/>
                <w:sz w:val="18"/>
                <w:szCs w:val="18"/>
              </w:rPr>
              <w:t>2024</w:t>
            </w:r>
          </w:p>
        </w:tc>
        <w:tc>
          <w:tcPr>
            <w:tcW w:w="1305" w:type="dxa"/>
            <w:tcBorders>
              <w:bottom w:val="single" w:sz="4" w:space="0" w:color="EC7216" w:themeColor="accent6"/>
            </w:tcBorders>
          </w:tcPr>
          <w:p w14:paraId="0CC70C18" w14:textId="77777777" w:rsidR="00CB751C" w:rsidRPr="00B60E64" w:rsidRDefault="00CB751C" w:rsidP="00B60E6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B60E64">
              <w:rPr>
                <w:rFonts w:ascii="Noto IKEA Latin" w:hAnsi="Noto IKEA Latin"/>
                <w:color w:val="FFFFFF" w:themeColor="background1"/>
                <w:sz w:val="18"/>
                <w:szCs w:val="18"/>
              </w:rPr>
              <w:t>2025</w:t>
            </w:r>
          </w:p>
        </w:tc>
        <w:tc>
          <w:tcPr>
            <w:tcW w:w="1305" w:type="dxa"/>
            <w:tcBorders>
              <w:bottom w:val="single" w:sz="4" w:space="0" w:color="EC7216" w:themeColor="accent6"/>
            </w:tcBorders>
          </w:tcPr>
          <w:p w14:paraId="4B27BB60" w14:textId="77777777" w:rsidR="00CB751C" w:rsidRPr="00B60E64" w:rsidRDefault="00CB751C" w:rsidP="00B60E6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B60E64">
              <w:rPr>
                <w:rFonts w:ascii="Noto IKEA Latin" w:hAnsi="Noto IKEA Latin"/>
                <w:color w:val="FFFFFF" w:themeColor="background1"/>
                <w:sz w:val="18"/>
                <w:szCs w:val="18"/>
              </w:rPr>
              <w:t>2026</w:t>
            </w:r>
          </w:p>
        </w:tc>
        <w:tc>
          <w:tcPr>
            <w:tcW w:w="1305" w:type="dxa"/>
            <w:tcBorders>
              <w:bottom w:val="single" w:sz="4" w:space="0" w:color="EC7216" w:themeColor="accent6"/>
            </w:tcBorders>
          </w:tcPr>
          <w:p w14:paraId="4E4C36BA" w14:textId="77777777" w:rsidR="00CB751C" w:rsidRPr="00B60E64" w:rsidRDefault="00CB751C" w:rsidP="00B60E6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B60E64">
              <w:rPr>
                <w:rFonts w:ascii="Noto IKEA Latin" w:hAnsi="Noto IKEA Latin"/>
                <w:color w:val="FFFFFF" w:themeColor="background1"/>
                <w:sz w:val="18"/>
                <w:szCs w:val="18"/>
              </w:rPr>
              <w:t>2027</w:t>
            </w:r>
          </w:p>
        </w:tc>
        <w:tc>
          <w:tcPr>
            <w:tcW w:w="1305" w:type="dxa"/>
            <w:tcBorders>
              <w:bottom w:val="single" w:sz="4" w:space="0" w:color="EC7216" w:themeColor="accent6"/>
            </w:tcBorders>
          </w:tcPr>
          <w:p w14:paraId="5CDC6A24" w14:textId="25DA9FFA" w:rsidR="00CB751C" w:rsidRPr="00B60E64" w:rsidRDefault="00CB751C" w:rsidP="00B60E64">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B60E64">
              <w:rPr>
                <w:rFonts w:ascii="Noto IKEA Latin" w:hAnsi="Noto IKEA Latin"/>
                <w:color w:val="FFFFFF" w:themeColor="background1"/>
                <w:sz w:val="18"/>
                <w:szCs w:val="18"/>
              </w:rPr>
              <w:t>2028</w:t>
            </w:r>
            <w:r w:rsidR="0063455D">
              <w:rPr>
                <w:rFonts w:ascii="Noto IKEA Latin" w:hAnsi="Noto IKEA Latin"/>
                <w:color w:val="FFFFFF" w:themeColor="background1"/>
                <w:sz w:val="18"/>
                <w:szCs w:val="18"/>
              </w:rPr>
              <w:t>*</w:t>
            </w:r>
          </w:p>
        </w:tc>
      </w:tr>
      <w:tr w:rsidR="00CB751C" w:rsidRPr="00407DD5" w14:paraId="2978A6CB" w14:textId="77777777" w:rsidTr="00B6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Borders>
              <w:right w:val="single" w:sz="4" w:space="0" w:color="EC7216" w:themeColor="accent6"/>
            </w:tcBorders>
            <w:shd w:val="clear" w:color="auto" w:fill="FDEAD3" w:themeFill="accent5" w:themeFillTint="33"/>
          </w:tcPr>
          <w:p w14:paraId="0C47619E" w14:textId="632D3F64" w:rsidR="00CB751C" w:rsidRPr="00B60E64" w:rsidRDefault="00CB751C" w:rsidP="00B60E64">
            <w:pPr>
              <w:spacing w:before="0" w:after="0" w:line="276" w:lineRule="auto"/>
              <w:rPr>
                <w:rFonts w:ascii="Noto IKEA Latin" w:hAnsi="Noto IKEA Latin"/>
                <w:sz w:val="18"/>
                <w:szCs w:val="18"/>
              </w:rPr>
            </w:pPr>
            <w:r w:rsidRPr="00B60E64">
              <w:rPr>
                <w:rFonts w:ascii="Noto IKEA Latin" w:hAnsi="Noto IKEA Latin"/>
                <w:sz w:val="18"/>
                <w:szCs w:val="18"/>
              </w:rPr>
              <w:t>Mattress rejuvenation</w:t>
            </w:r>
          </w:p>
        </w:tc>
      </w:tr>
      <w:tr w:rsidR="00CB751C" w:rsidRPr="00407DD5" w14:paraId="71769456" w14:textId="77777777" w:rsidTr="00B60E64">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EC7216" w:themeColor="accent6"/>
              <w:bottom w:val="single" w:sz="4" w:space="0" w:color="EC7216" w:themeColor="accent6"/>
            </w:tcBorders>
          </w:tcPr>
          <w:p w14:paraId="426400A5" w14:textId="41565E55" w:rsidR="00CB751C" w:rsidRPr="00B60E64" w:rsidRDefault="00CB751C"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Mattresses rejuvenated</w:t>
            </w:r>
          </w:p>
        </w:tc>
        <w:tc>
          <w:tcPr>
            <w:tcW w:w="1305" w:type="dxa"/>
            <w:tcBorders>
              <w:top w:val="single" w:sz="4" w:space="0" w:color="EC7216" w:themeColor="accent6"/>
              <w:bottom w:val="single" w:sz="4" w:space="0" w:color="EC7216" w:themeColor="accent6"/>
            </w:tcBorders>
          </w:tcPr>
          <w:p w14:paraId="03073D53" w14:textId="0B6B2663"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50.000</w:t>
            </w:r>
          </w:p>
        </w:tc>
        <w:tc>
          <w:tcPr>
            <w:tcW w:w="1305" w:type="dxa"/>
            <w:tcBorders>
              <w:top w:val="single" w:sz="4" w:space="0" w:color="EC7216" w:themeColor="accent6"/>
              <w:bottom w:val="single" w:sz="4" w:space="0" w:color="EC7216" w:themeColor="accent6"/>
            </w:tcBorders>
          </w:tcPr>
          <w:p w14:paraId="1179A3D1" w14:textId="2F6CC9E0"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90.000</w:t>
            </w:r>
          </w:p>
        </w:tc>
        <w:tc>
          <w:tcPr>
            <w:tcW w:w="1305" w:type="dxa"/>
            <w:tcBorders>
              <w:top w:val="single" w:sz="4" w:space="0" w:color="EC7216" w:themeColor="accent6"/>
              <w:bottom w:val="single" w:sz="4" w:space="0" w:color="EC7216" w:themeColor="accent6"/>
            </w:tcBorders>
          </w:tcPr>
          <w:p w14:paraId="028E55A8" w14:textId="4E5ABAF2"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120.000</w:t>
            </w:r>
          </w:p>
        </w:tc>
        <w:tc>
          <w:tcPr>
            <w:tcW w:w="1305" w:type="dxa"/>
            <w:tcBorders>
              <w:top w:val="single" w:sz="4" w:space="0" w:color="EC7216" w:themeColor="accent6"/>
              <w:bottom w:val="single" w:sz="4" w:space="0" w:color="EC7216" w:themeColor="accent6"/>
            </w:tcBorders>
          </w:tcPr>
          <w:p w14:paraId="2978C182" w14:textId="41A16F30"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160.000</w:t>
            </w:r>
          </w:p>
        </w:tc>
        <w:tc>
          <w:tcPr>
            <w:tcW w:w="1305" w:type="dxa"/>
            <w:tcBorders>
              <w:top w:val="single" w:sz="4" w:space="0" w:color="EC7216" w:themeColor="accent6"/>
              <w:bottom w:val="single" w:sz="4" w:space="0" w:color="EC7216" w:themeColor="accent6"/>
            </w:tcBorders>
          </w:tcPr>
          <w:p w14:paraId="18A469E7" w14:textId="04BD1F1D"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200.000</w:t>
            </w:r>
          </w:p>
        </w:tc>
        <w:tc>
          <w:tcPr>
            <w:tcW w:w="1305" w:type="dxa"/>
            <w:tcBorders>
              <w:top w:val="single" w:sz="4" w:space="0" w:color="EC7216" w:themeColor="accent6"/>
              <w:bottom w:val="single" w:sz="4" w:space="0" w:color="EC7216" w:themeColor="accent6"/>
            </w:tcBorders>
          </w:tcPr>
          <w:p w14:paraId="767F8CF2" w14:textId="65C89F49"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250.000</w:t>
            </w:r>
          </w:p>
        </w:tc>
      </w:tr>
      <w:tr w:rsidR="00CB751C" w:rsidRPr="00407DD5" w14:paraId="6E7589DA" w14:textId="77777777" w:rsidTr="00B6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284A87" w14:textId="0736E5D2" w:rsidR="00CB751C" w:rsidRPr="00B60E64" w:rsidRDefault="00CB751C"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CAPEX</w:t>
            </w:r>
            <w:r w:rsidR="00F573BC">
              <w:rPr>
                <w:rFonts w:ascii="Noto IKEA Latin" w:hAnsi="Noto IKEA Latin"/>
                <w:b w:val="0"/>
                <w:bCs w:val="0"/>
                <w:sz w:val="18"/>
                <w:szCs w:val="18"/>
              </w:rPr>
              <w:t xml:space="preserve"> (k EUR)</w:t>
            </w:r>
          </w:p>
        </w:tc>
        <w:tc>
          <w:tcPr>
            <w:tcW w:w="1305" w:type="dxa"/>
          </w:tcPr>
          <w:p w14:paraId="04186BC4" w14:textId="77777777"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1305" w:type="dxa"/>
          </w:tcPr>
          <w:p w14:paraId="315709D3" w14:textId="70B4BE19"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160</w:t>
            </w:r>
          </w:p>
        </w:tc>
        <w:tc>
          <w:tcPr>
            <w:tcW w:w="1305" w:type="dxa"/>
          </w:tcPr>
          <w:p w14:paraId="7320B0AD" w14:textId="73D49B1D"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120</w:t>
            </w:r>
          </w:p>
        </w:tc>
        <w:tc>
          <w:tcPr>
            <w:tcW w:w="1305" w:type="dxa"/>
          </w:tcPr>
          <w:p w14:paraId="4826D28F" w14:textId="4BF7193D"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160</w:t>
            </w:r>
          </w:p>
        </w:tc>
        <w:tc>
          <w:tcPr>
            <w:tcW w:w="1305" w:type="dxa"/>
          </w:tcPr>
          <w:p w14:paraId="14689F94" w14:textId="63C12898"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160</w:t>
            </w:r>
          </w:p>
        </w:tc>
        <w:tc>
          <w:tcPr>
            <w:tcW w:w="1305" w:type="dxa"/>
          </w:tcPr>
          <w:p w14:paraId="0CBEAC43" w14:textId="4B8D70B1"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200</w:t>
            </w:r>
          </w:p>
        </w:tc>
      </w:tr>
      <w:tr w:rsidR="00CB751C" w:rsidRPr="00407DD5" w14:paraId="43B097FE" w14:textId="77777777" w:rsidTr="00B60E64">
        <w:tc>
          <w:tcPr>
            <w:cnfStyle w:val="001000000000" w:firstRow="0" w:lastRow="0" w:firstColumn="1" w:lastColumn="0" w:oddVBand="0" w:evenVBand="0" w:oddHBand="0" w:evenHBand="0" w:firstRowFirstColumn="0" w:firstRowLastColumn="0" w:lastRowFirstColumn="0" w:lastRowLastColumn="0"/>
            <w:tcW w:w="10188" w:type="dxa"/>
            <w:gridSpan w:val="7"/>
            <w:tcBorders>
              <w:top w:val="single" w:sz="4" w:space="0" w:color="EC7216" w:themeColor="accent6"/>
              <w:bottom w:val="single" w:sz="4" w:space="0" w:color="EC7216" w:themeColor="accent6"/>
              <w:right w:val="single" w:sz="4" w:space="0" w:color="EC7216" w:themeColor="accent6"/>
            </w:tcBorders>
            <w:shd w:val="clear" w:color="auto" w:fill="FDEAD3" w:themeFill="accent5" w:themeFillTint="33"/>
          </w:tcPr>
          <w:p w14:paraId="47091D29" w14:textId="4C5B4614" w:rsidR="00CB751C" w:rsidRPr="00B60E64" w:rsidRDefault="00CB751C" w:rsidP="00B60E64">
            <w:pPr>
              <w:spacing w:before="0" w:after="0" w:line="276" w:lineRule="auto"/>
              <w:rPr>
                <w:rFonts w:ascii="Noto IKEA Latin" w:hAnsi="Noto IKEA Latin"/>
                <w:sz w:val="18"/>
                <w:szCs w:val="18"/>
              </w:rPr>
            </w:pPr>
            <w:r w:rsidRPr="00B60E64">
              <w:rPr>
                <w:rFonts w:ascii="Noto IKEA Latin" w:hAnsi="Noto IKEA Latin"/>
                <w:sz w:val="18"/>
                <w:szCs w:val="18"/>
              </w:rPr>
              <w:t>Mattress dismantling</w:t>
            </w:r>
          </w:p>
        </w:tc>
      </w:tr>
      <w:tr w:rsidR="00CB751C" w:rsidRPr="00407DD5" w14:paraId="0139A25E" w14:textId="77777777" w:rsidTr="00B6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D65084B" w14:textId="141B6535" w:rsidR="00CB751C" w:rsidRPr="00B60E64" w:rsidRDefault="00CB751C"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Mattresses dismantled</w:t>
            </w:r>
          </w:p>
        </w:tc>
        <w:tc>
          <w:tcPr>
            <w:tcW w:w="1305" w:type="dxa"/>
          </w:tcPr>
          <w:p w14:paraId="26942952" w14:textId="0FAEB7D5"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1,350,000</w:t>
            </w:r>
          </w:p>
        </w:tc>
        <w:tc>
          <w:tcPr>
            <w:tcW w:w="1305" w:type="dxa"/>
          </w:tcPr>
          <w:p w14:paraId="38B52954" w14:textId="3CCF2013"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1,800,000</w:t>
            </w:r>
          </w:p>
        </w:tc>
        <w:tc>
          <w:tcPr>
            <w:tcW w:w="1305" w:type="dxa"/>
          </w:tcPr>
          <w:p w14:paraId="18FF5C7A" w14:textId="710E4D7E"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2,700,000</w:t>
            </w:r>
          </w:p>
        </w:tc>
        <w:tc>
          <w:tcPr>
            <w:tcW w:w="1305" w:type="dxa"/>
          </w:tcPr>
          <w:p w14:paraId="178B6973" w14:textId="4CBFDDBF"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3,350,000</w:t>
            </w:r>
          </w:p>
        </w:tc>
        <w:tc>
          <w:tcPr>
            <w:tcW w:w="1305" w:type="dxa"/>
          </w:tcPr>
          <w:p w14:paraId="5A590BEF" w14:textId="77AAD5B4"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4,100,000</w:t>
            </w:r>
          </w:p>
        </w:tc>
        <w:tc>
          <w:tcPr>
            <w:tcW w:w="1305" w:type="dxa"/>
          </w:tcPr>
          <w:p w14:paraId="252BC1A4" w14:textId="6FD55B1D" w:rsidR="00CB751C" w:rsidRPr="00B60E64" w:rsidRDefault="00CB751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5,000,000</w:t>
            </w:r>
          </w:p>
        </w:tc>
      </w:tr>
      <w:tr w:rsidR="00CB751C" w:rsidRPr="00407DD5" w14:paraId="53AF12B4" w14:textId="77777777" w:rsidTr="00B60E64">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EC7216" w:themeColor="accent6"/>
              <w:bottom w:val="single" w:sz="4" w:space="0" w:color="EC7216" w:themeColor="accent6"/>
            </w:tcBorders>
          </w:tcPr>
          <w:p w14:paraId="1B169CCF" w14:textId="2FE4B3FE" w:rsidR="00CB751C" w:rsidRPr="00B60E64" w:rsidRDefault="00CB751C"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CAPEX</w:t>
            </w:r>
            <w:r w:rsidR="00F573BC">
              <w:rPr>
                <w:rFonts w:ascii="Noto IKEA Latin" w:hAnsi="Noto IKEA Latin"/>
                <w:b w:val="0"/>
                <w:bCs w:val="0"/>
                <w:sz w:val="18"/>
                <w:szCs w:val="18"/>
              </w:rPr>
              <w:t xml:space="preserve"> (k EUR)</w:t>
            </w:r>
          </w:p>
        </w:tc>
        <w:tc>
          <w:tcPr>
            <w:tcW w:w="1305" w:type="dxa"/>
            <w:tcBorders>
              <w:top w:val="single" w:sz="4" w:space="0" w:color="EC7216" w:themeColor="accent6"/>
              <w:bottom w:val="single" w:sz="4" w:space="0" w:color="EC7216" w:themeColor="accent6"/>
            </w:tcBorders>
          </w:tcPr>
          <w:p w14:paraId="01C084AF" w14:textId="77777777"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1305" w:type="dxa"/>
            <w:tcBorders>
              <w:top w:val="single" w:sz="4" w:space="0" w:color="EC7216" w:themeColor="accent6"/>
              <w:bottom w:val="single" w:sz="4" w:space="0" w:color="EC7216" w:themeColor="accent6"/>
            </w:tcBorders>
          </w:tcPr>
          <w:p w14:paraId="52C08CF3" w14:textId="75A28C5F"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800</w:t>
            </w:r>
          </w:p>
        </w:tc>
        <w:tc>
          <w:tcPr>
            <w:tcW w:w="1305" w:type="dxa"/>
            <w:tcBorders>
              <w:top w:val="single" w:sz="4" w:space="0" w:color="EC7216" w:themeColor="accent6"/>
              <w:bottom w:val="single" w:sz="4" w:space="0" w:color="EC7216" w:themeColor="accent6"/>
            </w:tcBorders>
          </w:tcPr>
          <w:p w14:paraId="3FEC2762" w14:textId="1A63B4F7"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2.000</w:t>
            </w:r>
          </w:p>
        </w:tc>
        <w:tc>
          <w:tcPr>
            <w:tcW w:w="1305" w:type="dxa"/>
            <w:tcBorders>
              <w:top w:val="single" w:sz="4" w:space="0" w:color="EC7216" w:themeColor="accent6"/>
              <w:bottom w:val="single" w:sz="4" w:space="0" w:color="EC7216" w:themeColor="accent6"/>
            </w:tcBorders>
          </w:tcPr>
          <w:p w14:paraId="61AFC406" w14:textId="3FEE8861"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1.200</w:t>
            </w:r>
          </w:p>
        </w:tc>
        <w:tc>
          <w:tcPr>
            <w:tcW w:w="1305" w:type="dxa"/>
            <w:tcBorders>
              <w:top w:val="single" w:sz="4" w:space="0" w:color="EC7216" w:themeColor="accent6"/>
              <w:bottom w:val="single" w:sz="4" w:space="0" w:color="EC7216" w:themeColor="accent6"/>
            </w:tcBorders>
          </w:tcPr>
          <w:p w14:paraId="2F0009D3" w14:textId="03A75E35"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1.500</w:t>
            </w:r>
          </w:p>
        </w:tc>
        <w:tc>
          <w:tcPr>
            <w:tcW w:w="1305" w:type="dxa"/>
            <w:tcBorders>
              <w:top w:val="single" w:sz="4" w:space="0" w:color="EC7216" w:themeColor="accent6"/>
              <w:bottom w:val="single" w:sz="4" w:space="0" w:color="EC7216" w:themeColor="accent6"/>
            </w:tcBorders>
          </w:tcPr>
          <w:p w14:paraId="2F85AFDB" w14:textId="543A7FB6" w:rsidR="00CB751C" w:rsidRPr="00B60E64" w:rsidRDefault="00CB751C"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1.750</w:t>
            </w:r>
          </w:p>
        </w:tc>
      </w:tr>
      <w:tr w:rsidR="00CB751C" w:rsidRPr="00407DD5" w14:paraId="5A3600D8" w14:textId="77777777" w:rsidTr="00B6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Borders>
              <w:right w:val="single" w:sz="4" w:space="0" w:color="EC7216" w:themeColor="accent6"/>
            </w:tcBorders>
            <w:shd w:val="clear" w:color="auto" w:fill="FDEAD3" w:themeFill="accent5" w:themeFillTint="33"/>
          </w:tcPr>
          <w:p w14:paraId="2436240C" w14:textId="3DBDBBFE" w:rsidR="00CB751C" w:rsidRPr="00B60E64" w:rsidRDefault="00CB751C" w:rsidP="00B60E64">
            <w:pPr>
              <w:spacing w:before="0" w:after="0" w:line="276" w:lineRule="auto"/>
              <w:rPr>
                <w:rFonts w:ascii="Noto IKEA Latin" w:hAnsi="Noto IKEA Latin"/>
                <w:b w:val="0"/>
                <w:bCs w:val="0"/>
                <w:sz w:val="18"/>
                <w:szCs w:val="18"/>
              </w:rPr>
            </w:pPr>
            <w:r w:rsidRPr="00B60E64">
              <w:rPr>
                <w:rFonts w:ascii="Noto IKEA Latin" w:hAnsi="Noto IKEA Latin"/>
                <w:sz w:val="18"/>
                <w:szCs w:val="18"/>
              </w:rPr>
              <w:t>Repoliol production</w:t>
            </w:r>
          </w:p>
        </w:tc>
      </w:tr>
      <w:tr w:rsidR="00CB751C" w:rsidRPr="00407DD5" w14:paraId="203C6C13" w14:textId="77777777" w:rsidTr="00B60E64">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EC7216" w:themeColor="accent6"/>
              <w:bottom w:val="single" w:sz="4" w:space="0" w:color="EC7216" w:themeColor="accent6"/>
            </w:tcBorders>
          </w:tcPr>
          <w:p w14:paraId="63757DC8" w14:textId="5ADAB786" w:rsidR="00CB751C" w:rsidRPr="00B60E64" w:rsidRDefault="003E3D56"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T</w:t>
            </w:r>
            <w:r w:rsidR="00CB751C" w:rsidRPr="00B60E64">
              <w:rPr>
                <w:rFonts w:ascii="Noto IKEA Latin" w:hAnsi="Noto IKEA Latin"/>
                <w:b w:val="0"/>
                <w:bCs w:val="0"/>
                <w:sz w:val="18"/>
                <w:szCs w:val="18"/>
              </w:rPr>
              <w:t xml:space="preserve"> repoliol produced</w:t>
            </w:r>
            <w:r w:rsidR="003325A1" w:rsidRPr="00B60E64">
              <w:rPr>
                <w:rFonts w:ascii="Noto IKEA Latin" w:hAnsi="Noto IKEA Latin"/>
                <w:b w:val="0"/>
                <w:bCs w:val="0"/>
                <w:sz w:val="18"/>
                <w:szCs w:val="18"/>
              </w:rPr>
              <w:t xml:space="preserve"> </w:t>
            </w:r>
          </w:p>
        </w:tc>
        <w:tc>
          <w:tcPr>
            <w:tcW w:w="1305" w:type="dxa"/>
            <w:tcBorders>
              <w:top w:val="single" w:sz="4" w:space="0" w:color="EC7216" w:themeColor="accent6"/>
              <w:bottom w:val="single" w:sz="4" w:space="0" w:color="EC7216" w:themeColor="accent6"/>
            </w:tcBorders>
          </w:tcPr>
          <w:p w14:paraId="248AB5D5" w14:textId="44123DF5" w:rsidR="00CB751C" w:rsidRPr="00B60E64" w:rsidRDefault="00944BF8"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960</w:t>
            </w:r>
          </w:p>
        </w:tc>
        <w:tc>
          <w:tcPr>
            <w:tcW w:w="1305" w:type="dxa"/>
            <w:tcBorders>
              <w:top w:val="single" w:sz="4" w:space="0" w:color="EC7216" w:themeColor="accent6"/>
              <w:bottom w:val="single" w:sz="4" w:space="0" w:color="EC7216" w:themeColor="accent6"/>
            </w:tcBorders>
          </w:tcPr>
          <w:p w14:paraId="71365132" w14:textId="440B5E54" w:rsidR="00CB751C" w:rsidRPr="00B60E64" w:rsidRDefault="00E3244A"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2.250</w:t>
            </w:r>
          </w:p>
        </w:tc>
        <w:tc>
          <w:tcPr>
            <w:tcW w:w="1305" w:type="dxa"/>
            <w:tcBorders>
              <w:top w:val="single" w:sz="4" w:space="0" w:color="EC7216" w:themeColor="accent6"/>
              <w:bottom w:val="single" w:sz="4" w:space="0" w:color="EC7216" w:themeColor="accent6"/>
            </w:tcBorders>
          </w:tcPr>
          <w:p w14:paraId="4BD5E393" w14:textId="0CFC597C" w:rsidR="00CB751C" w:rsidRPr="00B60E64" w:rsidRDefault="00582807"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6.750</w:t>
            </w:r>
          </w:p>
        </w:tc>
        <w:tc>
          <w:tcPr>
            <w:tcW w:w="1305" w:type="dxa"/>
            <w:tcBorders>
              <w:top w:val="single" w:sz="4" w:space="0" w:color="EC7216" w:themeColor="accent6"/>
              <w:bottom w:val="single" w:sz="4" w:space="0" w:color="EC7216" w:themeColor="accent6"/>
            </w:tcBorders>
          </w:tcPr>
          <w:p w14:paraId="67885458" w14:textId="3973161B" w:rsidR="00CB751C" w:rsidRPr="00B60E64" w:rsidRDefault="00F47826"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11.250</w:t>
            </w:r>
          </w:p>
        </w:tc>
        <w:tc>
          <w:tcPr>
            <w:tcW w:w="1305" w:type="dxa"/>
            <w:tcBorders>
              <w:top w:val="single" w:sz="4" w:space="0" w:color="EC7216" w:themeColor="accent6"/>
              <w:bottom w:val="single" w:sz="4" w:space="0" w:color="EC7216" w:themeColor="accent6"/>
            </w:tcBorders>
          </w:tcPr>
          <w:p w14:paraId="74189AEB" w14:textId="30B7F8ED" w:rsidR="00CB751C" w:rsidRPr="00B60E64" w:rsidRDefault="004E05D3"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15</w:t>
            </w:r>
            <w:r w:rsidR="00390CE3">
              <w:rPr>
                <w:rFonts w:ascii="Noto IKEA Latin" w:hAnsi="Noto IKEA Latin"/>
                <w:sz w:val="18"/>
                <w:szCs w:val="18"/>
              </w:rPr>
              <w:t>.</w:t>
            </w:r>
            <w:r w:rsidRPr="00B60E64">
              <w:rPr>
                <w:rFonts w:ascii="Noto IKEA Latin" w:hAnsi="Noto IKEA Latin"/>
                <w:sz w:val="18"/>
                <w:szCs w:val="18"/>
              </w:rPr>
              <w:t>750</w:t>
            </w:r>
          </w:p>
        </w:tc>
        <w:tc>
          <w:tcPr>
            <w:tcW w:w="1305" w:type="dxa"/>
            <w:tcBorders>
              <w:top w:val="single" w:sz="4" w:space="0" w:color="EC7216" w:themeColor="accent6"/>
              <w:bottom w:val="single" w:sz="4" w:space="0" w:color="EC7216" w:themeColor="accent6"/>
            </w:tcBorders>
          </w:tcPr>
          <w:p w14:paraId="6EFC193D" w14:textId="1CD57950" w:rsidR="00CB751C" w:rsidRPr="00B60E64" w:rsidRDefault="004E05D3"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20</w:t>
            </w:r>
            <w:r w:rsidR="00390CE3">
              <w:rPr>
                <w:rFonts w:ascii="Noto IKEA Latin" w:hAnsi="Noto IKEA Latin"/>
                <w:sz w:val="18"/>
                <w:szCs w:val="18"/>
              </w:rPr>
              <w:t>.</w:t>
            </w:r>
            <w:r w:rsidRPr="00B60E64">
              <w:rPr>
                <w:rFonts w:ascii="Noto IKEA Latin" w:hAnsi="Noto IKEA Latin"/>
                <w:sz w:val="18"/>
                <w:szCs w:val="18"/>
              </w:rPr>
              <w:t>250</w:t>
            </w:r>
          </w:p>
        </w:tc>
      </w:tr>
      <w:tr w:rsidR="003325A1" w:rsidRPr="00407DD5" w14:paraId="560CDCA7" w14:textId="77777777" w:rsidTr="00B6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67B85D" w14:textId="09268CAE" w:rsidR="003325A1" w:rsidRPr="00B60E64" w:rsidRDefault="003325A1"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CAPEX</w:t>
            </w:r>
            <w:r w:rsidR="00F573BC">
              <w:rPr>
                <w:rFonts w:ascii="Noto IKEA Latin" w:hAnsi="Noto IKEA Latin"/>
                <w:b w:val="0"/>
                <w:bCs w:val="0"/>
                <w:sz w:val="18"/>
                <w:szCs w:val="18"/>
              </w:rPr>
              <w:t xml:space="preserve"> (k EUR)</w:t>
            </w:r>
          </w:p>
        </w:tc>
        <w:tc>
          <w:tcPr>
            <w:tcW w:w="1305" w:type="dxa"/>
          </w:tcPr>
          <w:p w14:paraId="21CB9801" w14:textId="77777777"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1305" w:type="dxa"/>
          </w:tcPr>
          <w:p w14:paraId="20F50035" w14:textId="2A4F41D2"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9.000</w:t>
            </w:r>
          </w:p>
        </w:tc>
        <w:tc>
          <w:tcPr>
            <w:tcW w:w="1305" w:type="dxa"/>
          </w:tcPr>
          <w:p w14:paraId="7215B549" w14:textId="4942AF3F"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9.000</w:t>
            </w:r>
          </w:p>
        </w:tc>
        <w:tc>
          <w:tcPr>
            <w:tcW w:w="1305" w:type="dxa"/>
          </w:tcPr>
          <w:p w14:paraId="45D8AF06" w14:textId="2F1AFA1D"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9.000</w:t>
            </w:r>
          </w:p>
        </w:tc>
        <w:tc>
          <w:tcPr>
            <w:tcW w:w="1305" w:type="dxa"/>
          </w:tcPr>
          <w:p w14:paraId="24BF5C9D" w14:textId="28E8C61F"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B60E64">
              <w:rPr>
                <w:rFonts w:ascii="Noto IKEA Latin" w:hAnsi="Noto IKEA Latin"/>
                <w:sz w:val="18"/>
                <w:szCs w:val="18"/>
              </w:rPr>
              <w:t>9.000</w:t>
            </w:r>
          </w:p>
        </w:tc>
        <w:tc>
          <w:tcPr>
            <w:tcW w:w="1305" w:type="dxa"/>
          </w:tcPr>
          <w:p w14:paraId="5C50A7EF" w14:textId="0F053084"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r>
      <w:tr w:rsidR="00B60E64" w:rsidRPr="00407DD5" w14:paraId="4EF48F45" w14:textId="77777777" w:rsidTr="00B60E64">
        <w:trPr>
          <w:trHeight w:val="73"/>
        </w:trPr>
        <w:tc>
          <w:tcPr>
            <w:cnfStyle w:val="001000000000" w:firstRow="0" w:lastRow="0" w:firstColumn="1" w:lastColumn="0" w:oddVBand="0" w:evenVBand="0" w:oddHBand="0" w:evenHBand="0" w:firstRowFirstColumn="0" w:firstRowLastColumn="0" w:lastRowFirstColumn="0" w:lastRowLastColumn="0"/>
            <w:tcW w:w="10188" w:type="dxa"/>
            <w:gridSpan w:val="7"/>
            <w:tcBorders>
              <w:top w:val="single" w:sz="4" w:space="0" w:color="EC7216" w:themeColor="accent6"/>
              <w:bottom w:val="single" w:sz="4" w:space="0" w:color="EC7216" w:themeColor="accent6"/>
              <w:right w:val="single" w:sz="4" w:space="0" w:color="EC7216" w:themeColor="accent6"/>
            </w:tcBorders>
            <w:shd w:val="clear" w:color="auto" w:fill="FDEAD3" w:themeFill="accent5" w:themeFillTint="33"/>
          </w:tcPr>
          <w:p w14:paraId="367F5BE1" w14:textId="105193CF" w:rsidR="00B60E64" w:rsidRPr="00B60E64" w:rsidRDefault="00B60E64" w:rsidP="00B60E64">
            <w:pPr>
              <w:spacing w:before="0" w:after="0" w:line="276" w:lineRule="auto"/>
              <w:rPr>
                <w:rFonts w:ascii="Noto IKEA Latin" w:hAnsi="Noto IKEA Latin"/>
                <w:sz w:val="18"/>
                <w:szCs w:val="18"/>
              </w:rPr>
            </w:pPr>
            <w:proofErr w:type="spellStart"/>
            <w:r w:rsidRPr="00B60E64">
              <w:rPr>
                <w:rFonts w:ascii="Noto IKEA Latin" w:hAnsi="Noto IKEA Latin"/>
                <w:sz w:val="18"/>
                <w:szCs w:val="18"/>
              </w:rPr>
              <w:t>Rebond</w:t>
            </w:r>
            <w:proofErr w:type="spellEnd"/>
            <w:r w:rsidRPr="00B60E64">
              <w:rPr>
                <w:rFonts w:ascii="Noto IKEA Latin" w:hAnsi="Noto IKEA Latin"/>
                <w:sz w:val="18"/>
                <w:szCs w:val="18"/>
              </w:rPr>
              <w:t xml:space="preserve"> foam production</w:t>
            </w:r>
          </w:p>
        </w:tc>
      </w:tr>
      <w:tr w:rsidR="003325A1" w:rsidRPr="00407DD5" w14:paraId="269E3651" w14:textId="77777777" w:rsidTr="00B6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79C803" w14:textId="7A5051D5" w:rsidR="003325A1" w:rsidRPr="00B60E64" w:rsidRDefault="00B60E64" w:rsidP="00B60E64">
            <w:pPr>
              <w:spacing w:before="0" w:after="0" w:line="276" w:lineRule="auto"/>
              <w:rPr>
                <w:rFonts w:ascii="Noto IKEA Latin" w:hAnsi="Noto IKEA Latin"/>
                <w:sz w:val="18"/>
                <w:szCs w:val="18"/>
              </w:rPr>
            </w:pPr>
            <w:r>
              <w:rPr>
                <w:rFonts w:ascii="Noto IKEA Latin" w:hAnsi="Noto IKEA Latin"/>
                <w:b w:val="0"/>
                <w:bCs w:val="0"/>
                <w:sz w:val="18"/>
                <w:szCs w:val="18"/>
              </w:rPr>
              <w:t xml:space="preserve">T </w:t>
            </w:r>
            <w:proofErr w:type="spellStart"/>
            <w:r>
              <w:rPr>
                <w:rFonts w:ascii="Noto IKEA Latin" w:hAnsi="Noto IKEA Latin"/>
                <w:b w:val="0"/>
                <w:bCs w:val="0"/>
                <w:sz w:val="18"/>
                <w:szCs w:val="18"/>
              </w:rPr>
              <w:t>rebond</w:t>
            </w:r>
            <w:proofErr w:type="spellEnd"/>
            <w:r>
              <w:rPr>
                <w:rFonts w:ascii="Noto IKEA Latin" w:hAnsi="Noto IKEA Latin"/>
                <w:b w:val="0"/>
                <w:bCs w:val="0"/>
                <w:sz w:val="18"/>
                <w:szCs w:val="18"/>
              </w:rPr>
              <w:t xml:space="preserve"> produced</w:t>
            </w:r>
          </w:p>
        </w:tc>
        <w:tc>
          <w:tcPr>
            <w:tcW w:w="1305" w:type="dxa"/>
          </w:tcPr>
          <w:p w14:paraId="767CE2BB" w14:textId="122BADD1" w:rsidR="003325A1" w:rsidRPr="00B60E64"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p>
        </w:tc>
        <w:tc>
          <w:tcPr>
            <w:tcW w:w="1305" w:type="dxa"/>
          </w:tcPr>
          <w:p w14:paraId="5DEF4781" w14:textId="3F329284" w:rsidR="003325A1" w:rsidRPr="00B60E64" w:rsidRDefault="00EF379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4</w:t>
            </w:r>
            <w:r w:rsidR="00390CE3">
              <w:rPr>
                <w:rFonts w:ascii="Noto IKEA Latin" w:hAnsi="Noto IKEA Latin"/>
                <w:sz w:val="18"/>
                <w:szCs w:val="18"/>
              </w:rPr>
              <w:t>.</w:t>
            </w:r>
            <w:r>
              <w:rPr>
                <w:rFonts w:ascii="Noto IKEA Latin" w:hAnsi="Noto IKEA Latin"/>
                <w:sz w:val="18"/>
                <w:szCs w:val="18"/>
              </w:rPr>
              <w:t>624</w:t>
            </w:r>
          </w:p>
        </w:tc>
        <w:tc>
          <w:tcPr>
            <w:tcW w:w="1305" w:type="dxa"/>
          </w:tcPr>
          <w:p w14:paraId="3F96FDF9" w14:textId="3DDC1586" w:rsidR="003325A1" w:rsidRPr="00B60E64" w:rsidRDefault="00EF379C"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7</w:t>
            </w:r>
            <w:r w:rsidR="00390CE3">
              <w:rPr>
                <w:rFonts w:ascii="Noto IKEA Latin" w:hAnsi="Noto IKEA Latin"/>
                <w:sz w:val="18"/>
                <w:szCs w:val="18"/>
              </w:rPr>
              <w:t>.</w:t>
            </w:r>
            <w:r>
              <w:rPr>
                <w:rFonts w:ascii="Noto IKEA Latin" w:hAnsi="Noto IKEA Latin"/>
                <w:sz w:val="18"/>
                <w:szCs w:val="18"/>
              </w:rPr>
              <w:t>412</w:t>
            </w:r>
          </w:p>
        </w:tc>
        <w:tc>
          <w:tcPr>
            <w:tcW w:w="1305" w:type="dxa"/>
          </w:tcPr>
          <w:p w14:paraId="1E9A18B1" w14:textId="60126C92" w:rsidR="003325A1" w:rsidRPr="00B60E64" w:rsidRDefault="00390CE3"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9.350</w:t>
            </w:r>
          </w:p>
        </w:tc>
        <w:tc>
          <w:tcPr>
            <w:tcW w:w="1305" w:type="dxa"/>
          </w:tcPr>
          <w:p w14:paraId="18B212F9" w14:textId="1C395F87" w:rsidR="003325A1" w:rsidRPr="00B60E64" w:rsidRDefault="00390CE3"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11.628</w:t>
            </w:r>
          </w:p>
        </w:tc>
        <w:tc>
          <w:tcPr>
            <w:tcW w:w="1305" w:type="dxa"/>
          </w:tcPr>
          <w:p w14:paraId="028E97AD" w14:textId="32DE7B9F" w:rsidR="003325A1" w:rsidRPr="00B60E64" w:rsidRDefault="00390CE3"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Pr>
                <w:rFonts w:ascii="Noto IKEA Latin" w:hAnsi="Noto IKEA Latin"/>
                <w:sz w:val="18"/>
                <w:szCs w:val="18"/>
              </w:rPr>
              <w:t>14.280</w:t>
            </w:r>
          </w:p>
        </w:tc>
      </w:tr>
      <w:tr w:rsidR="003325A1" w:rsidRPr="00407DD5" w14:paraId="53D88312" w14:textId="77777777" w:rsidTr="00390CE3">
        <w:tc>
          <w:tcPr>
            <w:cnfStyle w:val="001000000000" w:firstRow="0" w:lastRow="0" w:firstColumn="1" w:lastColumn="0" w:oddVBand="0" w:evenVBand="0" w:oddHBand="0" w:evenHBand="0" w:firstRowFirstColumn="0" w:firstRowLastColumn="0" w:lastRowFirstColumn="0" w:lastRowLastColumn="0"/>
            <w:tcW w:w="2358" w:type="dxa"/>
            <w:tcBorders>
              <w:bottom w:val="single" w:sz="4" w:space="0" w:color="EC7216" w:themeColor="accent6"/>
            </w:tcBorders>
          </w:tcPr>
          <w:p w14:paraId="1E968AA2" w14:textId="51389782" w:rsidR="003325A1" w:rsidRPr="00B60E64" w:rsidRDefault="00B60E64" w:rsidP="00B60E64">
            <w:pPr>
              <w:spacing w:before="0" w:after="0" w:line="276" w:lineRule="auto"/>
              <w:rPr>
                <w:rFonts w:ascii="Noto IKEA Latin" w:hAnsi="Noto IKEA Latin"/>
                <w:b w:val="0"/>
                <w:bCs w:val="0"/>
                <w:sz w:val="18"/>
                <w:szCs w:val="18"/>
              </w:rPr>
            </w:pPr>
            <w:r w:rsidRPr="00B60E64">
              <w:rPr>
                <w:rFonts w:ascii="Noto IKEA Latin" w:hAnsi="Noto IKEA Latin"/>
                <w:b w:val="0"/>
                <w:bCs w:val="0"/>
                <w:sz w:val="18"/>
                <w:szCs w:val="18"/>
              </w:rPr>
              <w:t>CAPEX</w:t>
            </w:r>
            <w:r w:rsidR="00F573BC">
              <w:rPr>
                <w:rFonts w:ascii="Noto IKEA Latin" w:hAnsi="Noto IKEA Latin"/>
                <w:b w:val="0"/>
                <w:bCs w:val="0"/>
                <w:sz w:val="18"/>
                <w:szCs w:val="18"/>
              </w:rPr>
              <w:t xml:space="preserve"> (k EUR)</w:t>
            </w:r>
          </w:p>
        </w:tc>
        <w:tc>
          <w:tcPr>
            <w:tcW w:w="1305" w:type="dxa"/>
            <w:tcBorders>
              <w:bottom w:val="single" w:sz="4" w:space="0" w:color="EC7216" w:themeColor="accent6"/>
            </w:tcBorders>
          </w:tcPr>
          <w:p w14:paraId="0DB7E29C" w14:textId="77777777" w:rsidR="003325A1" w:rsidRPr="00B60E64" w:rsidRDefault="003325A1"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1305" w:type="dxa"/>
            <w:tcBorders>
              <w:bottom w:val="single" w:sz="4" w:space="0" w:color="EC7216" w:themeColor="accent6"/>
            </w:tcBorders>
          </w:tcPr>
          <w:p w14:paraId="1561D58A" w14:textId="5E215E24" w:rsidR="003325A1" w:rsidRPr="00B60E64" w:rsidRDefault="003325A1"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1305" w:type="dxa"/>
            <w:tcBorders>
              <w:bottom w:val="single" w:sz="4" w:space="0" w:color="EC7216" w:themeColor="accent6"/>
            </w:tcBorders>
          </w:tcPr>
          <w:p w14:paraId="6549D6EA" w14:textId="525E5596" w:rsidR="003325A1" w:rsidRPr="00B60E64" w:rsidRDefault="000E7A34"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6.000</w:t>
            </w:r>
          </w:p>
        </w:tc>
        <w:tc>
          <w:tcPr>
            <w:tcW w:w="1305" w:type="dxa"/>
            <w:tcBorders>
              <w:bottom w:val="single" w:sz="4" w:space="0" w:color="EC7216" w:themeColor="accent6"/>
            </w:tcBorders>
          </w:tcPr>
          <w:p w14:paraId="5CC6A94C" w14:textId="72395E31" w:rsidR="003325A1" w:rsidRPr="00B60E64" w:rsidRDefault="003325A1"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1305" w:type="dxa"/>
            <w:tcBorders>
              <w:bottom w:val="single" w:sz="4" w:space="0" w:color="EC7216" w:themeColor="accent6"/>
            </w:tcBorders>
          </w:tcPr>
          <w:p w14:paraId="4C599DBA" w14:textId="23F2CB89" w:rsidR="003325A1" w:rsidRPr="00B60E64" w:rsidRDefault="000E7A34"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Pr>
                <w:rFonts w:ascii="Noto IKEA Latin" w:hAnsi="Noto IKEA Latin"/>
                <w:sz w:val="18"/>
                <w:szCs w:val="18"/>
              </w:rPr>
              <w:t>4</w:t>
            </w:r>
            <w:r w:rsidR="003325A1" w:rsidRPr="00B60E64">
              <w:rPr>
                <w:rFonts w:ascii="Noto IKEA Latin" w:hAnsi="Noto IKEA Latin"/>
                <w:sz w:val="18"/>
                <w:szCs w:val="18"/>
              </w:rPr>
              <w:t>.000</w:t>
            </w:r>
          </w:p>
        </w:tc>
        <w:tc>
          <w:tcPr>
            <w:tcW w:w="1305" w:type="dxa"/>
            <w:tcBorders>
              <w:bottom w:val="single" w:sz="4" w:space="0" w:color="EC7216" w:themeColor="accent6"/>
            </w:tcBorders>
          </w:tcPr>
          <w:p w14:paraId="2504CF99" w14:textId="77777777" w:rsidR="003325A1" w:rsidRPr="00B60E64" w:rsidRDefault="003325A1" w:rsidP="00B60E64">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r>
      <w:tr w:rsidR="003325A1" w:rsidRPr="00407DD5" w14:paraId="7E5695C1" w14:textId="77777777" w:rsidTr="00390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EC7216" w:themeFill="accent6"/>
          </w:tcPr>
          <w:p w14:paraId="1BF67124" w14:textId="77981661" w:rsidR="003325A1" w:rsidRPr="0063455D" w:rsidRDefault="000E7A34" w:rsidP="00B60E64">
            <w:pPr>
              <w:spacing w:before="0" w:after="0" w:line="276" w:lineRule="auto"/>
              <w:rPr>
                <w:rFonts w:ascii="Noto IKEA Latin" w:hAnsi="Noto IKEA Latin"/>
                <w:color w:val="FFFFFF" w:themeColor="background1"/>
                <w:sz w:val="18"/>
                <w:szCs w:val="18"/>
              </w:rPr>
            </w:pPr>
            <w:r w:rsidRPr="0063455D">
              <w:rPr>
                <w:rFonts w:ascii="Noto IKEA Latin" w:hAnsi="Noto IKEA Latin"/>
                <w:color w:val="FFFFFF" w:themeColor="background1"/>
                <w:sz w:val="18"/>
                <w:szCs w:val="18"/>
              </w:rPr>
              <w:t>Total CAPEX</w:t>
            </w:r>
            <w:r w:rsidR="00F573BC" w:rsidRPr="0063455D">
              <w:rPr>
                <w:rFonts w:ascii="Noto IKEA Latin" w:hAnsi="Noto IKEA Latin"/>
                <w:color w:val="FFFFFF" w:themeColor="background1"/>
                <w:sz w:val="18"/>
                <w:szCs w:val="18"/>
              </w:rPr>
              <w:t xml:space="preserve"> (k EUR)</w:t>
            </w:r>
          </w:p>
        </w:tc>
        <w:tc>
          <w:tcPr>
            <w:tcW w:w="1305" w:type="dxa"/>
            <w:shd w:val="clear" w:color="auto" w:fill="EC7216" w:themeFill="accent6"/>
          </w:tcPr>
          <w:p w14:paraId="585F45D9" w14:textId="77777777" w:rsidR="003325A1" w:rsidRPr="0063455D" w:rsidRDefault="003325A1"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p>
        </w:tc>
        <w:tc>
          <w:tcPr>
            <w:tcW w:w="1305" w:type="dxa"/>
            <w:shd w:val="clear" w:color="auto" w:fill="EC7216" w:themeFill="accent6"/>
          </w:tcPr>
          <w:p w14:paraId="5A077284" w14:textId="0E1E33C2" w:rsidR="003325A1" w:rsidRPr="0063455D" w:rsidRDefault="004C5D8A"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63455D">
              <w:rPr>
                <w:rFonts w:ascii="Noto IKEA Latin" w:hAnsi="Noto IKEA Latin"/>
                <w:b/>
                <w:bCs/>
                <w:color w:val="FFFFFF" w:themeColor="background1"/>
                <w:sz w:val="18"/>
                <w:szCs w:val="18"/>
              </w:rPr>
              <w:t>14.584</w:t>
            </w:r>
          </w:p>
        </w:tc>
        <w:tc>
          <w:tcPr>
            <w:tcW w:w="1305" w:type="dxa"/>
            <w:shd w:val="clear" w:color="auto" w:fill="EC7216" w:themeFill="accent6"/>
          </w:tcPr>
          <w:p w14:paraId="6AC1263D" w14:textId="5C41B248" w:rsidR="003325A1" w:rsidRPr="0063455D" w:rsidRDefault="00772DEA"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63455D">
              <w:rPr>
                <w:rFonts w:ascii="Noto IKEA Latin" w:hAnsi="Noto IKEA Latin"/>
                <w:b/>
                <w:bCs/>
                <w:color w:val="FFFFFF" w:themeColor="background1"/>
                <w:sz w:val="18"/>
                <w:szCs w:val="18"/>
              </w:rPr>
              <w:t>17.120</w:t>
            </w:r>
          </w:p>
        </w:tc>
        <w:tc>
          <w:tcPr>
            <w:tcW w:w="1305" w:type="dxa"/>
            <w:shd w:val="clear" w:color="auto" w:fill="EC7216" w:themeFill="accent6"/>
          </w:tcPr>
          <w:p w14:paraId="0EE4EEC5" w14:textId="4FE1877A" w:rsidR="003325A1" w:rsidRPr="0063455D" w:rsidRDefault="00772DEA"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63455D">
              <w:rPr>
                <w:rFonts w:ascii="Noto IKEA Latin" w:hAnsi="Noto IKEA Latin"/>
                <w:b/>
                <w:bCs/>
                <w:color w:val="FFFFFF" w:themeColor="background1"/>
                <w:sz w:val="18"/>
                <w:szCs w:val="18"/>
              </w:rPr>
              <w:t>10.360</w:t>
            </w:r>
          </w:p>
        </w:tc>
        <w:tc>
          <w:tcPr>
            <w:tcW w:w="1305" w:type="dxa"/>
            <w:shd w:val="clear" w:color="auto" w:fill="EC7216" w:themeFill="accent6"/>
          </w:tcPr>
          <w:p w14:paraId="7FA8B1A9" w14:textId="0D387EF3" w:rsidR="003325A1" w:rsidRPr="0063455D" w:rsidRDefault="00772DEA"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63455D">
              <w:rPr>
                <w:rFonts w:ascii="Noto IKEA Latin" w:hAnsi="Noto IKEA Latin"/>
                <w:b/>
                <w:bCs/>
                <w:color w:val="FFFFFF" w:themeColor="background1"/>
                <w:sz w:val="18"/>
                <w:szCs w:val="18"/>
              </w:rPr>
              <w:t>14</w:t>
            </w:r>
            <w:r w:rsidR="0063455D" w:rsidRPr="0063455D">
              <w:rPr>
                <w:rFonts w:ascii="Noto IKEA Latin" w:hAnsi="Noto IKEA Latin"/>
                <w:b/>
                <w:bCs/>
                <w:color w:val="FFFFFF" w:themeColor="background1"/>
                <w:sz w:val="18"/>
                <w:szCs w:val="18"/>
              </w:rPr>
              <w:t>.</w:t>
            </w:r>
            <w:r w:rsidRPr="0063455D">
              <w:rPr>
                <w:rFonts w:ascii="Noto IKEA Latin" w:hAnsi="Noto IKEA Latin"/>
                <w:b/>
                <w:bCs/>
                <w:color w:val="FFFFFF" w:themeColor="background1"/>
                <w:sz w:val="18"/>
                <w:szCs w:val="18"/>
              </w:rPr>
              <w:t>660</w:t>
            </w:r>
          </w:p>
        </w:tc>
        <w:tc>
          <w:tcPr>
            <w:tcW w:w="1305" w:type="dxa"/>
            <w:shd w:val="clear" w:color="auto" w:fill="EC7216" w:themeFill="accent6"/>
          </w:tcPr>
          <w:p w14:paraId="05B4A625" w14:textId="5E2003A3" w:rsidR="003325A1" w:rsidRPr="0063455D" w:rsidRDefault="0063455D" w:rsidP="00B60E64">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63455D">
              <w:rPr>
                <w:rFonts w:ascii="Noto IKEA Latin" w:hAnsi="Noto IKEA Latin"/>
                <w:b/>
                <w:bCs/>
                <w:color w:val="FFFFFF" w:themeColor="background1"/>
                <w:sz w:val="18"/>
                <w:szCs w:val="18"/>
              </w:rPr>
              <w:t>1.950</w:t>
            </w:r>
          </w:p>
        </w:tc>
      </w:tr>
    </w:tbl>
    <w:p w14:paraId="2D117C25" w14:textId="20CF5095" w:rsidR="0034312B" w:rsidRPr="0063455D" w:rsidRDefault="0063455D" w:rsidP="00407DD5">
      <w:pPr>
        <w:spacing w:before="0" w:after="0" w:line="276" w:lineRule="auto"/>
        <w:rPr>
          <w:rFonts w:ascii="Noto IKEA Latin" w:hAnsi="Noto IKEA Latin"/>
          <w:i/>
          <w:iCs/>
          <w:sz w:val="16"/>
          <w:szCs w:val="16"/>
          <w:lang w:val="en-GB"/>
        </w:rPr>
      </w:pPr>
      <w:r w:rsidRPr="0063455D">
        <w:rPr>
          <w:rFonts w:ascii="Noto IKEA Latin" w:hAnsi="Noto IKEA Latin"/>
          <w:i/>
          <w:iCs/>
          <w:sz w:val="16"/>
          <w:szCs w:val="16"/>
          <w:lang w:val="en-GB"/>
        </w:rPr>
        <w:t xml:space="preserve">* any investments needed to continue growth beyond 2028 have not been included. </w:t>
      </w:r>
    </w:p>
    <w:p w14:paraId="2D4149CC" w14:textId="77777777" w:rsidR="00407DD5" w:rsidRDefault="00407DD5" w:rsidP="00407DD5">
      <w:pPr>
        <w:spacing w:before="0" w:after="0" w:line="276" w:lineRule="auto"/>
        <w:rPr>
          <w:rFonts w:ascii="Noto IKEA Latin" w:hAnsi="Noto IKEA Latin"/>
          <w:sz w:val="20"/>
          <w:szCs w:val="20"/>
          <w:lang w:val="en-GB"/>
        </w:rPr>
      </w:pPr>
    </w:p>
    <w:p w14:paraId="085C3A1B" w14:textId="14933A58" w:rsidR="005136A0" w:rsidRPr="001E078E" w:rsidRDefault="005136A0" w:rsidP="005136A0">
      <w:pPr>
        <w:spacing w:before="0" w:after="0" w:line="276" w:lineRule="auto"/>
        <w:rPr>
          <w:rFonts w:ascii="Noto IKEA Latin" w:hAnsi="Noto IKEA Latin"/>
          <w:b/>
          <w:bCs/>
          <w:sz w:val="20"/>
          <w:szCs w:val="20"/>
          <w:lang w:val="en-GB"/>
        </w:rPr>
      </w:pPr>
      <w:r>
        <w:rPr>
          <w:rFonts w:ascii="Noto IKEA Latin" w:hAnsi="Noto IKEA Latin"/>
          <w:b/>
          <w:bCs/>
          <w:sz w:val="20"/>
          <w:szCs w:val="20"/>
          <w:lang w:val="en-GB"/>
        </w:rPr>
        <w:t>EBITDA (k EUR)</w:t>
      </w:r>
    </w:p>
    <w:tbl>
      <w:tblPr>
        <w:tblStyle w:val="ListTable3-Accent6"/>
        <w:tblW w:w="10188" w:type="dxa"/>
        <w:tblInd w:w="-113" w:type="dxa"/>
        <w:tblLayout w:type="fixed"/>
        <w:tblLook w:val="04A0" w:firstRow="1" w:lastRow="0" w:firstColumn="1" w:lastColumn="0" w:noHBand="0" w:noVBand="1"/>
      </w:tblPr>
      <w:tblGrid>
        <w:gridCol w:w="2358"/>
        <w:gridCol w:w="1305"/>
        <w:gridCol w:w="1305"/>
        <w:gridCol w:w="1305"/>
        <w:gridCol w:w="1305"/>
        <w:gridCol w:w="1305"/>
        <w:gridCol w:w="1305"/>
      </w:tblGrid>
      <w:tr w:rsidR="005136A0" w:rsidRPr="00407DD5" w14:paraId="7A58B3D5" w14:textId="77777777" w:rsidTr="00BF54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Borders>
              <w:bottom w:val="single" w:sz="4" w:space="0" w:color="EC7216" w:themeColor="accent6"/>
            </w:tcBorders>
          </w:tcPr>
          <w:p w14:paraId="552DE3CA" w14:textId="77777777" w:rsidR="005136A0" w:rsidRPr="003A7262" w:rsidRDefault="005136A0" w:rsidP="00B027BE">
            <w:pPr>
              <w:spacing w:before="0" w:after="0" w:line="276" w:lineRule="auto"/>
              <w:rPr>
                <w:rFonts w:ascii="Noto IKEA Latin" w:hAnsi="Noto IKEA Latin"/>
                <w:color w:val="FFFFFF" w:themeColor="background1"/>
                <w:sz w:val="18"/>
                <w:szCs w:val="18"/>
              </w:rPr>
            </w:pPr>
          </w:p>
        </w:tc>
        <w:tc>
          <w:tcPr>
            <w:tcW w:w="1305" w:type="dxa"/>
            <w:tcBorders>
              <w:bottom w:val="single" w:sz="4" w:space="0" w:color="EC7216" w:themeColor="accent6"/>
            </w:tcBorders>
          </w:tcPr>
          <w:p w14:paraId="5C88AF3F" w14:textId="77777777" w:rsidR="005136A0" w:rsidRPr="003A7262" w:rsidRDefault="005136A0" w:rsidP="00B027B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2023</w:t>
            </w:r>
          </w:p>
        </w:tc>
        <w:tc>
          <w:tcPr>
            <w:tcW w:w="1305" w:type="dxa"/>
            <w:tcBorders>
              <w:bottom w:val="single" w:sz="4" w:space="0" w:color="EC7216" w:themeColor="accent6"/>
            </w:tcBorders>
          </w:tcPr>
          <w:p w14:paraId="02B7EF30" w14:textId="77777777" w:rsidR="005136A0" w:rsidRPr="003A7262" w:rsidRDefault="005136A0" w:rsidP="00B027B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2024</w:t>
            </w:r>
          </w:p>
        </w:tc>
        <w:tc>
          <w:tcPr>
            <w:tcW w:w="1305" w:type="dxa"/>
            <w:tcBorders>
              <w:bottom w:val="single" w:sz="4" w:space="0" w:color="EC7216" w:themeColor="accent6"/>
            </w:tcBorders>
          </w:tcPr>
          <w:p w14:paraId="655FBC1B" w14:textId="77777777" w:rsidR="005136A0" w:rsidRPr="003A7262" w:rsidRDefault="005136A0" w:rsidP="00B027B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2025</w:t>
            </w:r>
          </w:p>
        </w:tc>
        <w:tc>
          <w:tcPr>
            <w:tcW w:w="1305" w:type="dxa"/>
            <w:tcBorders>
              <w:bottom w:val="single" w:sz="4" w:space="0" w:color="EC7216" w:themeColor="accent6"/>
            </w:tcBorders>
          </w:tcPr>
          <w:p w14:paraId="24C05671" w14:textId="77777777" w:rsidR="005136A0" w:rsidRPr="003A7262" w:rsidRDefault="005136A0" w:rsidP="00B027B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2026</w:t>
            </w:r>
          </w:p>
        </w:tc>
        <w:tc>
          <w:tcPr>
            <w:tcW w:w="1305" w:type="dxa"/>
            <w:tcBorders>
              <w:bottom w:val="single" w:sz="4" w:space="0" w:color="EC7216" w:themeColor="accent6"/>
            </w:tcBorders>
          </w:tcPr>
          <w:p w14:paraId="01C0F67C" w14:textId="77777777" w:rsidR="005136A0" w:rsidRPr="003A7262" w:rsidRDefault="005136A0" w:rsidP="00B027B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2027</w:t>
            </w:r>
          </w:p>
        </w:tc>
        <w:tc>
          <w:tcPr>
            <w:tcW w:w="1305" w:type="dxa"/>
            <w:tcBorders>
              <w:bottom w:val="single" w:sz="4" w:space="0" w:color="EC7216" w:themeColor="accent6"/>
            </w:tcBorders>
          </w:tcPr>
          <w:p w14:paraId="62BCA6D2" w14:textId="77777777" w:rsidR="005136A0" w:rsidRPr="003A7262" w:rsidRDefault="005136A0" w:rsidP="00B027BE">
            <w:pPr>
              <w:spacing w:before="0" w:after="0" w:line="276" w:lineRule="auto"/>
              <w:cnfStyle w:val="100000000000" w:firstRow="1" w:lastRow="0" w:firstColumn="0" w:lastColumn="0" w:oddVBand="0" w:evenVBand="0" w:oddHBand="0" w:evenHBand="0" w:firstRowFirstColumn="0" w:firstRowLastColumn="0" w:lastRowFirstColumn="0" w:lastRowLastColumn="0"/>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2028*</w:t>
            </w:r>
          </w:p>
        </w:tc>
      </w:tr>
      <w:tr w:rsidR="005136A0" w:rsidRPr="00407DD5" w14:paraId="72B89FDD" w14:textId="77777777" w:rsidTr="00BF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F506286" w14:textId="7303A870" w:rsidR="005136A0" w:rsidRPr="003A7262" w:rsidRDefault="005136A0" w:rsidP="00B027BE">
            <w:pPr>
              <w:spacing w:before="0" w:after="0" w:line="276" w:lineRule="auto"/>
              <w:rPr>
                <w:rFonts w:ascii="Noto IKEA Latin" w:hAnsi="Noto IKEA Latin"/>
                <w:b w:val="0"/>
                <w:bCs w:val="0"/>
                <w:sz w:val="18"/>
                <w:szCs w:val="18"/>
              </w:rPr>
            </w:pPr>
            <w:r w:rsidRPr="003A7262">
              <w:rPr>
                <w:rFonts w:ascii="Noto IKEA Latin" w:hAnsi="Noto IKEA Latin"/>
                <w:b w:val="0"/>
                <w:bCs w:val="0"/>
                <w:sz w:val="18"/>
                <w:szCs w:val="18"/>
              </w:rPr>
              <w:t>Mattress rejuvenation</w:t>
            </w:r>
          </w:p>
        </w:tc>
        <w:tc>
          <w:tcPr>
            <w:tcW w:w="1305" w:type="dxa"/>
          </w:tcPr>
          <w:p w14:paraId="69E07C74" w14:textId="3F36E647" w:rsidR="005136A0" w:rsidRPr="003A7262" w:rsidRDefault="005136A0"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300</w:t>
            </w:r>
          </w:p>
        </w:tc>
        <w:tc>
          <w:tcPr>
            <w:tcW w:w="1305" w:type="dxa"/>
          </w:tcPr>
          <w:p w14:paraId="64135CCF" w14:textId="32D95AE3" w:rsidR="005136A0" w:rsidRPr="003A7262" w:rsidRDefault="005136A0"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540</w:t>
            </w:r>
          </w:p>
        </w:tc>
        <w:tc>
          <w:tcPr>
            <w:tcW w:w="1305" w:type="dxa"/>
          </w:tcPr>
          <w:p w14:paraId="55DC55E7" w14:textId="78EAE07D" w:rsidR="005136A0" w:rsidRPr="003A7262" w:rsidRDefault="005136A0"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720</w:t>
            </w:r>
          </w:p>
        </w:tc>
        <w:tc>
          <w:tcPr>
            <w:tcW w:w="1305" w:type="dxa"/>
          </w:tcPr>
          <w:p w14:paraId="00D85D8E" w14:textId="2353E67E" w:rsidR="005136A0" w:rsidRPr="003A7262" w:rsidRDefault="005136A0"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960</w:t>
            </w:r>
          </w:p>
        </w:tc>
        <w:tc>
          <w:tcPr>
            <w:tcW w:w="1305" w:type="dxa"/>
          </w:tcPr>
          <w:p w14:paraId="0789D3E0" w14:textId="6DE7F995" w:rsidR="005136A0" w:rsidRPr="003A7262" w:rsidRDefault="005136A0"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1.200</w:t>
            </w:r>
          </w:p>
        </w:tc>
        <w:tc>
          <w:tcPr>
            <w:tcW w:w="1305" w:type="dxa"/>
          </w:tcPr>
          <w:p w14:paraId="4D91F032" w14:textId="08C945F0" w:rsidR="005136A0" w:rsidRPr="003A7262" w:rsidRDefault="005136A0"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1.500</w:t>
            </w:r>
          </w:p>
        </w:tc>
      </w:tr>
      <w:tr w:rsidR="00155279" w:rsidRPr="00407DD5" w14:paraId="2F322810" w14:textId="77777777" w:rsidTr="00BF54D6">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EC7216" w:themeColor="accent6"/>
            </w:tcBorders>
          </w:tcPr>
          <w:p w14:paraId="062FFF00" w14:textId="77777777" w:rsidR="00155279" w:rsidRPr="003A7262" w:rsidRDefault="00155279" w:rsidP="00B027BE">
            <w:pPr>
              <w:spacing w:before="0" w:after="0" w:line="276" w:lineRule="auto"/>
              <w:rPr>
                <w:rFonts w:ascii="Noto IKEA Latin" w:hAnsi="Noto IKEA Latin"/>
                <w:b w:val="0"/>
                <w:bCs w:val="0"/>
                <w:sz w:val="18"/>
                <w:szCs w:val="18"/>
              </w:rPr>
            </w:pPr>
            <w:r w:rsidRPr="003A7262">
              <w:rPr>
                <w:rFonts w:ascii="Noto IKEA Latin" w:hAnsi="Noto IKEA Latin"/>
                <w:b w:val="0"/>
                <w:bCs w:val="0"/>
                <w:sz w:val="18"/>
                <w:szCs w:val="18"/>
              </w:rPr>
              <w:t>Mattresses dismantled</w:t>
            </w:r>
          </w:p>
        </w:tc>
        <w:tc>
          <w:tcPr>
            <w:tcW w:w="1305" w:type="dxa"/>
            <w:tcBorders>
              <w:top w:val="single" w:sz="4" w:space="0" w:color="EC7216" w:themeColor="accent6"/>
            </w:tcBorders>
          </w:tcPr>
          <w:p w14:paraId="7A565D37" w14:textId="53BA45F0" w:rsidR="00155279" w:rsidRPr="003A7262" w:rsidRDefault="00155279"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1.800</w:t>
            </w:r>
          </w:p>
        </w:tc>
        <w:tc>
          <w:tcPr>
            <w:tcW w:w="1305" w:type="dxa"/>
            <w:tcBorders>
              <w:top w:val="single" w:sz="4" w:space="0" w:color="EC7216" w:themeColor="accent6"/>
            </w:tcBorders>
          </w:tcPr>
          <w:p w14:paraId="5E430C5A" w14:textId="08117BDF" w:rsidR="00155279" w:rsidRPr="003A7262" w:rsidRDefault="00155279"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2.400</w:t>
            </w:r>
          </w:p>
        </w:tc>
        <w:tc>
          <w:tcPr>
            <w:tcW w:w="1305" w:type="dxa"/>
            <w:tcBorders>
              <w:top w:val="single" w:sz="4" w:space="0" w:color="EC7216" w:themeColor="accent6"/>
            </w:tcBorders>
          </w:tcPr>
          <w:p w14:paraId="4D3DBED2" w14:textId="6E3FEFF1" w:rsidR="00155279" w:rsidRPr="003A7262" w:rsidRDefault="00155279"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3.600</w:t>
            </w:r>
          </w:p>
        </w:tc>
        <w:tc>
          <w:tcPr>
            <w:tcW w:w="1305" w:type="dxa"/>
            <w:tcBorders>
              <w:top w:val="single" w:sz="4" w:space="0" w:color="EC7216" w:themeColor="accent6"/>
            </w:tcBorders>
          </w:tcPr>
          <w:p w14:paraId="54CE6E3B" w14:textId="1BF9C6EC" w:rsidR="00155279" w:rsidRPr="003A7262" w:rsidRDefault="00155279"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4.466</w:t>
            </w:r>
          </w:p>
        </w:tc>
        <w:tc>
          <w:tcPr>
            <w:tcW w:w="1305" w:type="dxa"/>
            <w:tcBorders>
              <w:top w:val="single" w:sz="4" w:space="0" w:color="EC7216" w:themeColor="accent6"/>
            </w:tcBorders>
          </w:tcPr>
          <w:p w14:paraId="0E67B583" w14:textId="3BC77F32" w:rsidR="00155279" w:rsidRPr="003A7262" w:rsidRDefault="00155279"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5.466</w:t>
            </w:r>
          </w:p>
        </w:tc>
        <w:tc>
          <w:tcPr>
            <w:tcW w:w="1305" w:type="dxa"/>
            <w:tcBorders>
              <w:top w:val="single" w:sz="4" w:space="0" w:color="EC7216" w:themeColor="accent6"/>
            </w:tcBorders>
          </w:tcPr>
          <w:p w14:paraId="3BAB2188" w14:textId="76FF582A" w:rsidR="00155279" w:rsidRPr="003A7262" w:rsidRDefault="00155279"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6.666</w:t>
            </w:r>
          </w:p>
        </w:tc>
      </w:tr>
      <w:tr w:rsidR="00155279" w:rsidRPr="00407DD5" w14:paraId="4A9530FE" w14:textId="77777777" w:rsidTr="00BF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4114ED" w14:textId="190907AD" w:rsidR="00155279" w:rsidRPr="003A7262" w:rsidRDefault="00155279" w:rsidP="00B027BE">
            <w:pPr>
              <w:spacing w:before="0" w:after="0" w:line="276" w:lineRule="auto"/>
              <w:rPr>
                <w:rFonts w:ascii="Noto IKEA Latin" w:hAnsi="Noto IKEA Latin"/>
                <w:b w:val="0"/>
                <w:bCs w:val="0"/>
                <w:sz w:val="18"/>
                <w:szCs w:val="18"/>
              </w:rPr>
            </w:pPr>
            <w:r w:rsidRPr="003A7262">
              <w:rPr>
                <w:rFonts w:ascii="Noto IKEA Latin" w:hAnsi="Noto IKEA Latin"/>
                <w:b w:val="0"/>
                <w:bCs w:val="0"/>
                <w:sz w:val="18"/>
                <w:szCs w:val="18"/>
              </w:rPr>
              <w:t>Repoliol production</w:t>
            </w:r>
          </w:p>
        </w:tc>
        <w:tc>
          <w:tcPr>
            <w:tcW w:w="1305" w:type="dxa"/>
          </w:tcPr>
          <w:p w14:paraId="32CCA5D6" w14:textId="73C7B3A7" w:rsidR="00155279" w:rsidRPr="003A7262" w:rsidRDefault="00155279"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300</w:t>
            </w:r>
          </w:p>
        </w:tc>
        <w:tc>
          <w:tcPr>
            <w:tcW w:w="1305" w:type="dxa"/>
          </w:tcPr>
          <w:p w14:paraId="7002BF22" w14:textId="48500588" w:rsidR="00155279" w:rsidRPr="003A7262" w:rsidRDefault="00155279"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700</w:t>
            </w:r>
          </w:p>
        </w:tc>
        <w:tc>
          <w:tcPr>
            <w:tcW w:w="1305" w:type="dxa"/>
          </w:tcPr>
          <w:p w14:paraId="346B64A0" w14:textId="6642F759" w:rsidR="00155279" w:rsidRPr="003A7262" w:rsidRDefault="00155279"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2.100</w:t>
            </w:r>
          </w:p>
        </w:tc>
        <w:tc>
          <w:tcPr>
            <w:tcW w:w="1305" w:type="dxa"/>
          </w:tcPr>
          <w:p w14:paraId="17002FE9" w14:textId="351E30FA" w:rsidR="00155279" w:rsidRPr="003A7262" w:rsidRDefault="00155279"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3.500</w:t>
            </w:r>
          </w:p>
        </w:tc>
        <w:tc>
          <w:tcPr>
            <w:tcW w:w="1305" w:type="dxa"/>
          </w:tcPr>
          <w:p w14:paraId="7D3AB2B1" w14:textId="08998EDD" w:rsidR="00155279" w:rsidRPr="003A7262" w:rsidRDefault="00155279"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4.900</w:t>
            </w:r>
          </w:p>
        </w:tc>
        <w:tc>
          <w:tcPr>
            <w:tcW w:w="1305" w:type="dxa"/>
          </w:tcPr>
          <w:p w14:paraId="4FE62138" w14:textId="08E2F3AC" w:rsidR="00155279" w:rsidRPr="003A7262" w:rsidRDefault="00155279" w:rsidP="00B027BE">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6.300</w:t>
            </w:r>
          </w:p>
        </w:tc>
      </w:tr>
      <w:tr w:rsidR="00B027BE" w:rsidRPr="00407DD5" w14:paraId="120D84AB" w14:textId="77777777" w:rsidTr="00BF54D6">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EC7216" w:themeColor="accent6"/>
              <w:bottom w:val="single" w:sz="4" w:space="0" w:color="EC7216" w:themeColor="accent6"/>
            </w:tcBorders>
          </w:tcPr>
          <w:p w14:paraId="228340CF" w14:textId="5CA4B1B9" w:rsidR="00B027BE" w:rsidRPr="003A7262" w:rsidRDefault="00B027BE" w:rsidP="00B027BE">
            <w:pPr>
              <w:spacing w:before="0" w:after="0" w:line="276" w:lineRule="auto"/>
              <w:rPr>
                <w:rFonts w:ascii="Noto IKEA Latin" w:hAnsi="Noto IKEA Latin"/>
                <w:sz w:val="18"/>
                <w:szCs w:val="18"/>
              </w:rPr>
            </w:pPr>
            <w:proofErr w:type="spellStart"/>
            <w:r w:rsidRPr="003A7262">
              <w:rPr>
                <w:rFonts w:ascii="Noto IKEA Latin" w:hAnsi="Noto IKEA Latin"/>
                <w:b w:val="0"/>
                <w:bCs w:val="0"/>
                <w:sz w:val="18"/>
                <w:szCs w:val="18"/>
              </w:rPr>
              <w:t>Rebond</w:t>
            </w:r>
            <w:proofErr w:type="spellEnd"/>
            <w:r w:rsidRPr="003A7262">
              <w:rPr>
                <w:rFonts w:ascii="Noto IKEA Latin" w:hAnsi="Noto IKEA Latin"/>
                <w:b w:val="0"/>
                <w:bCs w:val="0"/>
                <w:sz w:val="18"/>
                <w:szCs w:val="18"/>
              </w:rPr>
              <w:t xml:space="preserve"> production</w:t>
            </w:r>
          </w:p>
        </w:tc>
        <w:tc>
          <w:tcPr>
            <w:tcW w:w="1305" w:type="dxa"/>
            <w:tcBorders>
              <w:top w:val="single" w:sz="4" w:space="0" w:color="EC7216" w:themeColor="accent6"/>
              <w:bottom w:val="single" w:sz="4" w:space="0" w:color="EC7216" w:themeColor="accent6"/>
            </w:tcBorders>
          </w:tcPr>
          <w:p w14:paraId="205A197F" w14:textId="77777777" w:rsidR="00B027BE" w:rsidRPr="003A7262" w:rsidRDefault="00B027BE"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p>
        </w:tc>
        <w:tc>
          <w:tcPr>
            <w:tcW w:w="1305" w:type="dxa"/>
            <w:tcBorders>
              <w:top w:val="single" w:sz="4" w:space="0" w:color="EC7216" w:themeColor="accent6"/>
              <w:bottom w:val="single" w:sz="4" w:space="0" w:color="EC7216" w:themeColor="accent6"/>
            </w:tcBorders>
          </w:tcPr>
          <w:p w14:paraId="3B90DDE0" w14:textId="7C4D3903" w:rsidR="00B027BE" w:rsidRPr="003A7262" w:rsidRDefault="00B027BE"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1.200</w:t>
            </w:r>
          </w:p>
        </w:tc>
        <w:tc>
          <w:tcPr>
            <w:tcW w:w="1305" w:type="dxa"/>
            <w:tcBorders>
              <w:top w:val="single" w:sz="4" w:space="0" w:color="EC7216" w:themeColor="accent6"/>
              <w:bottom w:val="single" w:sz="4" w:space="0" w:color="EC7216" w:themeColor="accent6"/>
            </w:tcBorders>
          </w:tcPr>
          <w:p w14:paraId="3F9CB1D1" w14:textId="3EF96F84" w:rsidR="00B027BE" w:rsidRPr="003A7262" w:rsidRDefault="00B027BE"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1.600</w:t>
            </w:r>
          </w:p>
        </w:tc>
        <w:tc>
          <w:tcPr>
            <w:tcW w:w="1305" w:type="dxa"/>
            <w:tcBorders>
              <w:top w:val="single" w:sz="4" w:space="0" w:color="EC7216" w:themeColor="accent6"/>
              <w:bottom w:val="single" w:sz="4" w:space="0" w:color="EC7216" w:themeColor="accent6"/>
            </w:tcBorders>
          </w:tcPr>
          <w:p w14:paraId="795E77CA" w14:textId="1745CE1C" w:rsidR="00B027BE" w:rsidRPr="003A7262" w:rsidRDefault="00B027BE"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1.850</w:t>
            </w:r>
          </w:p>
        </w:tc>
        <w:tc>
          <w:tcPr>
            <w:tcW w:w="1305" w:type="dxa"/>
            <w:tcBorders>
              <w:top w:val="single" w:sz="4" w:space="0" w:color="EC7216" w:themeColor="accent6"/>
              <w:bottom w:val="single" w:sz="4" w:space="0" w:color="EC7216" w:themeColor="accent6"/>
            </w:tcBorders>
          </w:tcPr>
          <w:p w14:paraId="38266A8F" w14:textId="4CFC1321" w:rsidR="00B027BE" w:rsidRPr="003A7262" w:rsidRDefault="00B027BE"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2.000</w:t>
            </w:r>
          </w:p>
        </w:tc>
        <w:tc>
          <w:tcPr>
            <w:tcW w:w="1305" w:type="dxa"/>
            <w:tcBorders>
              <w:top w:val="single" w:sz="4" w:space="0" w:color="EC7216" w:themeColor="accent6"/>
              <w:bottom w:val="single" w:sz="4" w:space="0" w:color="EC7216" w:themeColor="accent6"/>
            </w:tcBorders>
          </w:tcPr>
          <w:p w14:paraId="34D2B243" w14:textId="0562E588" w:rsidR="00B027BE" w:rsidRPr="003A7262" w:rsidRDefault="00B027BE" w:rsidP="00B027BE">
            <w:pPr>
              <w:spacing w:before="0" w:after="0" w:line="276" w:lineRule="auto"/>
              <w:cnfStyle w:val="000000000000" w:firstRow="0" w:lastRow="0" w:firstColumn="0" w:lastColumn="0" w:oddVBand="0" w:evenVBand="0" w:oddHBand="0" w:evenHBand="0" w:firstRowFirstColumn="0" w:firstRowLastColumn="0" w:lastRowFirstColumn="0" w:lastRowLastColumn="0"/>
              <w:rPr>
                <w:rFonts w:ascii="Noto IKEA Latin" w:hAnsi="Noto IKEA Latin"/>
                <w:sz w:val="18"/>
                <w:szCs w:val="18"/>
              </w:rPr>
            </w:pPr>
            <w:r w:rsidRPr="003A7262">
              <w:rPr>
                <w:rFonts w:ascii="Noto IKEA Latin" w:hAnsi="Noto IKEA Latin"/>
                <w:sz w:val="18"/>
                <w:szCs w:val="18"/>
              </w:rPr>
              <w:t>2.000</w:t>
            </w:r>
          </w:p>
        </w:tc>
      </w:tr>
      <w:tr w:rsidR="003A7262" w:rsidRPr="00407DD5" w14:paraId="5734698D" w14:textId="77777777" w:rsidTr="00BF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EC7216" w:themeFill="accent6"/>
          </w:tcPr>
          <w:p w14:paraId="1A24748B" w14:textId="3C710CA4" w:rsidR="003A7262" w:rsidRPr="003A7262" w:rsidRDefault="003A7262" w:rsidP="003A7262">
            <w:pPr>
              <w:spacing w:before="0" w:after="0" w:line="276" w:lineRule="auto"/>
              <w:rPr>
                <w:rFonts w:ascii="Noto IKEA Latin" w:hAnsi="Noto IKEA Latin"/>
                <w:color w:val="FFFFFF" w:themeColor="background1"/>
                <w:sz w:val="18"/>
                <w:szCs w:val="18"/>
              </w:rPr>
            </w:pPr>
            <w:r w:rsidRPr="003A7262">
              <w:rPr>
                <w:rFonts w:ascii="Noto IKEA Latin" w:hAnsi="Noto IKEA Latin"/>
                <w:color w:val="FFFFFF" w:themeColor="background1"/>
                <w:sz w:val="18"/>
                <w:szCs w:val="18"/>
              </w:rPr>
              <w:t>Total EBITDA</w:t>
            </w:r>
          </w:p>
        </w:tc>
        <w:tc>
          <w:tcPr>
            <w:tcW w:w="1305" w:type="dxa"/>
            <w:shd w:val="clear" w:color="auto" w:fill="EC7216" w:themeFill="accent6"/>
          </w:tcPr>
          <w:p w14:paraId="0397BE55" w14:textId="3F44DBBD" w:rsidR="003A7262" w:rsidRPr="00581D7E" w:rsidRDefault="003A7262" w:rsidP="003A7262">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581D7E">
              <w:rPr>
                <w:rFonts w:ascii="Noto IKEA Latin" w:hAnsi="Noto IKEA Latin"/>
                <w:b/>
                <w:bCs/>
                <w:color w:val="FFFFFF" w:themeColor="background1"/>
                <w:sz w:val="18"/>
                <w:szCs w:val="18"/>
              </w:rPr>
              <w:t>2.400</w:t>
            </w:r>
          </w:p>
        </w:tc>
        <w:tc>
          <w:tcPr>
            <w:tcW w:w="1305" w:type="dxa"/>
            <w:shd w:val="clear" w:color="auto" w:fill="EC7216" w:themeFill="accent6"/>
          </w:tcPr>
          <w:p w14:paraId="6F6D8171" w14:textId="46DE0B47" w:rsidR="003A7262" w:rsidRPr="00581D7E" w:rsidRDefault="003A7262" w:rsidP="003A7262">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581D7E">
              <w:rPr>
                <w:rFonts w:ascii="Noto IKEA Latin" w:hAnsi="Noto IKEA Latin"/>
                <w:b/>
                <w:bCs/>
                <w:color w:val="FFFFFF" w:themeColor="background1"/>
                <w:sz w:val="18"/>
                <w:szCs w:val="18"/>
              </w:rPr>
              <w:t>4.840</w:t>
            </w:r>
          </w:p>
        </w:tc>
        <w:tc>
          <w:tcPr>
            <w:tcW w:w="1305" w:type="dxa"/>
            <w:shd w:val="clear" w:color="auto" w:fill="EC7216" w:themeFill="accent6"/>
          </w:tcPr>
          <w:p w14:paraId="570BBF97" w14:textId="6AB6EA8F" w:rsidR="003A7262" w:rsidRPr="00581D7E" w:rsidRDefault="003A7262" w:rsidP="003A7262">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581D7E">
              <w:rPr>
                <w:rFonts w:ascii="Noto IKEA Latin" w:hAnsi="Noto IKEA Latin"/>
                <w:b/>
                <w:bCs/>
                <w:color w:val="FFFFFF" w:themeColor="background1"/>
                <w:sz w:val="18"/>
                <w:szCs w:val="18"/>
              </w:rPr>
              <w:t>8.020</w:t>
            </w:r>
          </w:p>
        </w:tc>
        <w:tc>
          <w:tcPr>
            <w:tcW w:w="1305" w:type="dxa"/>
            <w:shd w:val="clear" w:color="auto" w:fill="EC7216" w:themeFill="accent6"/>
          </w:tcPr>
          <w:p w14:paraId="78C1E14A" w14:textId="087FB7C7" w:rsidR="003A7262" w:rsidRPr="00581D7E" w:rsidRDefault="003A7262" w:rsidP="003A7262">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581D7E">
              <w:rPr>
                <w:rFonts w:ascii="Noto IKEA Latin" w:hAnsi="Noto IKEA Latin"/>
                <w:b/>
                <w:bCs/>
                <w:color w:val="FFFFFF" w:themeColor="background1"/>
                <w:sz w:val="18"/>
                <w:szCs w:val="18"/>
              </w:rPr>
              <w:t>10.776</w:t>
            </w:r>
          </w:p>
        </w:tc>
        <w:tc>
          <w:tcPr>
            <w:tcW w:w="1305" w:type="dxa"/>
            <w:shd w:val="clear" w:color="auto" w:fill="EC7216" w:themeFill="accent6"/>
          </w:tcPr>
          <w:p w14:paraId="40ECC121" w14:textId="7B182B72" w:rsidR="003A7262" w:rsidRPr="00581D7E" w:rsidRDefault="003A7262" w:rsidP="003A7262">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581D7E">
              <w:rPr>
                <w:rFonts w:ascii="Noto IKEA Latin" w:hAnsi="Noto IKEA Latin"/>
                <w:b/>
                <w:bCs/>
                <w:color w:val="FFFFFF" w:themeColor="background1"/>
                <w:sz w:val="18"/>
                <w:szCs w:val="18"/>
              </w:rPr>
              <w:t>13.566</w:t>
            </w:r>
          </w:p>
        </w:tc>
        <w:tc>
          <w:tcPr>
            <w:tcW w:w="1305" w:type="dxa"/>
            <w:shd w:val="clear" w:color="auto" w:fill="EC7216" w:themeFill="accent6"/>
          </w:tcPr>
          <w:p w14:paraId="55B9E288" w14:textId="695CDA93" w:rsidR="003A7262" w:rsidRPr="00581D7E" w:rsidRDefault="003A7262" w:rsidP="003A7262">
            <w:pPr>
              <w:spacing w:before="0" w:after="0" w:line="276" w:lineRule="auto"/>
              <w:cnfStyle w:val="000000100000" w:firstRow="0" w:lastRow="0" w:firstColumn="0" w:lastColumn="0" w:oddVBand="0" w:evenVBand="0" w:oddHBand="1" w:evenHBand="0" w:firstRowFirstColumn="0" w:firstRowLastColumn="0" w:lastRowFirstColumn="0" w:lastRowLastColumn="0"/>
              <w:rPr>
                <w:rFonts w:ascii="Noto IKEA Latin" w:hAnsi="Noto IKEA Latin"/>
                <w:b/>
                <w:bCs/>
                <w:color w:val="FFFFFF" w:themeColor="background1"/>
                <w:sz w:val="18"/>
                <w:szCs w:val="18"/>
              </w:rPr>
            </w:pPr>
            <w:r w:rsidRPr="00581D7E">
              <w:rPr>
                <w:rFonts w:ascii="Noto IKEA Latin" w:hAnsi="Noto IKEA Latin"/>
                <w:b/>
                <w:bCs/>
                <w:color w:val="FFFFFF" w:themeColor="background1"/>
                <w:sz w:val="18"/>
                <w:szCs w:val="18"/>
              </w:rPr>
              <w:t>16.466</w:t>
            </w:r>
          </w:p>
        </w:tc>
      </w:tr>
    </w:tbl>
    <w:p w14:paraId="5D470373" w14:textId="77777777" w:rsidR="005136A0" w:rsidRPr="00407DD5" w:rsidRDefault="005136A0" w:rsidP="00407DD5">
      <w:pPr>
        <w:spacing w:before="0" w:after="0" w:line="276" w:lineRule="auto"/>
        <w:rPr>
          <w:rFonts w:ascii="Noto IKEA Latin" w:hAnsi="Noto IKEA Latin"/>
          <w:sz w:val="20"/>
          <w:szCs w:val="20"/>
          <w:lang w:val="en-GB"/>
        </w:rPr>
      </w:pPr>
    </w:p>
    <w:p w14:paraId="1D801A73" w14:textId="588D5294" w:rsidR="00743D29" w:rsidRPr="003A7262" w:rsidRDefault="00743D29" w:rsidP="003A7262">
      <w:pPr>
        <w:spacing w:before="0" w:after="0" w:line="276" w:lineRule="auto"/>
        <w:rPr>
          <w:rFonts w:ascii="Noto IKEA Latin" w:hAnsi="Noto IKEA Latin"/>
          <w:b/>
          <w:bCs/>
          <w:sz w:val="18"/>
          <w:szCs w:val="18"/>
          <w:lang w:val="en-GB"/>
        </w:rPr>
      </w:pPr>
      <w:r w:rsidRPr="003A7262">
        <w:rPr>
          <w:rFonts w:ascii="Noto IKEA Latin" w:hAnsi="Noto IKEA Latin"/>
          <w:b/>
          <w:bCs/>
          <w:sz w:val="18"/>
          <w:szCs w:val="18"/>
          <w:lang w:val="en-GB"/>
        </w:rPr>
        <w:t>Assumptions:</w:t>
      </w:r>
    </w:p>
    <w:p w14:paraId="3780554A" w14:textId="6DF52C6F" w:rsidR="00743D29" w:rsidRPr="003A7262" w:rsidRDefault="00743D29" w:rsidP="003A7262">
      <w:pPr>
        <w:spacing w:before="0" w:after="0" w:line="276" w:lineRule="auto"/>
        <w:rPr>
          <w:rFonts w:ascii="Noto IKEA Latin" w:hAnsi="Noto IKEA Latin"/>
          <w:sz w:val="18"/>
          <w:szCs w:val="18"/>
          <w:lang w:val="en-GB"/>
        </w:rPr>
      </w:pPr>
      <w:r w:rsidRPr="003A7262">
        <w:rPr>
          <w:rFonts w:ascii="Noto IKEA Latin" w:hAnsi="Noto IKEA Latin"/>
          <w:sz w:val="18"/>
          <w:szCs w:val="18"/>
          <w:lang w:val="en-GB"/>
        </w:rPr>
        <w:t>1</w:t>
      </w:r>
      <w:r w:rsidR="003A7262">
        <w:rPr>
          <w:rFonts w:ascii="Noto IKEA Latin" w:hAnsi="Noto IKEA Latin"/>
          <w:sz w:val="18"/>
          <w:szCs w:val="18"/>
          <w:lang w:val="en-GB"/>
        </w:rPr>
        <w:t>.</w:t>
      </w:r>
      <w:r w:rsidRPr="003A7262">
        <w:rPr>
          <w:rFonts w:ascii="Noto IKEA Latin" w:hAnsi="Noto IKEA Latin"/>
          <w:sz w:val="18"/>
          <w:szCs w:val="18"/>
          <w:lang w:val="en-GB"/>
        </w:rPr>
        <w:t>2</w:t>
      </w:r>
      <w:r w:rsidR="003A7262">
        <w:rPr>
          <w:rFonts w:ascii="Noto IKEA Latin" w:hAnsi="Noto IKEA Latin"/>
          <w:sz w:val="18"/>
          <w:szCs w:val="18"/>
          <w:lang w:val="en-GB"/>
        </w:rPr>
        <w:t xml:space="preserve">00k </w:t>
      </w:r>
      <w:r w:rsidRPr="003A7262">
        <w:rPr>
          <w:rFonts w:ascii="Noto IKEA Latin" w:hAnsi="Noto IKEA Latin"/>
          <w:sz w:val="18"/>
          <w:szCs w:val="18"/>
          <w:lang w:val="en-GB"/>
        </w:rPr>
        <w:t>CAPEX dismantles 450k mattresses / EBITDA 600k</w:t>
      </w:r>
    </w:p>
    <w:p w14:paraId="73E5206B" w14:textId="03C9D418" w:rsidR="00743D29" w:rsidRPr="003A7262" w:rsidRDefault="00743D29" w:rsidP="003A7262">
      <w:pPr>
        <w:spacing w:before="0" w:after="0" w:line="276" w:lineRule="auto"/>
        <w:rPr>
          <w:rFonts w:ascii="Noto IKEA Latin" w:hAnsi="Noto IKEA Latin"/>
          <w:sz w:val="18"/>
          <w:szCs w:val="18"/>
          <w:lang w:val="en-GB"/>
        </w:rPr>
      </w:pPr>
      <w:r w:rsidRPr="003A7262">
        <w:rPr>
          <w:rFonts w:ascii="Noto IKEA Latin" w:hAnsi="Noto IKEA Latin"/>
          <w:sz w:val="18"/>
          <w:szCs w:val="18"/>
          <w:lang w:val="en-GB"/>
        </w:rPr>
        <w:t>200k CAPEX rejuvenates 50k mattresses / EBITDA 300k</w:t>
      </w:r>
    </w:p>
    <w:p w14:paraId="043D4914" w14:textId="08269552" w:rsidR="00743D29" w:rsidRPr="003A7262" w:rsidRDefault="00743D29" w:rsidP="003A7262">
      <w:pPr>
        <w:spacing w:before="0" w:after="0" w:line="276" w:lineRule="auto"/>
        <w:rPr>
          <w:rFonts w:ascii="Noto IKEA Latin" w:hAnsi="Noto IKEA Latin"/>
          <w:sz w:val="18"/>
          <w:szCs w:val="18"/>
          <w:lang w:val="en-GB"/>
        </w:rPr>
      </w:pPr>
      <w:r w:rsidRPr="003A7262">
        <w:rPr>
          <w:rFonts w:ascii="Noto IKEA Latin" w:hAnsi="Noto IKEA Latin"/>
          <w:sz w:val="18"/>
          <w:szCs w:val="18"/>
          <w:lang w:val="en-GB"/>
        </w:rPr>
        <w:t>4</w:t>
      </w:r>
      <w:r w:rsidR="00581D7E">
        <w:rPr>
          <w:rFonts w:ascii="Noto IKEA Latin" w:hAnsi="Noto IKEA Latin"/>
          <w:sz w:val="18"/>
          <w:szCs w:val="18"/>
          <w:lang w:val="en-GB"/>
        </w:rPr>
        <w:t>.</w:t>
      </w:r>
      <w:r w:rsidRPr="003A7262">
        <w:rPr>
          <w:rFonts w:ascii="Noto IKEA Latin" w:hAnsi="Noto IKEA Latin"/>
          <w:sz w:val="18"/>
          <w:szCs w:val="18"/>
          <w:lang w:val="en-GB"/>
        </w:rPr>
        <w:t>5</w:t>
      </w:r>
      <w:r w:rsidR="003A7262">
        <w:rPr>
          <w:rFonts w:ascii="Noto IKEA Latin" w:hAnsi="Noto IKEA Latin"/>
          <w:sz w:val="18"/>
          <w:szCs w:val="18"/>
          <w:lang w:val="en-GB"/>
        </w:rPr>
        <w:t>00k</w:t>
      </w:r>
      <w:r w:rsidRPr="003A7262">
        <w:rPr>
          <w:rFonts w:ascii="Noto IKEA Latin" w:hAnsi="Noto IKEA Latin"/>
          <w:sz w:val="18"/>
          <w:szCs w:val="18"/>
          <w:lang w:val="en-GB"/>
        </w:rPr>
        <w:t xml:space="preserve"> CAPEX produces 2.250 tons </w:t>
      </w:r>
      <w:r w:rsidR="00884155" w:rsidRPr="003A7262">
        <w:rPr>
          <w:rFonts w:ascii="Noto IKEA Latin" w:hAnsi="Noto IKEA Latin"/>
          <w:sz w:val="18"/>
          <w:szCs w:val="18"/>
          <w:lang w:val="en-GB"/>
        </w:rPr>
        <w:t>R</w:t>
      </w:r>
      <w:r w:rsidRPr="003A7262">
        <w:rPr>
          <w:rFonts w:ascii="Noto IKEA Latin" w:hAnsi="Noto IKEA Latin"/>
          <w:sz w:val="18"/>
          <w:szCs w:val="18"/>
          <w:lang w:val="en-GB"/>
        </w:rPr>
        <w:t>epolyol / EBITDA 700k</w:t>
      </w:r>
    </w:p>
    <w:p w14:paraId="0EDFE4DB" w14:textId="2C28F072" w:rsidR="00743D29" w:rsidRDefault="00884155" w:rsidP="00581D7E">
      <w:pPr>
        <w:spacing w:before="0" w:after="0" w:line="276" w:lineRule="auto"/>
        <w:rPr>
          <w:rFonts w:ascii="Noto IKEA Latin" w:hAnsi="Noto IKEA Latin"/>
          <w:sz w:val="18"/>
          <w:szCs w:val="18"/>
          <w:lang w:val="en-GB"/>
        </w:rPr>
      </w:pPr>
      <w:r w:rsidRPr="003A7262">
        <w:rPr>
          <w:rFonts w:ascii="Noto IKEA Latin" w:hAnsi="Noto IKEA Latin"/>
          <w:sz w:val="18"/>
          <w:szCs w:val="18"/>
          <w:lang w:val="en-GB"/>
        </w:rPr>
        <w:t>10</w:t>
      </w:r>
      <w:r w:rsidR="00581D7E">
        <w:rPr>
          <w:rFonts w:ascii="Noto IKEA Latin" w:hAnsi="Noto IKEA Latin"/>
          <w:sz w:val="18"/>
          <w:szCs w:val="18"/>
          <w:lang w:val="en-GB"/>
        </w:rPr>
        <w:t>.000k</w:t>
      </w:r>
      <w:r w:rsidRPr="003A7262">
        <w:rPr>
          <w:rFonts w:ascii="Noto IKEA Latin" w:hAnsi="Noto IKEA Latin"/>
          <w:sz w:val="18"/>
          <w:szCs w:val="18"/>
          <w:lang w:val="en-GB"/>
        </w:rPr>
        <w:t xml:space="preserve"> CAPEX produces 14.000 tons </w:t>
      </w:r>
      <w:proofErr w:type="spellStart"/>
      <w:r w:rsidRPr="003A7262">
        <w:rPr>
          <w:rFonts w:ascii="Noto IKEA Latin" w:hAnsi="Noto IKEA Latin"/>
          <w:sz w:val="18"/>
          <w:szCs w:val="18"/>
          <w:lang w:val="en-GB"/>
        </w:rPr>
        <w:t>Rebond</w:t>
      </w:r>
      <w:proofErr w:type="spellEnd"/>
      <w:r w:rsidRPr="003A7262">
        <w:rPr>
          <w:rFonts w:ascii="Noto IKEA Latin" w:hAnsi="Noto IKEA Latin"/>
          <w:sz w:val="18"/>
          <w:szCs w:val="18"/>
          <w:lang w:val="en-GB"/>
        </w:rPr>
        <w:t xml:space="preserve"> / EBITDA 2 </w:t>
      </w:r>
      <w:proofErr w:type="spellStart"/>
      <w:r w:rsidRPr="003A7262">
        <w:rPr>
          <w:rFonts w:ascii="Noto IKEA Latin" w:hAnsi="Noto IKEA Latin"/>
          <w:sz w:val="18"/>
          <w:szCs w:val="18"/>
          <w:lang w:val="en-GB"/>
        </w:rPr>
        <w:t>mln</w:t>
      </w:r>
      <w:proofErr w:type="spellEnd"/>
    </w:p>
    <w:p w14:paraId="1EF33FA4" w14:textId="74DD31EB" w:rsidR="00E403E2" w:rsidRDefault="00E403E2">
      <w:pPr>
        <w:spacing w:before="0" w:after="160" w:line="259" w:lineRule="auto"/>
        <w:rPr>
          <w:rFonts w:ascii="Noto IKEA Latin" w:hAnsi="Noto IKEA Latin"/>
          <w:sz w:val="18"/>
          <w:szCs w:val="18"/>
          <w:lang w:val="en-GB"/>
        </w:rPr>
      </w:pPr>
      <w:r>
        <w:rPr>
          <w:rFonts w:ascii="Noto IKEA Latin" w:hAnsi="Noto IKEA Latin"/>
          <w:sz w:val="18"/>
          <w:szCs w:val="18"/>
          <w:lang w:val="en-GB"/>
        </w:rPr>
        <w:br w:type="page"/>
      </w:r>
    </w:p>
    <w:p w14:paraId="40DA5676" w14:textId="7FEB8688" w:rsidR="00E403E2" w:rsidRDefault="00E403E2" w:rsidP="00E403E2">
      <w:pPr>
        <w:pStyle w:val="Heading1"/>
        <w:numPr>
          <w:ilvl w:val="0"/>
          <w:numId w:val="8"/>
        </w:numPr>
        <w:spacing w:line="276" w:lineRule="auto"/>
        <w:ind w:left="0" w:firstLine="0"/>
        <w:rPr>
          <w:lang w:val="en-GB"/>
        </w:rPr>
      </w:pPr>
      <w:r>
        <w:rPr>
          <w:lang w:val="en-GB"/>
        </w:rPr>
        <w:lastRenderedPageBreak/>
        <w:t>organization development plan</w:t>
      </w:r>
    </w:p>
    <w:p w14:paraId="697D4A21" w14:textId="1C21AF39" w:rsidR="00447EF5" w:rsidRDefault="00447EF5" w:rsidP="00581D7E">
      <w:pPr>
        <w:spacing w:before="0" w:after="0" w:line="276" w:lineRule="auto"/>
        <w:rPr>
          <w:rFonts w:ascii="Noto IKEA Latin" w:hAnsi="Noto IKEA Latin"/>
          <w:sz w:val="18"/>
          <w:szCs w:val="18"/>
          <w:lang w:val="en-GB"/>
        </w:rPr>
      </w:pPr>
      <w:r>
        <w:rPr>
          <w:rFonts w:ascii="Noto IKEA Latin" w:hAnsi="Noto IKEA Latin"/>
          <w:sz w:val="18"/>
          <w:szCs w:val="18"/>
          <w:lang w:val="en-GB"/>
        </w:rPr>
        <w:t xml:space="preserve">How to ensure that RetourMatras has the right organization to </w:t>
      </w:r>
      <w:r w:rsidR="00480EBC">
        <w:rPr>
          <w:rFonts w:ascii="Noto IKEA Latin" w:hAnsi="Noto IKEA Latin"/>
          <w:sz w:val="18"/>
          <w:szCs w:val="18"/>
          <w:lang w:val="en-GB"/>
        </w:rPr>
        <w:t>execute the strategy.</w:t>
      </w:r>
    </w:p>
    <w:p w14:paraId="223F803C" w14:textId="77777777" w:rsidR="00480EBC" w:rsidRDefault="00480EBC" w:rsidP="00581D7E">
      <w:pPr>
        <w:spacing w:before="0" w:after="0" w:line="276" w:lineRule="auto"/>
        <w:rPr>
          <w:rFonts w:ascii="Noto IKEA Latin" w:hAnsi="Noto IKEA Latin"/>
          <w:sz w:val="18"/>
          <w:szCs w:val="18"/>
          <w:lang w:val="en-GB"/>
        </w:rPr>
      </w:pPr>
    </w:p>
    <w:p w14:paraId="72829A9A" w14:textId="55F7026E" w:rsidR="00480EBC" w:rsidRPr="00EC4E2E" w:rsidRDefault="004C1A9F" w:rsidP="00480EBC">
      <w:pPr>
        <w:pStyle w:val="ListParagraph"/>
        <w:numPr>
          <w:ilvl w:val="1"/>
          <w:numId w:val="8"/>
        </w:numPr>
        <w:spacing w:before="0" w:after="0" w:line="276" w:lineRule="auto"/>
        <w:rPr>
          <w:rFonts w:ascii="Noto IKEA Latin" w:hAnsi="Noto IKEA Latin"/>
          <w:b/>
          <w:bCs/>
          <w:color w:val="EC7216" w:themeColor="accent6"/>
          <w:sz w:val="18"/>
          <w:szCs w:val="18"/>
          <w:lang w:val="en-GB"/>
        </w:rPr>
      </w:pPr>
      <w:r w:rsidRPr="00EC4E2E">
        <w:rPr>
          <w:rFonts w:ascii="Noto IKEA Latin" w:hAnsi="Noto IKEA Latin"/>
          <w:b/>
          <w:bCs/>
          <w:color w:val="EC7216" w:themeColor="accent6"/>
          <w:sz w:val="18"/>
          <w:szCs w:val="18"/>
          <w:lang w:val="en-GB"/>
        </w:rPr>
        <w:t>S</w:t>
      </w:r>
      <w:r w:rsidR="00480EBC" w:rsidRPr="00EC4E2E">
        <w:rPr>
          <w:rFonts w:ascii="Noto IKEA Latin" w:hAnsi="Noto IKEA Latin"/>
          <w:b/>
          <w:bCs/>
          <w:color w:val="EC7216" w:themeColor="accent6"/>
          <w:sz w:val="18"/>
          <w:szCs w:val="18"/>
          <w:lang w:val="en-GB"/>
        </w:rPr>
        <w:t>tructure</w:t>
      </w:r>
    </w:p>
    <w:p w14:paraId="5496DDE5" w14:textId="3DD61C62" w:rsidR="00600910" w:rsidRDefault="00632CCB" w:rsidP="00600910">
      <w:pPr>
        <w:pStyle w:val="ListParagraph"/>
        <w:spacing w:before="0" w:after="0" w:line="276" w:lineRule="auto"/>
        <w:ind w:left="1020"/>
        <w:rPr>
          <w:rFonts w:ascii="Noto IKEA Latin" w:hAnsi="Noto IKEA Latin"/>
          <w:sz w:val="18"/>
          <w:szCs w:val="18"/>
          <w:lang w:val="en-GB"/>
        </w:rPr>
      </w:pPr>
      <w:r>
        <w:rPr>
          <w:rFonts w:ascii="Noto IKEA Latin" w:hAnsi="Noto IKEA Latin"/>
          <w:sz w:val="18"/>
          <w:szCs w:val="18"/>
          <w:lang w:val="en-GB"/>
        </w:rPr>
        <w:t>W</w:t>
      </w:r>
      <w:r w:rsidR="00D6036A">
        <w:rPr>
          <w:rFonts w:ascii="Noto IKEA Latin" w:hAnsi="Noto IKEA Latin"/>
          <w:sz w:val="18"/>
          <w:szCs w:val="18"/>
          <w:lang w:val="en-GB"/>
        </w:rPr>
        <w:t>hich key roles &amp; responsibilities in the organization?</w:t>
      </w:r>
    </w:p>
    <w:p w14:paraId="0923503A" w14:textId="3A2D3033" w:rsidR="00656912" w:rsidRDefault="00656912" w:rsidP="00600910">
      <w:pPr>
        <w:pStyle w:val="ListParagraph"/>
        <w:spacing w:before="0" w:after="0" w:line="276" w:lineRule="auto"/>
        <w:ind w:left="1020"/>
        <w:rPr>
          <w:rFonts w:ascii="Noto IKEA Latin" w:hAnsi="Noto IKEA Latin"/>
          <w:sz w:val="18"/>
          <w:szCs w:val="18"/>
          <w:lang w:val="en-GB"/>
        </w:rPr>
      </w:pPr>
      <w:r>
        <w:rPr>
          <w:rFonts w:ascii="Noto IKEA Latin" w:hAnsi="Noto IKEA Latin"/>
          <w:sz w:val="18"/>
          <w:szCs w:val="18"/>
          <w:lang w:val="en-GB"/>
        </w:rPr>
        <w:t xml:space="preserve">What activities </w:t>
      </w:r>
      <w:r w:rsidR="00D01441">
        <w:rPr>
          <w:rFonts w:ascii="Noto IKEA Latin" w:hAnsi="Noto IKEA Latin"/>
          <w:sz w:val="18"/>
          <w:szCs w:val="18"/>
          <w:lang w:val="en-GB"/>
        </w:rPr>
        <w:t>where?</w:t>
      </w:r>
    </w:p>
    <w:p w14:paraId="65E9DAA9" w14:textId="1A3BF499" w:rsidR="00D6036A" w:rsidRDefault="00632CCB" w:rsidP="00600910">
      <w:pPr>
        <w:pStyle w:val="ListParagraph"/>
        <w:spacing w:before="0" w:after="0" w:line="276" w:lineRule="auto"/>
        <w:ind w:left="1020"/>
        <w:rPr>
          <w:rFonts w:ascii="Noto IKEA Latin" w:hAnsi="Noto IKEA Latin"/>
          <w:sz w:val="18"/>
          <w:szCs w:val="18"/>
          <w:lang w:val="en-GB"/>
        </w:rPr>
      </w:pPr>
      <w:r>
        <w:rPr>
          <w:rFonts w:ascii="Noto IKEA Latin" w:hAnsi="Noto IKEA Latin"/>
          <w:sz w:val="18"/>
          <w:szCs w:val="18"/>
          <w:lang w:val="en-GB"/>
        </w:rPr>
        <w:t xml:space="preserve">Which </w:t>
      </w:r>
      <w:r w:rsidR="005E254A">
        <w:rPr>
          <w:rFonts w:ascii="Noto IKEA Latin" w:hAnsi="Noto IKEA Latin"/>
          <w:sz w:val="18"/>
          <w:szCs w:val="18"/>
          <w:lang w:val="en-GB"/>
        </w:rPr>
        <w:t xml:space="preserve">structure </w:t>
      </w:r>
      <w:r w:rsidR="001C6D4E">
        <w:rPr>
          <w:rFonts w:ascii="Noto IKEA Latin" w:hAnsi="Noto IKEA Latin"/>
          <w:sz w:val="18"/>
          <w:szCs w:val="18"/>
          <w:lang w:val="en-GB"/>
        </w:rPr>
        <w:t>to coordinate the work?</w:t>
      </w:r>
    </w:p>
    <w:p w14:paraId="1F057924" w14:textId="77777777" w:rsidR="00107B56" w:rsidRDefault="00107B56" w:rsidP="00600910">
      <w:pPr>
        <w:pStyle w:val="ListParagraph"/>
        <w:spacing w:before="0" w:after="0" w:line="276" w:lineRule="auto"/>
        <w:ind w:left="1020"/>
        <w:rPr>
          <w:rFonts w:ascii="Noto IKEA Latin" w:hAnsi="Noto IKEA Latin"/>
          <w:sz w:val="18"/>
          <w:szCs w:val="18"/>
          <w:lang w:val="en-GB"/>
        </w:rPr>
      </w:pPr>
    </w:p>
    <w:p w14:paraId="20ED61B6" w14:textId="06B39FE2" w:rsidR="00D43A56" w:rsidRPr="00EC4E2E" w:rsidRDefault="004C1A9F" w:rsidP="00D43A56">
      <w:pPr>
        <w:pStyle w:val="ListParagraph"/>
        <w:numPr>
          <w:ilvl w:val="1"/>
          <w:numId w:val="8"/>
        </w:numPr>
        <w:spacing w:before="0" w:after="0" w:line="276" w:lineRule="auto"/>
        <w:rPr>
          <w:rFonts w:ascii="Noto IKEA Latin" w:hAnsi="Noto IKEA Latin"/>
          <w:b/>
          <w:bCs/>
          <w:color w:val="EC7216" w:themeColor="accent6"/>
          <w:sz w:val="18"/>
          <w:szCs w:val="18"/>
          <w:lang w:val="en-GB"/>
        </w:rPr>
      </w:pPr>
      <w:r w:rsidRPr="00EC4E2E">
        <w:rPr>
          <w:rFonts w:ascii="Noto IKEA Latin" w:hAnsi="Noto IKEA Latin"/>
          <w:b/>
          <w:bCs/>
          <w:color w:val="EC7216" w:themeColor="accent6"/>
          <w:sz w:val="18"/>
          <w:szCs w:val="18"/>
          <w:lang w:val="en-GB"/>
        </w:rPr>
        <w:t>Technology</w:t>
      </w:r>
    </w:p>
    <w:p w14:paraId="642F8CBF" w14:textId="09AFE22B" w:rsidR="00D43A56" w:rsidRDefault="00D43A56" w:rsidP="00D43A56">
      <w:pPr>
        <w:pStyle w:val="ListParagraph"/>
        <w:spacing w:before="0" w:after="0" w:line="276" w:lineRule="auto"/>
        <w:ind w:left="1020"/>
        <w:rPr>
          <w:rFonts w:ascii="Noto IKEA Latin" w:hAnsi="Noto IKEA Latin"/>
          <w:sz w:val="18"/>
          <w:szCs w:val="18"/>
          <w:lang w:val="en-GB"/>
        </w:rPr>
      </w:pPr>
      <w:r w:rsidRPr="00D43A56">
        <w:rPr>
          <w:rFonts w:ascii="Noto IKEA Latin" w:hAnsi="Noto IKEA Latin"/>
          <w:sz w:val="18"/>
          <w:szCs w:val="18"/>
          <w:lang w:val="en-GB"/>
        </w:rPr>
        <w:t>Which (new) technologies do we need to develop (or source) in order to achieve our goals?</w:t>
      </w:r>
    </w:p>
    <w:p w14:paraId="3BF3FBA7" w14:textId="0783499D" w:rsidR="00956398" w:rsidRDefault="00956398" w:rsidP="00956398">
      <w:pPr>
        <w:pStyle w:val="ListParagraph"/>
        <w:numPr>
          <w:ilvl w:val="0"/>
          <w:numId w:val="32"/>
        </w:numPr>
        <w:spacing w:before="0" w:after="0" w:line="276" w:lineRule="auto"/>
        <w:rPr>
          <w:rFonts w:ascii="Noto IKEA Latin" w:hAnsi="Noto IKEA Latin"/>
          <w:sz w:val="18"/>
          <w:szCs w:val="18"/>
          <w:lang w:val="en-GB"/>
        </w:rPr>
      </w:pPr>
      <w:r>
        <w:rPr>
          <w:rFonts w:ascii="Noto IKEA Latin" w:hAnsi="Noto IKEA Latin"/>
          <w:sz w:val="18"/>
          <w:szCs w:val="18"/>
          <w:lang w:val="en-GB"/>
        </w:rPr>
        <w:t>Rejuvenation</w:t>
      </w:r>
    </w:p>
    <w:p w14:paraId="16922CC6" w14:textId="153F6435" w:rsidR="00956398" w:rsidRDefault="00956398" w:rsidP="00956398">
      <w:pPr>
        <w:pStyle w:val="ListParagraph"/>
        <w:numPr>
          <w:ilvl w:val="0"/>
          <w:numId w:val="32"/>
        </w:numPr>
        <w:spacing w:before="0" w:after="0" w:line="276" w:lineRule="auto"/>
        <w:rPr>
          <w:rFonts w:ascii="Noto IKEA Latin" w:hAnsi="Noto IKEA Latin"/>
          <w:sz w:val="18"/>
          <w:szCs w:val="18"/>
          <w:lang w:val="en-GB"/>
        </w:rPr>
      </w:pPr>
      <w:r w:rsidRPr="00956398">
        <w:rPr>
          <w:rFonts w:ascii="Noto IKEA Latin" w:hAnsi="Noto IKEA Latin"/>
          <w:sz w:val="18"/>
          <w:szCs w:val="18"/>
          <w:lang w:val="en-GB"/>
        </w:rPr>
        <w:t>Dismantling</w:t>
      </w:r>
    </w:p>
    <w:p w14:paraId="01F531A9" w14:textId="4995FE99" w:rsidR="00F31AFD" w:rsidRPr="00F31AFD" w:rsidRDefault="00F31AFD" w:rsidP="001D66D4">
      <w:pPr>
        <w:spacing w:before="0" w:after="0" w:line="276" w:lineRule="auto"/>
        <w:ind w:left="660" w:firstLine="720"/>
        <w:rPr>
          <w:rFonts w:cstheme="minorHAnsi"/>
        </w:rPr>
      </w:pPr>
      <w:r w:rsidRPr="00F31AFD">
        <w:rPr>
          <w:rFonts w:cstheme="minorHAnsi"/>
        </w:rPr>
        <w:t>What else is needed to optimize organizational excellence?</w:t>
      </w:r>
    </w:p>
    <w:p w14:paraId="54880EA3" w14:textId="77777777" w:rsidR="00F31AFD" w:rsidRPr="001D66D4" w:rsidRDefault="00F31AFD" w:rsidP="00F31AFD">
      <w:pPr>
        <w:pStyle w:val="ListParagraph"/>
        <w:spacing w:before="0" w:after="0" w:line="276" w:lineRule="auto"/>
        <w:ind w:left="1380"/>
        <w:rPr>
          <w:rFonts w:ascii="Noto IKEA Latin" w:hAnsi="Noto IKEA Latin"/>
          <w:sz w:val="18"/>
          <w:szCs w:val="18"/>
        </w:rPr>
      </w:pPr>
    </w:p>
    <w:p w14:paraId="0E440870" w14:textId="11A524D9" w:rsidR="00956398" w:rsidRDefault="004A0809" w:rsidP="00956398">
      <w:pPr>
        <w:pStyle w:val="ListParagraph"/>
        <w:numPr>
          <w:ilvl w:val="0"/>
          <w:numId w:val="32"/>
        </w:numPr>
        <w:spacing w:before="0" w:after="0" w:line="276" w:lineRule="auto"/>
        <w:rPr>
          <w:rFonts w:ascii="Noto IKEA Latin" w:hAnsi="Noto IKEA Latin"/>
          <w:sz w:val="18"/>
          <w:szCs w:val="18"/>
          <w:lang w:val="en-GB"/>
        </w:rPr>
      </w:pPr>
      <w:r>
        <w:rPr>
          <w:rFonts w:ascii="Noto IKEA Latin" w:hAnsi="Noto IKEA Latin"/>
          <w:sz w:val="18"/>
          <w:szCs w:val="18"/>
          <w:lang w:val="en-GB"/>
        </w:rPr>
        <w:t>Raw materials production</w:t>
      </w:r>
    </w:p>
    <w:p w14:paraId="59D7F962" w14:textId="77777777" w:rsidR="003D0072" w:rsidRDefault="003D0072" w:rsidP="003D0072">
      <w:pPr>
        <w:pStyle w:val="ListParagraph"/>
        <w:spacing w:before="0" w:after="0" w:line="276" w:lineRule="auto"/>
        <w:ind w:left="1380"/>
        <w:rPr>
          <w:rFonts w:cstheme="minorHAnsi"/>
        </w:rPr>
      </w:pPr>
      <w:r>
        <w:rPr>
          <w:rFonts w:cstheme="minorHAnsi"/>
        </w:rPr>
        <w:t>Repoliol:</w:t>
      </w:r>
    </w:p>
    <w:p w14:paraId="7C4C32A6" w14:textId="45333DD5" w:rsidR="003D0072" w:rsidRPr="00956398" w:rsidRDefault="003D0072" w:rsidP="003D0072">
      <w:pPr>
        <w:pStyle w:val="ListParagraph"/>
        <w:spacing w:before="0" w:after="0" w:line="276" w:lineRule="auto"/>
        <w:ind w:left="1380"/>
        <w:rPr>
          <w:rFonts w:ascii="Noto IKEA Latin" w:hAnsi="Noto IKEA Latin"/>
          <w:sz w:val="18"/>
          <w:szCs w:val="18"/>
          <w:lang w:val="en-GB"/>
        </w:rPr>
      </w:pPr>
      <w:r w:rsidRPr="00AF18E9">
        <w:rPr>
          <w:rFonts w:cstheme="minorHAnsi"/>
        </w:rPr>
        <w:t>How to establish an agreement with H&amp;S for the delivery of repoliol reactors</w:t>
      </w:r>
    </w:p>
    <w:p w14:paraId="5E77D118" w14:textId="77777777" w:rsidR="00D43A56" w:rsidRPr="00D43A56" w:rsidRDefault="00D43A56" w:rsidP="00D43A56">
      <w:pPr>
        <w:pStyle w:val="ListParagraph"/>
        <w:spacing w:before="0" w:after="0" w:line="276" w:lineRule="auto"/>
        <w:ind w:left="1020"/>
        <w:rPr>
          <w:rFonts w:ascii="Noto IKEA Latin" w:hAnsi="Noto IKEA Latin"/>
          <w:b/>
          <w:bCs/>
          <w:sz w:val="18"/>
          <w:szCs w:val="18"/>
          <w:lang w:val="en-GB"/>
        </w:rPr>
      </w:pPr>
    </w:p>
    <w:p w14:paraId="7A2D9B90" w14:textId="3F4139C5" w:rsidR="00480EBC" w:rsidRPr="00EC4E2E" w:rsidRDefault="00480EBC" w:rsidP="00480EBC">
      <w:pPr>
        <w:pStyle w:val="ListParagraph"/>
        <w:numPr>
          <w:ilvl w:val="1"/>
          <w:numId w:val="8"/>
        </w:numPr>
        <w:spacing w:before="0" w:after="0" w:line="276" w:lineRule="auto"/>
        <w:rPr>
          <w:rFonts w:ascii="Noto IKEA Latin" w:hAnsi="Noto IKEA Latin"/>
          <w:b/>
          <w:bCs/>
          <w:color w:val="EC7216" w:themeColor="accent6"/>
          <w:sz w:val="18"/>
          <w:szCs w:val="18"/>
          <w:lang w:val="en-GB"/>
        </w:rPr>
      </w:pPr>
      <w:r w:rsidRPr="00EC4E2E">
        <w:rPr>
          <w:rFonts w:ascii="Noto IKEA Latin" w:hAnsi="Noto IKEA Latin"/>
          <w:b/>
          <w:bCs/>
          <w:color w:val="EC7216" w:themeColor="accent6"/>
          <w:sz w:val="18"/>
          <w:szCs w:val="18"/>
          <w:lang w:val="en-GB"/>
        </w:rPr>
        <w:t>Competences</w:t>
      </w:r>
    </w:p>
    <w:p w14:paraId="728CF56D" w14:textId="1E981503" w:rsidR="00D43A56" w:rsidRDefault="00D43A56" w:rsidP="00D43A56">
      <w:pPr>
        <w:spacing w:before="0" w:after="0" w:line="276" w:lineRule="auto"/>
        <w:ind w:left="1020"/>
        <w:rPr>
          <w:rFonts w:ascii="Noto IKEA Latin" w:hAnsi="Noto IKEA Latin"/>
          <w:sz w:val="18"/>
          <w:szCs w:val="18"/>
          <w:lang w:val="en-GB"/>
        </w:rPr>
      </w:pPr>
      <w:r>
        <w:rPr>
          <w:rFonts w:ascii="Noto IKEA Latin" w:hAnsi="Noto IKEA Latin"/>
          <w:sz w:val="18"/>
          <w:szCs w:val="18"/>
          <w:lang w:val="en-GB"/>
        </w:rPr>
        <w:t>Which competencies are needed</w:t>
      </w:r>
    </w:p>
    <w:p w14:paraId="5F565F38" w14:textId="77777777" w:rsidR="00D43A56" w:rsidRPr="00D43A56" w:rsidRDefault="00D43A56" w:rsidP="00D43A56">
      <w:pPr>
        <w:spacing w:before="0" w:after="0" w:line="276" w:lineRule="auto"/>
        <w:ind w:left="1020"/>
        <w:rPr>
          <w:rFonts w:ascii="Noto IKEA Latin" w:hAnsi="Noto IKEA Latin"/>
          <w:sz w:val="18"/>
          <w:szCs w:val="18"/>
          <w:lang w:val="en-GB"/>
        </w:rPr>
      </w:pPr>
    </w:p>
    <w:p w14:paraId="78349DBB" w14:textId="72D7F8F0" w:rsidR="007A0092" w:rsidRDefault="007A0092" w:rsidP="007A0092">
      <w:pPr>
        <w:pStyle w:val="ListParagraph"/>
        <w:numPr>
          <w:ilvl w:val="2"/>
          <w:numId w:val="8"/>
        </w:numPr>
        <w:spacing w:before="0" w:after="0" w:line="276" w:lineRule="auto"/>
        <w:rPr>
          <w:rFonts w:ascii="Noto IKEA Latin" w:hAnsi="Noto IKEA Latin"/>
          <w:sz w:val="18"/>
          <w:szCs w:val="18"/>
          <w:lang w:val="en-GB"/>
        </w:rPr>
      </w:pPr>
      <w:r>
        <w:rPr>
          <w:rFonts w:ascii="Noto IKEA Latin" w:hAnsi="Noto IKEA Latin"/>
          <w:sz w:val="18"/>
          <w:szCs w:val="18"/>
          <w:lang w:val="en-GB"/>
        </w:rPr>
        <w:t>Technical</w:t>
      </w:r>
      <w:r w:rsidR="00632CCB">
        <w:rPr>
          <w:rFonts w:ascii="Noto IKEA Latin" w:hAnsi="Noto IKEA Latin"/>
          <w:sz w:val="18"/>
          <w:szCs w:val="18"/>
          <w:lang w:val="en-GB"/>
        </w:rPr>
        <w:t xml:space="preserve"> / commercial</w:t>
      </w:r>
      <w:r w:rsidR="00D43A56">
        <w:rPr>
          <w:rFonts w:ascii="Noto IKEA Latin" w:hAnsi="Noto IKEA Latin"/>
          <w:sz w:val="18"/>
          <w:szCs w:val="18"/>
          <w:lang w:val="en-GB"/>
        </w:rPr>
        <w:t xml:space="preserve"> competences</w:t>
      </w:r>
    </w:p>
    <w:p w14:paraId="234BE5D7" w14:textId="5D31A03D" w:rsidR="004A0809" w:rsidRDefault="004A0809" w:rsidP="004A0809">
      <w:pPr>
        <w:pStyle w:val="ListParagraph"/>
        <w:numPr>
          <w:ilvl w:val="0"/>
          <w:numId w:val="33"/>
        </w:numPr>
        <w:spacing w:before="0" w:after="0" w:line="276" w:lineRule="auto"/>
        <w:rPr>
          <w:rFonts w:ascii="Noto IKEA Latin" w:hAnsi="Noto IKEA Latin"/>
          <w:sz w:val="18"/>
          <w:szCs w:val="18"/>
          <w:lang w:val="en-GB"/>
        </w:rPr>
      </w:pPr>
      <w:r>
        <w:rPr>
          <w:rFonts w:ascii="Noto IKEA Latin" w:hAnsi="Noto IKEA Latin"/>
          <w:sz w:val="18"/>
          <w:szCs w:val="18"/>
          <w:lang w:val="en-GB"/>
        </w:rPr>
        <w:t>Rejuvenation</w:t>
      </w:r>
    </w:p>
    <w:p w14:paraId="678C585F" w14:textId="3FE4F7EB" w:rsidR="004A0809" w:rsidRDefault="004A0809" w:rsidP="004A0809">
      <w:pPr>
        <w:pStyle w:val="ListParagraph"/>
        <w:numPr>
          <w:ilvl w:val="0"/>
          <w:numId w:val="33"/>
        </w:numPr>
        <w:spacing w:before="0" w:after="0" w:line="276" w:lineRule="auto"/>
        <w:rPr>
          <w:rFonts w:ascii="Noto IKEA Latin" w:hAnsi="Noto IKEA Latin"/>
          <w:sz w:val="18"/>
          <w:szCs w:val="18"/>
          <w:lang w:val="en-GB"/>
        </w:rPr>
      </w:pPr>
      <w:r>
        <w:rPr>
          <w:rFonts w:ascii="Noto IKEA Latin" w:hAnsi="Noto IKEA Latin"/>
          <w:sz w:val="18"/>
          <w:szCs w:val="18"/>
          <w:lang w:val="en-GB"/>
        </w:rPr>
        <w:t>Dismantling</w:t>
      </w:r>
      <w:r w:rsidR="001D66D4">
        <w:rPr>
          <w:rFonts w:ascii="Noto IKEA Latin" w:hAnsi="Noto IKEA Latin"/>
          <w:sz w:val="18"/>
          <w:szCs w:val="18"/>
          <w:lang w:val="en-GB"/>
        </w:rPr>
        <w:t xml:space="preserve">: </w:t>
      </w:r>
    </w:p>
    <w:p w14:paraId="3ED63C53" w14:textId="424D995F" w:rsidR="004A0809" w:rsidRDefault="004A0809" w:rsidP="004A0809">
      <w:pPr>
        <w:pStyle w:val="ListParagraph"/>
        <w:numPr>
          <w:ilvl w:val="0"/>
          <w:numId w:val="33"/>
        </w:numPr>
        <w:spacing w:before="0" w:after="0" w:line="276" w:lineRule="auto"/>
        <w:rPr>
          <w:rFonts w:ascii="Noto IKEA Latin" w:hAnsi="Noto IKEA Latin"/>
          <w:sz w:val="18"/>
          <w:szCs w:val="18"/>
          <w:lang w:val="en-GB"/>
        </w:rPr>
      </w:pPr>
      <w:r>
        <w:rPr>
          <w:rFonts w:ascii="Noto IKEA Latin" w:hAnsi="Noto IKEA Latin"/>
          <w:sz w:val="18"/>
          <w:szCs w:val="18"/>
          <w:lang w:val="en-GB"/>
        </w:rPr>
        <w:t>Raw materials production</w:t>
      </w:r>
      <w:r w:rsidR="00D94E0E">
        <w:rPr>
          <w:rFonts w:ascii="Noto IKEA Latin" w:hAnsi="Noto IKEA Latin"/>
          <w:sz w:val="18"/>
          <w:szCs w:val="18"/>
          <w:lang w:val="en-GB"/>
        </w:rPr>
        <w:t>:</w:t>
      </w:r>
    </w:p>
    <w:p w14:paraId="026033FD" w14:textId="22B7112B" w:rsidR="0060293E" w:rsidRPr="0060293E" w:rsidRDefault="0060293E" w:rsidP="0060293E">
      <w:pPr>
        <w:spacing w:before="0" w:after="0" w:line="276" w:lineRule="auto"/>
        <w:ind w:left="1800"/>
        <w:rPr>
          <w:rFonts w:ascii="Noto IKEA Latin" w:hAnsi="Noto IKEA Latin"/>
          <w:sz w:val="18"/>
          <w:szCs w:val="18"/>
          <w:lang w:val="en-GB"/>
        </w:rPr>
      </w:pPr>
      <w:proofErr w:type="spellStart"/>
      <w:r>
        <w:rPr>
          <w:rFonts w:ascii="Noto IKEA Latin" w:hAnsi="Noto IKEA Latin"/>
          <w:sz w:val="18"/>
          <w:szCs w:val="18"/>
          <w:lang w:val="en-GB"/>
        </w:rPr>
        <w:t>Repoliol</w:t>
      </w:r>
      <w:proofErr w:type="spellEnd"/>
      <w:r>
        <w:rPr>
          <w:rFonts w:ascii="Noto IKEA Latin" w:hAnsi="Noto IKEA Latin"/>
          <w:sz w:val="18"/>
          <w:szCs w:val="18"/>
          <w:lang w:val="en-GB"/>
        </w:rPr>
        <w:t>:</w:t>
      </w:r>
    </w:p>
    <w:p w14:paraId="7AF777C4" w14:textId="2F00D54B" w:rsidR="00D94E0E" w:rsidRDefault="000C1AA2" w:rsidP="00D94E0E">
      <w:pPr>
        <w:pStyle w:val="ListParagraph"/>
        <w:numPr>
          <w:ilvl w:val="1"/>
          <w:numId w:val="33"/>
        </w:numPr>
        <w:spacing w:before="0" w:after="0" w:line="276" w:lineRule="auto"/>
        <w:rPr>
          <w:rFonts w:ascii="Noto IKEA Latin" w:hAnsi="Noto IKEA Latin"/>
          <w:sz w:val="18"/>
          <w:szCs w:val="18"/>
          <w:lang w:val="en-GB"/>
        </w:rPr>
      </w:pPr>
      <w:r>
        <w:rPr>
          <w:rFonts w:ascii="Noto IKEA Latin" w:hAnsi="Noto IKEA Latin"/>
          <w:sz w:val="18"/>
          <w:szCs w:val="18"/>
          <w:lang w:val="en-GB"/>
        </w:rPr>
        <w:t xml:space="preserve">Technical </w:t>
      </w:r>
      <w:r w:rsidR="0060293E">
        <w:rPr>
          <w:rFonts w:ascii="Noto IKEA Latin" w:hAnsi="Noto IKEA Latin"/>
          <w:sz w:val="18"/>
          <w:szCs w:val="18"/>
          <w:lang w:val="en-GB"/>
        </w:rPr>
        <w:t xml:space="preserve">Expertise needed to support </w:t>
      </w:r>
      <w:proofErr w:type="spellStart"/>
      <w:r w:rsidR="0060293E">
        <w:rPr>
          <w:rFonts w:ascii="Noto IKEA Latin" w:hAnsi="Noto IKEA Latin"/>
          <w:sz w:val="18"/>
          <w:szCs w:val="18"/>
          <w:lang w:val="en-GB"/>
        </w:rPr>
        <w:t>foamers</w:t>
      </w:r>
      <w:proofErr w:type="spellEnd"/>
    </w:p>
    <w:p w14:paraId="7311F8F8" w14:textId="75D73B76" w:rsidR="000C1AA2" w:rsidRDefault="000C1AA2" w:rsidP="00D94E0E">
      <w:pPr>
        <w:pStyle w:val="ListParagraph"/>
        <w:numPr>
          <w:ilvl w:val="1"/>
          <w:numId w:val="33"/>
        </w:numPr>
        <w:spacing w:before="0" w:after="0" w:line="276" w:lineRule="auto"/>
        <w:rPr>
          <w:rFonts w:ascii="Noto IKEA Latin" w:hAnsi="Noto IKEA Latin"/>
          <w:sz w:val="18"/>
          <w:szCs w:val="18"/>
          <w:lang w:val="en-GB"/>
        </w:rPr>
      </w:pPr>
      <w:r>
        <w:rPr>
          <w:rFonts w:ascii="Noto IKEA Latin" w:hAnsi="Noto IKEA Latin"/>
          <w:sz w:val="18"/>
          <w:szCs w:val="18"/>
          <w:lang w:val="en-GB"/>
        </w:rPr>
        <w:t>Commercial expertise (market knowledge)</w:t>
      </w:r>
    </w:p>
    <w:p w14:paraId="1DC18D0A" w14:textId="77777777" w:rsidR="004A0809" w:rsidRDefault="004A0809" w:rsidP="004A0809">
      <w:pPr>
        <w:pStyle w:val="ListParagraph"/>
        <w:spacing w:before="0" w:after="0" w:line="276" w:lineRule="auto"/>
        <w:ind w:left="1080"/>
        <w:rPr>
          <w:rFonts w:ascii="Noto IKEA Latin" w:hAnsi="Noto IKEA Latin"/>
          <w:sz w:val="18"/>
          <w:szCs w:val="18"/>
          <w:lang w:val="en-GB"/>
        </w:rPr>
      </w:pPr>
    </w:p>
    <w:p w14:paraId="55A5F854" w14:textId="1EBB97F6" w:rsidR="00600910" w:rsidRDefault="00600910" w:rsidP="00600910">
      <w:pPr>
        <w:pStyle w:val="ListParagraph"/>
        <w:numPr>
          <w:ilvl w:val="2"/>
          <w:numId w:val="8"/>
        </w:numPr>
        <w:spacing w:before="0" w:after="0" w:line="276" w:lineRule="auto"/>
        <w:rPr>
          <w:rFonts w:ascii="Noto IKEA Latin" w:hAnsi="Noto IKEA Latin"/>
          <w:sz w:val="18"/>
          <w:szCs w:val="18"/>
          <w:lang w:val="en-GB"/>
        </w:rPr>
      </w:pPr>
      <w:r>
        <w:rPr>
          <w:rFonts w:ascii="Noto IKEA Latin" w:hAnsi="Noto IKEA Latin"/>
          <w:sz w:val="18"/>
          <w:szCs w:val="18"/>
          <w:lang w:val="en-GB"/>
        </w:rPr>
        <w:t>Managerial</w:t>
      </w:r>
      <w:r w:rsidR="00D43A56">
        <w:rPr>
          <w:rFonts w:ascii="Noto IKEA Latin" w:hAnsi="Noto IKEA Latin"/>
          <w:sz w:val="18"/>
          <w:szCs w:val="18"/>
          <w:lang w:val="en-GB"/>
        </w:rPr>
        <w:t xml:space="preserve"> competencies</w:t>
      </w:r>
    </w:p>
    <w:p w14:paraId="0003DEA1" w14:textId="7D849B78" w:rsidR="00632CCB" w:rsidRDefault="00D43A56" w:rsidP="00632CCB">
      <w:pPr>
        <w:pStyle w:val="ListParagraph"/>
        <w:numPr>
          <w:ilvl w:val="2"/>
          <w:numId w:val="8"/>
        </w:numPr>
        <w:spacing w:before="0" w:after="0" w:line="276" w:lineRule="auto"/>
        <w:rPr>
          <w:rFonts w:ascii="Noto IKEA Latin" w:hAnsi="Noto IKEA Latin"/>
          <w:sz w:val="18"/>
          <w:szCs w:val="18"/>
          <w:lang w:val="en-GB"/>
        </w:rPr>
      </w:pPr>
      <w:r>
        <w:rPr>
          <w:rFonts w:ascii="Noto IKEA Latin" w:hAnsi="Noto IKEA Latin"/>
          <w:sz w:val="18"/>
          <w:szCs w:val="18"/>
          <w:lang w:val="en-GB"/>
        </w:rPr>
        <w:t>Other</w:t>
      </w:r>
      <w:r w:rsidR="005F323D">
        <w:rPr>
          <w:rFonts w:ascii="Noto IKEA Latin" w:hAnsi="Noto IKEA Latin"/>
          <w:sz w:val="18"/>
          <w:szCs w:val="18"/>
          <w:lang w:val="en-GB"/>
        </w:rPr>
        <w:t xml:space="preserve"> competences</w:t>
      </w:r>
    </w:p>
    <w:p w14:paraId="14353F2E" w14:textId="77777777" w:rsidR="00600910" w:rsidRPr="00600910" w:rsidRDefault="00600910" w:rsidP="00600910">
      <w:pPr>
        <w:pStyle w:val="ListParagraph"/>
        <w:spacing w:before="0" w:after="0" w:line="276" w:lineRule="auto"/>
        <w:ind w:left="1080"/>
        <w:rPr>
          <w:rFonts w:ascii="Noto IKEA Latin" w:hAnsi="Noto IKEA Latin"/>
          <w:sz w:val="18"/>
          <w:szCs w:val="18"/>
          <w:lang w:val="en-GB"/>
        </w:rPr>
      </w:pPr>
    </w:p>
    <w:p w14:paraId="5DB59E38" w14:textId="16680CD2" w:rsidR="00600910" w:rsidRPr="00EC4E2E" w:rsidRDefault="00423FBA" w:rsidP="005F323D">
      <w:pPr>
        <w:pStyle w:val="ListParagraph"/>
        <w:numPr>
          <w:ilvl w:val="1"/>
          <w:numId w:val="8"/>
        </w:numPr>
        <w:spacing w:before="0" w:after="0" w:line="276" w:lineRule="auto"/>
        <w:rPr>
          <w:rFonts w:ascii="Noto IKEA Latin" w:hAnsi="Noto IKEA Latin"/>
          <w:b/>
          <w:bCs/>
          <w:color w:val="EC7216" w:themeColor="accent6"/>
          <w:sz w:val="18"/>
          <w:szCs w:val="18"/>
          <w:lang w:val="en-GB"/>
        </w:rPr>
      </w:pPr>
      <w:r w:rsidRPr="00EC4E2E">
        <w:rPr>
          <w:rFonts w:ascii="Noto IKEA Latin" w:hAnsi="Noto IKEA Latin"/>
          <w:b/>
          <w:bCs/>
          <w:color w:val="EC7216" w:themeColor="accent6"/>
          <w:sz w:val="18"/>
          <w:szCs w:val="18"/>
          <w:lang w:val="en-GB"/>
        </w:rPr>
        <w:t>Internal p</w:t>
      </w:r>
      <w:r w:rsidR="00480EBC" w:rsidRPr="00EC4E2E">
        <w:rPr>
          <w:rFonts w:ascii="Noto IKEA Latin" w:hAnsi="Noto IKEA Latin"/>
          <w:b/>
          <w:bCs/>
          <w:color w:val="EC7216" w:themeColor="accent6"/>
          <w:sz w:val="18"/>
          <w:szCs w:val="18"/>
          <w:lang w:val="en-GB"/>
        </w:rPr>
        <w:t>rocesses</w:t>
      </w:r>
      <w:r w:rsidR="005F323D" w:rsidRPr="00EC4E2E">
        <w:rPr>
          <w:rFonts w:ascii="Noto IKEA Latin" w:hAnsi="Noto IKEA Latin"/>
          <w:b/>
          <w:bCs/>
          <w:color w:val="EC7216" w:themeColor="accent6"/>
          <w:sz w:val="18"/>
          <w:szCs w:val="18"/>
          <w:lang w:val="en-GB"/>
        </w:rPr>
        <w:t xml:space="preserve"> &amp; governance</w:t>
      </w:r>
    </w:p>
    <w:p w14:paraId="27386610" w14:textId="2DF34251" w:rsidR="005F323D" w:rsidRDefault="00274AA6" w:rsidP="005F323D">
      <w:pPr>
        <w:pStyle w:val="ListParagraph"/>
        <w:spacing w:before="0" w:after="0" w:line="276" w:lineRule="auto"/>
        <w:ind w:left="1020"/>
        <w:rPr>
          <w:rFonts w:ascii="Noto IKEA Latin" w:hAnsi="Noto IKEA Latin"/>
          <w:sz w:val="18"/>
          <w:szCs w:val="18"/>
          <w:lang w:val="en-GB"/>
        </w:rPr>
      </w:pPr>
      <w:r>
        <w:rPr>
          <w:rFonts w:ascii="Noto IKEA Latin" w:hAnsi="Noto IKEA Latin"/>
          <w:sz w:val="18"/>
          <w:szCs w:val="18"/>
          <w:lang w:val="en-GB"/>
        </w:rPr>
        <w:t>What changes should we make in the way information is shared &amp; decisions are being made?</w:t>
      </w:r>
    </w:p>
    <w:p w14:paraId="124FA94A" w14:textId="0266B9DE" w:rsidR="00B57777" w:rsidRDefault="00B57777" w:rsidP="00B57777">
      <w:pPr>
        <w:pStyle w:val="ListParagraph"/>
        <w:spacing w:before="0" w:after="0" w:line="276" w:lineRule="auto"/>
        <w:ind w:left="1020"/>
        <w:rPr>
          <w:rFonts w:ascii="Noto IKEA Latin" w:hAnsi="Noto IKEA Latin"/>
          <w:sz w:val="18"/>
          <w:szCs w:val="18"/>
          <w:lang w:val="en-GB"/>
        </w:rPr>
      </w:pPr>
      <w:r>
        <w:rPr>
          <w:rFonts w:ascii="Noto IKEA Latin" w:hAnsi="Noto IKEA Latin"/>
          <w:sz w:val="18"/>
          <w:szCs w:val="18"/>
          <w:lang w:val="en-GB"/>
        </w:rPr>
        <w:t>Business planning</w:t>
      </w:r>
      <w:r w:rsidR="00F639B0">
        <w:rPr>
          <w:rFonts w:ascii="Noto IKEA Latin" w:hAnsi="Noto IKEA Latin"/>
          <w:sz w:val="18"/>
          <w:szCs w:val="18"/>
          <w:lang w:val="en-GB"/>
        </w:rPr>
        <w:t xml:space="preserve"> cycle</w:t>
      </w:r>
    </w:p>
    <w:p w14:paraId="0C52A781" w14:textId="77777777" w:rsidR="00F639B0" w:rsidRPr="00B57777" w:rsidRDefault="00F639B0" w:rsidP="00B57777">
      <w:pPr>
        <w:pStyle w:val="ListParagraph"/>
        <w:spacing w:before="0" w:after="0" w:line="276" w:lineRule="auto"/>
        <w:ind w:left="1020"/>
        <w:rPr>
          <w:rFonts w:ascii="Noto IKEA Latin" w:hAnsi="Noto IKEA Latin"/>
          <w:sz w:val="18"/>
          <w:szCs w:val="18"/>
          <w:lang w:val="en-GB"/>
        </w:rPr>
      </w:pPr>
    </w:p>
    <w:sectPr w:rsidR="00F639B0" w:rsidRPr="00B57777" w:rsidSect="00390CE3">
      <w:footerReference w:type="first" r:id="rId22"/>
      <w:pgSz w:w="12240" w:h="15840" w:code="1"/>
      <w:pgMar w:top="2160" w:right="1080" w:bottom="63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D7146" w14:textId="77777777" w:rsidR="006B2F20" w:rsidRDefault="006B2F20" w:rsidP="005A20E2">
      <w:pPr>
        <w:spacing w:after="0"/>
      </w:pPr>
      <w:r>
        <w:separator/>
      </w:r>
    </w:p>
    <w:p w14:paraId="0FBF4540" w14:textId="77777777" w:rsidR="006B2F20" w:rsidRDefault="006B2F20"/>
    <w:p w14:paraId="37D07248" w14:textId="77777777" w:rsidR="006B2F20" w:rsidRDefault="006B2F20" w:rsidP="009B4773"/>
    <w:p w14:paraId="52BCF950" w14:textId="77777777" w:rsidR="006B2F20" w:rsidRDefault="006B2F20" w:rsidP="00513832"/>
  </w:endnote>
  <w:endnote w:type="continuationSeparator" w:id="0">
    <w:p w14:paraId="67F0A343" w14:textId="77777777" w:rsidR="006B2F20" w:rsidRDefault="006B2F20" w:rsidP="005A20E2">
      <w:pPr>
        <w:spacing w:after="0"/>
      </w:pPr>
      <w:r>
        <w:continuationSeparator/>
      </w:r>
    </w:p>
    <w:p w14:paraId="15B4419F" w14:textId="77777777" w:rsidR="006B2F20" w:rsidRDefault="006B2F20"/>
    <w:p w14:paraId="3F46230A" w14:textId="77777777" w:rsidR="006B2F20" w:rsidRDefault="006B2F20" w:rsidP="009B4773"/>
    <w:p w14:paraId="00BB0BE8" w14:textId="77777777" w:rsidR="006B2F20" w:rsidRDefault="006B2F20"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Noto IKEA Latin">
    <w:altName w:val="Calibri"/>
    <w:charset w:val="00"/>
    <w:family w:val="swiss"/>
    <w:pitch w:val="variable"/>
    <w:sig w:usb0="A00002FF" w:usb1="0000201B"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A3A70"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AF16C"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80162"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30840EEA" wp14:editId="553CEF8A">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2861B53E"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840EEA"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" filled="f" stroked="f">
              <v:textbox inset="0,0,0,0">
                <w:txbxContent>
                  <w:p w14:paraId="2861B53E"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C2C41"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p w14:paraId="29FA6500" w14:textId="77777777" w:rsidR="007D2C96" w:rsidRDefault="007D2C96" w:rsidP="00F8411A">
    <w:pPr>
      <w:pStyle w:val="Footer"/>
      <w:rPr>
        <w:noProo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D5BA"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p w14:paraId="5DADFD8F" w14:textId="77777777" w:rsidR="007D2C96" w:rsidRDefault="007D2C96" w:rsidP="00F8411A">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6AC20" w14:textId="77777777" w:rsidR="006B2F20" w:rsidRDefault="006B2F20" w:rsidP="005A20E2">
      <w:pPr>
        <w:spacing w:after="0"/>
      </w:pPr>
      <w:r>
        <w:separator/>
      </w:r>
    </w:p>
    <w:p w14:paraId="7D9608F6" w14:textId="77777777" w:rsidR="006B2F20" w:rsidRDefault="006B2F20"/>
    <w:p w14:paraId="7FE2AE30" w14:textId="77777777" w:rsidR="006B2F20" w:rsidRDefault="006B2F20" w:rsidP="009B4773"/>
    <w:p w14:paraId="36416C23" w14:textId="77777777" w:rsidR="006B2F20" w:rsidRDefault="006B2F20" w:rsidP="00513832"/>
  </w:footnote>
  <w:footnote w:type="continuationSeparator" w:id="0">
    <w:p w14:paraId="1892B1F4" w14:textId="77777777" w:rsidR="006B2F20" w:rsidRDefault="006B2F20" w:rsidP="005A20E2">
      <w:pPr>
        <w:spacing w:after="0"/>
      </w:pPr>
      <w:r>
        <w:continuationSeparator/>
      </w:r>
    </w:p>
    <w:p w14:paraId="4EC197DC" w14:textId="77777777" w:rsidR="006B2F20" w:rsidRDefault="006B2F20"/>
    <w:p w14:paraId="73EBB1EE" w14:textId="77777777" w:rsidR="006B2F20" w:rsidRDefault="006B2F20" w:rsidP="009B4773"/>
    <w:p w14:paraId="3415DD97" w14:textId="77777777" w:rsidR="006B2F20" w:rsidRDefault="006B2F20"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EB07C" w14:textId="05DB993B" w:rsidR="007D2C96" w:rsidRDefault="007D2C96" w:rsidP="005A20E2">
    <w:pPr>
      <w:pStyle w:val="Header"/>
      <w:tabs>
        <w:tab w:val="clear" w:pos="9689"/>
        <w:tab w:val="right" w:pos="11057"/>
      </w:tabs>
      <w:ind w:left="-1134" w:right="-1085"/>
    </w:pPr>
  </w:p>
  <w:p w14:paraId="06D54A0F"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277C" w14:textId="226E0F66" w:rsidR="007D2C96" w:rsidRDefault="00412D43" w:rsidP="0003123C">
    <w:pPr>
      <w:pStyle w:val="Header"/>
      <w:spacing w:before="0"/>
    </w:pPr>
    <w:r>
      <w:rPr>
        <w:rStyle w:val="SubtleEmphasis"/>
      </w:rPr>
      <w:t>Retour</w:t>
    </w:r>
    <w:r w:rsidR="00DA6804">
      <w:rPr>
        <w:rStyle w:val="SubtleEmphasis"/>
      </w:rPr>
      <w:t>Ma</w:t>
    </w:r>
    <w:r>
      <w:rPr>
        <w:rStyle w:val="SubtleEmphasis"/>
      </w:rPr>
      <w:t>t</w:t>
    </w:r>
    <w:r w:rsidR="00DA6804">
      <w:rPr>
        <w:rStyle w:val="SubtleEmphasis"/>
      </w:rPr>
      <w:t>r</w:t>
    </w:r>
    <w:r>
      <w:rPr>
        <w:rStyle w:val="SubtleEmphasis"/>
      </w:rPr>
      <w:t>as</w:t>
    </w:r>
    <w:r w:rsidR="007D2C96">
      <w:rPr>
        <w:rStyle w:val="SubtleEmphasis"/>
      </w:rPr>
      <w:br/>
    </w:r>
    <w:r w:rsidR="008D197B">
      <w:rPr>
        <w:rStyle w:val="Emphasis"/>
      </w:rPr>
      <w:t>Strategic</w:t>
    </w:r>
    <w:r w:rsidR="00DA6804">
      <w:rPr>
        <w:rStyle w:val="Emphasis"/>
      </w:rPr>
      <w:t xml:space="preserve"> </w:t>
    </w:r>
    <w:r w:rsidR="0089181A">
      <w:rPr>
        <w:rStyle w:val="Emphasis"/>
      </w:rPr>
      <w:t>Plan</w:t>
    </w:r>
    <w:r w:rsidR="007D2C96">
      <w:rPr>
        <w:noProof/>
      </w:rPr>
      <mc:AlternateContent>
        <mc:Choice Requires="wps">
          <w:drawing>
            <wp:anchor distT="45720" distB="45720" distL="114300" distR="114300" simplePos="0" relativeHeight="251692032" behindDoc="1" locked="0" layoutInCell="1" allowOverlap="1" wp14:anchorId="664BAF9F" wp14:editId="4EC774F6">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EB38623"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4BAF9F"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0EB38623" w14:textId="77777777" w:rsidR="007D2C96" w:rsidRDefault="007D2C96" w:rsidP="0003123C"/>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6B229"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DBE5FE2" wp14:editId="2B711BB2">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1C7A221C"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BE5FE2"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AiKQ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" fillcolor="#f0cda1 [3204]" stroked="f">
              <v:fill opacity="32896f"/>
              <v:textbox inset="20mm,8mm">
                <w:txbxContent>
                  <w:p w14:paraId="1C7A221C" w14:textId="77777777" w:rsidR="007D2C96" w:rsidRDefault="007D2C96" w:rsidP="004411FB"/>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B3D74"/>
    <w:multiLevelType w:val="hybridMultilevel"/>
    <w:tmpl w:val="9AA41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6173" w:hanging="360"/>
      </w:pPr>
      <w:rPr>
        <w:rFonts w:ascii="Symbol" w:hAnsi="Symbol" w:hint="default"/>
        <w:color w:val="107082" w:themeColor="accent2"/>
        <w:u w:color="F0CDA1" w:themeColor="accent1"/>
      </w:rPr>
    </w:lvl>
    <w:lvl w:ilvl="1" w:tplc="04090003">
      <w:start w:val="1"/>
      <w:numFmt w:val="bullet"/>
      <w:lvlText w:val="o"/>
      <w:lvlJc w:val="left"/>
      <w:pPr>
        <w:ind w:left="6893" w:hanging="360"/>
      </w:pPr>
      <w:rPr>
        <w:rFonts w:ascii="Courier New" w:hAnsi="Courier New" w:cs="Courier New" w:hint="default"/>
      </w:rPr>
    </w:lvl>
    <w:lvl w:ilvl="2" w:tplc="04090005" w:tentative="1">
      <w:start w:val="1"/>
      <w:numFmt w:val="bullet"/>
      <w:lvlText w:val=""/>
      <w:lvlJc w:val="left"/>
      <w:pPr>
        <w:ind w:left="7613" w:hanging="360"/>
      </w:pPr>
      <w:rPr>
        <w:rFonts w:ascii="Wingdings" w:hAnsi="Wingdings" w:hint="default"/>
      </w:rPr>
    </w:lvl>
    <w:lvl w:ilvl="3" w:tplc="04090001" w:tentative="1">
      <w:start w:val="1"/>
      <w:numFmt w:val="bullet"/>
      <w:lvlText w:val=""/>
      <w:lvlJc w:val="left"/>
      <w:pPr>
        <w:ind w:left="8333" w:hanging="360"/>
      </w:pPr>
      <w:rPr>
        <w:rFonts w:ascii="Symbol" w:hAnsi="Symbol" w:hint="default"/>
      </w:rPr>
    </w:lvl>
    <w:lvl w:ilvl="4" w:tplc="04090003" w:tentative="1">
      <w:start w:val="1"/>
      <w:numFmt w:val="bullet"/>
      <w:lvlText w:val="o"/>
      <w:lvlJc w:val="left"/>
      <w:pPr>
        <w:ind w:left="9053" w:hanging="360"/>
      </w:pPr>
      <w:rPr>
        <w:rFonts w:ascii="Courier New" w:hAnsi="Courier New" w:cs="Courier New" w:hint="default"/>
      </w:rPr>
    </w:lvl>
    <w:lvl w:ilvl="5" w:tplc="04090005" w:tentative="1">
      <w:start w:val="1"/>
      <w:numFmt w:val="bullet"/>
      <w:lvlText w:val=""/>
      <w:lvlJc w:val="left"/>
      <w:pPr>
        <w:ind w:left="9773" w:hanging="360"/>
      </w:pPr>
      <w:rPr>
        <w:rFonts w:ascii="Wingdings" w:hAnsi="Wingdings" w:hint="default"/>
      </w:rPr>
    </w:lvl>
    <w:lvl w:ilvl="6" w:tplc="04090001" w:tentative="1">
      <w:start w:val="1"/>
      <w:numFmt w:val="bullet"/>
      <w:lvlText w:val=""/>
      <w:lvlJc w:val="left"/>
      <w:pPr>
        <w:ind w:left="10493" w:hanging="360"/>
      </w:pPr>
      <w:rPr>
        <w:rFonts w:ascii="Symbol" w:hAnsi="Symbol" w:hint="default"/>
      </w:rPr>
    </w:lvl>
    <w:lvl w:ilvl="7" w:tplc="04090003" w:tentative="1">
      <w:start w:val="1"/>
      <w:numFmt w:val="bullet"/>
      <w:lvlText w:val="o"/>
      <w:lvlJc w:val="left"/>
      <w:pPr>
        <w:ind w:left="11213" w:hanging="360"/>
      </w:pPr>
      <w:rPr>
        <w:rFonts w:ascii="Courier New" w:hAnsi="Courier New" w:cs="Courier New" w:hint="default"/>
      </w:rPr>
    </w:lvl>
    <w:lvl w:ilvl="8" w:tplc="04090005" w:tentative="1">
      <w:start w:val="1"/>
      <w:numFmt w:val="bullet"/>
      <w:lvlText w:val=""/>
      <w:lvlJc w:val="left"/>
      <w:pPr>
        <w:ind w:left="11933" w:hanging="360"/>
      </w:pPr>
      <w:rPr>
        <w:rFonts w:ascii="Wingdings" w:hAnsi="Wingdings" w:hint="default"/>
      </w:rPr>
    </w:lvl>
  </w:abstractNum>
  <w:abstractNum w:abstractNumId="5" w15:restartNumberingAfterBreak="0">
    <w:nsid w:val="05682443"/>
    <w:multiLevelType w:val="hybridMultilevel"/>
    <w:tmpl w:val="D1566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D7FBE"/>
    <w:multiLevelType w:val="multilevel"/>
    <w:tmpl w:val="1CD099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9BF15DB"/>
    <w:multiLevelType w:val="hybridMultilevel"/>
    <w:tmpl w:val="1F0EBF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F82FF8"/>
    <w:multiLevelType w:val="hybridMultilevel"/>
    <w:tmpl w:val="21042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1D1D79"/>
    <w:multiLevelType w:val="hybridMultilevel"/>
    <w:tmpl w:val="DA74339C"/>
    <w:lvl w:ilvl="0" w:tplc="310AC4BC">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A19E5"/>
    <w:multiLevelType w:val="hybridMultilevel"/>
    <w:tmpl w:val="8280082E"/>
    <w:lvl w:ilvl="0" w:tplc="1034F75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D80521"/>
    <w:multiLevelType w:val="multilevel"/>
    <w:tmpl w:val="C48CC7DC"/>
    <w:lvl w:ilvl="0">
      <w:start w:val="1"/>
      <w:numFmt w:val="decimal"/>
      <w:lvlText w:val="%1."/>
      <w:lvlJc w:val="left"/>
      <w:pPr>
        <w:ind w:left="2563" w:hanging="720"/>
      </w:pPr>
      <w:rPr>
        <w:rFonts w:hint="default"/>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5435BEB"/>
    <w:multiLevelType w:val="hybridMultilevel"/>
    <w:tmpl w:val="546C48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186B"/>
    <w:multiLevelType w:val="hybridMultilevel"/>
    <w:tmpl w:val="85F46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A96BFA"/>
    <w:multiLevelType w:val="hybridMultilevel"/>
    <w:tmpl w:val="90AA73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93C79"/>
    <w:multiLevelType w:val="hybridMultilevel"/>
    <w:tmpl w:val="20885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E5BD4"/>
    <w:multiLevelType w:val="hybridMultilevel"/>
    <w:tmpl w:val="95A8F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C75BA"/>
    <w:multiLevelType w:val="hybridMultilevel"/>
    <w:tmpl w:val="208853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F172F4"/>
    <w:multiLevelType w:val="hybridMultilevel"/>
    <w:tmpl w:val="732833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24259"/>
    <w:multiLevelType w:val="hybridMultilevel"/>
    <w:tmpl w:val="EDA6AA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A61A25"/>
    <w:multiLevelType w:val="hybridMultilevel"/>
    <w:tmpl w:val="8714AEE2"/>
    <w:lvl w:ilvl="0" w:tplc="5E1E2A3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90A95"/>
    <w:multiLevelType w:val="hybridMultilevel"/>
    <w:tmpl w:val="B63C9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172DC7"/>
    <w:multiLevelType w:val="hybridMultilevel"/>
    <w:tmpl w:val="4176D064"/>
    <w:lvl w:ilvl="0" w:tplc="2586CB06">
      <w:start w:val="1"/>
      <w:numFmt w:val="decimal"/>
      <w:lvlText w:val="%1)"/>
      <w:lvlJc w:val="left"/>
      <w:pPr>
        <w:ind w:left="1380" w:hanging="360"/>
      </w:pPr>
      <w:rPr>
        <w:rFonts w:hint="default"/>
      </w:rPr>
    </w:lvl>
    <w:lvl w:ilvl="1" w:tplc="04090019">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5"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032A2"/>
    <w:multiLevelType w:val="hybridMultilevel"/>
    <w:tmpl w:val="721619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B95026"/>
    <w:multiLevelType w:val="hybridMultilevel"/>
    <w:tmpl w:val="B7BA08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4A47E3"/>
    <w:multiLevelType w:val="hybridMultilevel"/>
    <w:tmpl w:val="DFB4B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96AC5"/>
    <w:multiLevelType w:val="hybridMultilevel"/>
    <w:tmpl w:val="CA9421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614F1"/>
    <w:multiLevelType w:val="hybridMultilevel"/>
    <w:tmpl w:val="E974A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250FC"/>
    <w:multiLevelType w:val="multilevel"/>
    <w:tmpl w:val="C48CC7DC"/>
    <w:lvl w:ilvl="0">
      <w:start w:val="1"/>
      <w:numFmt w:val="decimal"/>
      <w:lvlText w:val="%1."/>
      <w:lvlJc w:val="left"/>
      <w:pPr>
        <w:ind w:left="4950" w:hanging="720"/>
      </w:pPr>
      <w:rPr>
        <w:rFonts w:hint="default"/>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5DA3478"/>
    <w:multiLevelType w:val="multilevel"/>
    <w:tmpl w:val="F900F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6BF08E3"/>
    <w:multiLevelType w:val="hybridMultilevel"/>
    <w:tmpl w:val="D25800C2"/>
    <w:lvl w:ilvl="0" w:tplc="D8BEABF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AB1996"/>
    <w:multiLevelType w:val="hybridMultilevel"/>
    <w:tmpl w:val="208853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E5D7B6B"/>
    <w:multiLevelType w:val="hybridMultilevel"/>
    <w:tmpl w:val="B96600D2"/>
    <w:lvl w:ilvl="0" w:tplc="7DB298D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960267"/>
    <w:multiLevelType w:val="hybridMultilevel"/>
    <w:tmpl w:val="C6BA6BB2"/>
    <w:lvl w:ilvl="0" w:tplc="C13CA18A">
      <w:start w:val="2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C3FEB"/>
    <w:multiLevelType w:val="hybridMultilevel"/>
    <w:tmpl w:val="721619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4850799">
    <w:abstractNumId w:val="4"/>
  </w:num>
  <w:num w:numId="2" w16cid:durableId="1999571977">
    <w:abstractNumId w:val="14"/>
  </w:num>
  <w:num w:numId="3" w16cid:durableId="239145630">
    <w:abstractNumId w:val="2"/>
  </w:num>
  <w:num w:numId="4" w16cid:durableId="607856162">
    <w:abstractNumId w:val="18"/>
  </w:num>
  <w:num w:numId="5" w16cid:durableId="101653676">
    <w:abstractNumId w:val="1"/>
  </w:num>
  <w:num w:numId="6" w16cid:durableId="264700423">
    <w:abstractNumId w:val="25"/>
  </w:num>
  <w:num w:numId="7" w16cid:durableId="746003566">
    <w:abstractNumId w:val="0"/>
  </w:num>
  <w:num w:numId="8" w16cid:durableId="932475967">
    <w:abstractNumId w:val="31"/>
  </w:num>
  <w:num w:numId="9" w16cid:durableId="47194217">
    <w:abstractNumId w:val="10"/>
  </w:num>
  <w:num w:numId="10" w16cid:durableId="237791380">
    <w:abstractNumId w:val="35"/>
  </w:num>
  <w:num w:numId="11" w16cid:durableId="340744090">
    <w:abstractNumId w:val="30"/>
  </w:num>
  <w:num w:numId="12" w16cid:durableId="909778743">
    <w:abstractNumId w:val="6"/>
  </w:num>
  <w:num w:numId="13" w16cid:durableId="1910727428">
    <w:abstractNumId w:val="9"/>
  </w:num>
  <w:num w:numId="14" w16cid:durableId="520243653">
    <w:abstractNumId w:val="17"/>
  </w:num>
  <w:num w:numId="15" w16cid:durableId="154955932">
    <w:abstractNumId w:val="5"/>
  </w:num>
  <w:num w:numId="16" w16cid:durableId="1030498424">
    <w:abstractNumId w:val="20"/>
  </w:num>
  <w:num w:numId="17" w16cid:durableId="1789661083">
    <w:abstractNumId w:val="11"/>
  </w:num>
  <w:num w:numId="18" w16cid:durableId="953099983">
    <w:abstractNumId w:val="36"/>
  </w:num>
  <w:num w:numId="19" w16cid:durableId="157188086">
    <w:abstractNumId w:val="16"/>
  </w:num>
  <w:num w:numId="20" w16cid:durableId="1015765336">
    <w:abstractNumId w:val="34"/>
  </w:num>
  <w:num w:numId="21" w16cid:durableId="900167588">
    <w:abstractNumId w:val="19"/>
  </w:num>
  <w:num w:numId="22" w16cid:durableId="307632893">
    <w:abstractNumId w:val="26"/>
  </w:num>
  <w:num w:numId="23" w16cid:durableId="292250000">
    <w:abstractNumId w:val="7"/>
  </w:num>
  <w:num w:numId="24" w16cid:durableId="1283344763">
    <w:abstractNumId w:val="37"/>
  </w:num>
  <w:num w:numId="25" w16cid:durableId="1763182841">
    <w:abstractNumId w:val="32"/>
  </w:num>
  <w:num w:numId="26" w16cid:durableId="1674599962">
    <w:abstractNumId w:val="27"/>
  </w:num>
  <w:num w:numId="27" w16cid:durableId="1432043952">
    <w:abstractNumId w:val="29"/>
  </w:num>
  <w:num w:numId="28" w16cid:durableId="2081521137">
    <w:abstractNumId w:val="15"/>
  </w:num>
  <w:num w:numId="29" w16cid:durableId="1984117051">
    <w:abstractNumId w:val="3"/>
  </w:num>
  <w:num w:numId="30" w16cid:durableId="444813570">
    <w:abstractNumId w:val="28"/>
  </w:num>
  <w:num w:numId="31" w16cid:durableId="407773061">
    <w:abstractNumId w:val="23"/>
  </w:num>
  <w:num w:numId="32" w16cid:durableId="1927881059">
    <w:abstractNumId w:val="24"/>
  </w:num>
  <w:num w:numId="33" w16cid:durableId="1847789557">
    <w:abstractNumId w:val="33"/>
  </w:num>
  <w:num w:numId="34" w16cid:durableId="772170716">
    <w:abstractNumId w:val="22"/>
  </w:num>
  <w:num w:numId="35" w16cid:durableId="2012367791">
    <w:abstractNumId w:val="13"/>
  </w:num>
  <w:num w:numId="36" w16cid:durableId="408576266">
    <w:abstractNumId w:val="21"/>
  </w:num>
  <w:num w:numId="37" w16cid:durableId="1187137467">
    <w:abstractNumId w:val="8"/>
  </w:num>
  <w:num w:numId="38" w16cid:durableId="107250698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58"/>
    <w:rsid w:val="00000789"/>
    <w:rsid w:val="0000092E"/>
    <w:rsid w:val="00003408"/>
    <w:rsid w:val="0000696D"/>
    <w:rsid w:val="00007A4C"/>
    <w:rsid w:val="0001067E"/>
    <w:rsid w:val="00012A83"/>
    <w:rsid w:val="0001330E"/>
    <w:rsid w:val="0001599C"/>
    <w:rsid w:val="00017C3C"/>
    <w:rsid w:val="00021F2E"/>
    <w:rsid w:val="000220DE"/>
    <w:rsid w:val="000227E5"/>
    <w:rsid w:val="00022A6B"/>
    <w:rsid w:val="00023FE0"/>
    <w:rsid w:val="00024D55"/>
    <w:rsid w:val="00026530"/>
    <w:rsid w:val="00026EAE"/>
    <w:rsid w:val="0002771D"/>
    <w:rsid w:val="00030292"/>
    <w:rsid w:val="0003123C"/>
    <w:rsid w:val="00032A10"/>
    <w:rsid w:val="000403C8"/>
    <w:rsid w:val="00041150"/>
    <w:rsid w:val="00042B0E"/>
    <w:rsid w:val="00043294"/>
    <w:rsid w:val="00043FFE"/>
    <w:rsid w:val="0004403D"/>
    <w:rsid w:val="00044074"/>
    <w:rsid w:val="0004430C"/>
    <w:rsid w:val="00046156"/>
    <w:rsid w:val="000502CF"/>
    <w:rsid w:val="000504BB"/>
    <w:rsid w:val="000504CA"/>
    <w:rsid w:val="000511AF"/>
    <w:rsid w:val="00051A24"/>
    <w:rsid w:val="00052523"/>
    <w:rsid w:val="00052EEE"/>
    <w:rsid w:val="00060C00"/>
    <w:rsid w:val="000612A6"/>
    <w:rsid w:val="00065C8B"/>
    <w:rsid w:val="00066CA7"/>
    <w:rsid w:val="00066DE2"/>
    <w:rsid w:val="00067A93"/>
    <w:rsid w:val="00071CB7"/>
    <w:rsid w:val="000728C1"/>
    <w:rsid w:val="00073F5B"/>
    <w:rsid w:val="00077931"/>
    <w:rsid w:val="000811A0"/>
    <w:rsid w:val="000816BB"/>
    <w:rsid w:val="00082BD9"/>
    <w:rsid w:val="00084E91"/>
    <w:rsid w:val="000861BB"/>
    <w:rsid w:val="00087B3A"/>
    <w:rsid w:val="000900B6"/>
    <w:rsid w:val="000933FA"/>
    <w:rsid w:val="000936CE"/>
    <w:rsid w:val="00096BE1"/>
    <w:rsid w:val="000974D5"/>
    <w:rsid w:val="000A3B88"/>
    <w:rsid w:val="000A617F"/>
    <w:rsid w:val="000A6372"/>
    <w:rsid w:val="000A649E"/>
    <w:rsid w:val="000A7626"/>
    <w:rsid w:val="000B0845"/>
    <w:rsid w:val="000B14F4"/>
    <w:rsid w:val="000B1B5F"/>
    <w:rsid w:val="000B5DA2"/>
    <w:rsid w:val="000B6224"/>
    <w:rsid w:val="000C1AA2"/>
    <w:rsid w:val="000C1C28"/>
    <w:rsid w:val="000C2DE7"/>
    <w:rsid w:val="000C386D"/>
    <w:rsid w:val="000C3B35"/>
    <w:rsid w:val="000C5872"/>
    <w:rsid w:val="000C6429"/>
    <w:rsid w:val="000C690A"/>
    <w:rsid w:val="000D0D0C"/>
    <w:rsid w:val="000D5016"/>
    <w:rsid w:val="000E0979"/>
    <w:rsid w:val="000E0C96"/>
    <w:rsid w:val="000E1544"/>
    <w:rsid w:val="000E5804"/>
    <w:rsid w:val="000E6AE3"/>
    <w:rsid w:val="000E6BFF"/>
    <w:rsid w:val="000E7887"/>
    <w:rsid w:val="000E7A34"/>
    <w:rsid w:val="000F4C48"/>
    <w:rsid w:val="000F60DC"/>
    <w:rsid w:val="00100314"/>
    <w:rsid w:val="001014A5"/>
    <w:rsid w:val="00106B8F"/>
    <w:rsid w:val="0010766A"/>
    <w:rsid w:val="00107B56"/>
    <w:rsid w:val="00113373"/>
    <w:rsid w:val="001155CE"/>
    <w:rsid w:val="00120468"/>
    <w:rsid w:val="0012046F"/>
    <w:rsid w:val="001225D9"/>
    <w:rsid w:val="001241BA"/>
    <w:rsid w:val="00124370"/>
    <w:rsid w:val="00125DA5"/>
    <w:rsid w:val="001368C7"/>
    <w:rsid w:val="00143454"/>
    <w:rsid w:val="00152259"/>
    <w:rsid w:val="0015460E"/>
    <w:rsid w:val="00155279"/>
    <w:rsid w:val="0015547C"/>
    <w:rsid w:val="001560C4"/>
    <w:rsid w:val="0015655D"/>
    <w:rsid w:val="00160392"/>
    <w:rsid w:val="00161643"/>
    <w:rsid w:val="001633B1"/>
    <w:rsid w:val="0016424C"/>
    <w:rsid w:val="00164985"/>
    <w:rsid w:val="0017060D"/>
    <w:rsid w:val="001709E3"/>
    <w:rsid w:val="00170EE6"/>
    <w:rsid w:val="001716B0"/>
    <w:rsid w:val="00172062"/>
    <w:rsid w:val="001732A4"/>
    <w:rsid w:val="001737ED"/>
    <w:rsid w:val="001822FF"/>
    <w:rsid w:val="00183C71"/>
    <w:rsid w:val="00184B5A"/>
    <w:rsid w:val="00187D99"/>
    <w:rsid w:val="0019268C"/>
    <w:rsid w:val="00194C00"/>
    <w:rsid w:val="00195EBE"/>
    <w:rsid w:val="00196805"/>
    <w:rsid w:val="001968B0"/>
    <w:rsid w:val="00197C57"/>
    <w:rsid w:val="001A050D"/>
    <w:rsid w:val="001A089D"/>
    <w:rsid w:val="001A1BBF"/>
    <w:rsid w:val="001A5429"/>
    <w:rsid w:val="001A681D"/>
    <w:rsid w:val="001A7C0B"/>
    <w:rsid w:val="001B0A1D"/>
    <w:rsid w:val="001B1642"/>
    <w:rsid w:val="001B40A4"/>
    <w:rsid w:val="001C1C6D"/>
    <w:rsid w:val="001C4772"/>
    <w:rsid w:val="001C6D4E"/>
    <w:rsid w:val="001D046D"/>
    <w:rsid w:val="001D0516"/>
    <w:rsid w:val="001D1038"/>
    <w:rsid w:val="001D177E"/>
    <w:rsid w:val="001D1C22"/>
    <w:rsid w:val="001D27B9"/>
    <w:rsid w:val="001D4CE8"/>
    <w:rsid w:val="001D59C9"/>
    <w:rsid w:val="001D66D4"/>
    <w:rsid w:val="001D79B9"/>
    <w:rsid w:val="001E0760"/>
    <w:rsid w:val="001E078E"/>
    <w:rsid w:val="001E11F1"/>
    <w:rsid w:val="001E18D5"/>
    <w:rsid w:val="001E1AC5"/>
    <w:rsid w:val="001E1E58"/>
    <w:rsid w:val="001E2C80"/>
    <w:rsid w:val="001F1BDA"/>
    <w:rsid w:val="001F2688"/>
    <w:rsid w:val="001F3693"/>
    <w:rsid w:val="001F5A3B"/>
    <w:rsid w:val="001F6A76"/>
    <w:rsid w:val="001F776E"/>
    <w:rsid w:val="00201242"/>
    <w:rsid w:val="00204BB7"/>
    <w:rsid w:val="00205D86"/>
    <w:rsid w:val="0020612A"/>
    <w:rsid w:val="00206719"/>
    <w:rsid w:val="00210595"/>
    <w:rsid w:val="00210F91"/>
    <w:rsid w:val="00211555"/>
    <w:rsid w:val="00215BA5"/>
    <w:rsid w:val="002169D4"/>
    <w:rsid w:val="00223C0B"/>
    <w:rsid w:val="00230820"/>
    <w:rsid w:val="002325B0"/>
    <w:rsid w:val="00234FE7"/>
    <w:rsid w:val="00240312"/>
    <w:rsid w:val="0024342A"/>
    <w:rsid w:val="00247B17"/>
    <w:rsid w:val="00250C8B"/>
    <w:rsid w:val="002510F7"/>
    <w:rsid w:val="00251C7F"/>
    <w:rsid w:val="00252E4A"/>
    <w:rsid w:val="00261546"/>
    <w:rsid w:val="00263867"/>
    <w:rsid w:val="002642A8"/>
    <w:rsid w:val="00264C94"/>
    <w:rsid w:val="00265FA6"/>
    <w:rsid w:val="00270771"/>
    <w:rsid w:val="00272FE4"/>
    <w:rsid w:val="00274376"/>
    <w:rsid w:val="00274AA6"/>
    <w:rsid w:val="0027500C"/>
    <w:rsid w:val="00284E2E"/>
    <w:rsid w:val="00295D32"/>
    <w:rsid w:val="002963F5"/>
    <w:rsid w:val="002966BA"/>
    <w:rsid w:val="002A137B"/>
    <w:rsid w:val="002A4A93"/>
    <w:rsid w:val="002A78A9"/>
    <w:rsid w:val="002B3428"/>
    <w:rsid w:val="002B3CEC"/>
    <w:rsid w:val="002D66F6"/>
    <w:rsid w:val="002D77D0"/>
    <w:rsid w:val="002E0946"/>
    <w:rsid w:val="002E0CE7"/>
    <w:rsid w:val="002E2356"/>
    <w:rsid w:val="002E77A6"/>
    <w:rsid w:val="002F196D"/>
    <w:rsid w:val="002F41A7"/>
    <w:rsid w:val="00301586"/>
    <w:rsid w:val="00302368"/>
    <w:rsid w:val="003056D6"/>
    <w:rsid w:val="0031130D"/>
    <w:rsid w:val="00314A6F"/>
    <w:rsid w:val="00326473"/>
    <w:rsid w:val="003300FA"/>
    <w:rsid w:val="003307EA"/>
    <w:rsid w:val="003325A1"/>
    <w:rsid w:val="00332ECD"/>
    <w:rsid w:val="00334394"/>
    <w:rsid w:val="00336911"/>
    <w:rsid w:val="00341112"/>
    <w:rsid w:val="003417FB"/>
    <w:rsid w:val="0034312B"/>
    <w:rsid w:val="00347AF5"/>
    <w:rsid w:val="00352547"/>
    <w:rsid w:val="00352F01"/>
    <w:rsid w:val="00354B67"/>
    <w:rsid w:val="00360D43"/>
    <w:rsid w:val="00360F98"/>
    <w:rsid w:val="00362478"/>
    <w:rsid w:val="00371100"/>
    <w:rsid w:val="003718D8"/>
    <w:rsid w:val="00373A9C"/>
    <w:rsid w:val="00374322"/>
    <w:rsid w:val="00374421"/>
    <w:rsid w:val="00376F3C"/>
    <w:rsid w:val="00377FB7"/>
    <w:rsid w:val="00386DE7"/>
    <w:rsid w:val="0038742B"/>
    <w:rsid w:val="003903B5"/>
    <w:rsid w:val="00390CE3"/>
    <w:rsid w:val="0039485F"/>
    <w:rsid w:val="00396F6C"/>
    <w:rsid w:val="003A1338"/>
    <w:rsid w:val="003A2480"/>
    <w:rsid w:val="003A327E"/>
    <w:rsid w:val="003A42C8"/>
    <w:rsid w:val="003A597E"/>
    <w:rsid w:val="003A6F44"/>
    <w:rsid w:val="003A7262"/>
    <w:rsid w:val="003B1838"/>
    <w:rsid w:val="003B2E32"/>
    <w:rsid w:val="003B3309"/>
    <w:rsid w:val="003B3A7D"/>
    <w:rsid w:val="003B5758"/>
    <w:rsid w:val="003B668A"/>
    <w:rsid w:val="003B7676"/>
    <w:rsid w:val="003C07C1"/>
    <w:rsid w:val="003C11D7"/>
    <w:rsid w:val="003C581F"/>
    <w:rsid w:val="003C6CDE"/>
    <w:rsid w:val="003D0072"/>
    <w:rsid w:val="003D057C"/>
    <w:rsid w:val="003D3253"/>
    <w:rsid w:val="003D59A7"/>
    <w:rsid w:val="003D5F25"/>
    <w:rsid w:val="003D6347"/>
    <w:rsid w:val="003D7862"/>
    <w:rsid w:val="003E05E6"/>
    <w:rsid w:val="003E28D8"/>
    <w:rsid w:val="003E307F"/>
    <w:rsid w:val="003E3D56"/>
    <w:rsid w:val="003E78A7"/>
    <w:rsid w:val="003E7EA8"/>
    <w:rsid w:val="003F0714"/>
    <w:rsid w:val="003F13B0"/>
    <w:rsid w:val="003F3450"/>
    <w:rsid w:val="003F4518"/>
    <w:rsid w:val="003F4F14"/>
    <w:rsid w:val="003F56C7"/>
    <w:rsid w:val="003F5F4A"/>
    <w:rsid w:val="003F604F"/>
    <w:rsid w:val="003F77E8"/>
    <w:rsid w:val="004020D0"/>
    <w:rsid w:val="00403423"/>
    <w:rsid w:val="00404A48"/>
    <w:rsid w:val="00405044"/>
    <w:rsid w:val="00406FAE"/>
    <w:rsid w:val="0040798C"/>
    <w:rsid w:val="00407DD5"/>
    <w:rsid w:val="00412D43"/>
    <w:rsid w:val="004162E7"/>
    <w:rsid w:val="0041675F"/>
    <w:rsid w:val="00420CD2"/>
    <w:rsid w:val="00423C21"/>
    <w:rsid w:val="00423FBA"/>
    <w:rsid w:val="0042407E"/>
    <w:rsid w:val="00425E98"/>
    <w:rsid w:val="004262DD"/>
    <w:rsid w:val="0042646F"/>
    <w:rsid w:val="00432BBD"/>
    <w:rsid w:val="00435096"/>
    <w:rsid w:val="004411FB"/>
    <w:rsid w:val="004431B3"/>
    <w:rsid w:val="00443212"/>
    <w:rsid w:val="00443AA7"/>
    <w:rsid w:val="004458D5"/>
    <w:rsid w:val="00447818"/>
    <w:rsid w:val="00447EF5"/>
    <w:rsid w:val="00453ECA"/>
    <w:rsid w:val="00453F29"/>
    <w:rsid w:val="004565DE"/>
    <w:rsid w:val="004614F9"/>
    <w:rsid w:val="0046330A"/>
    <w:rsid w:val="0046481D"/>
    <w:rsid w:val="004713DF"/>
    <w:rsid w:val="00471461"/>
    <w:rsid w:val="004727D5"/>
    <w:rsid w:val="00472CCF"/>
    <w:rsid w:val="00480EBC"/>
    <w:rsid w:val="004811B6"/>
    <w:rsid w:val="004903E5"/>
    <w:rsid w:val="00491CAF"/>
    <w:rsid w:val="0049284C"/>
    <w:rsid w:val="004928A8"/>
    <w:rsid w:val="004938E2"/>
    <w:rsid w:val="00493EC0"/>
    <w:rsid w:val="00495909"/>
    <w:rsid w:val="00495C76"/>
    <w:rsid w:val="004A0809"/>
    <w:rsid w:val="004A26F9"/>
    <w:rsid w:val="004A6390"/>
    <w:rsid w:val="004A71D4"/>
    <w:rsid w:val="004B10BB"/>
    <w:rsid w:val="004B175E"/>
    <w:rsid w:val="004B1D8F"/>
    <w:rsid w:val="004B2DFE"/>
    <w:rsid w:val="004B374B"/>
    <w:rsid w:val="004B5251"/>
    <w:rsid w:val="004B5613"/>
    <w:rsid w:val="004B5779"/>
    <w:rsid w:val="004B7B92"/>
    <w:rsid w:val="004C1A9F"/>
    <w:rsid w:val="004C5D8A"/>
    <w:rsid w:val="004C5E09"/>
    <w:rsid w:val="004C698C"/>
    <w:rsid w:val="004C7B3E"/>
    <w:rsid w:val="004D1EE0"/>
    <w:rsid w:val="004D24D9"/>
    <w:rsid w:val="004E05D3"/>
    <w:rsid w:val="004E16F5"/>
    <w:rsid w:val="004E1CFA"/>
    <w:rsid w:val="004E2621"/>
    <w:rsid w:val="004E3796"/>
    <w:rsid w:val="004E5D02"/>
    <w:rsid w:val="004E67B3"/>
    <w:rsid w:val="004F176C"/>
    <w:rsid w:val="004F7555"/>
    <w:rsid w:val="0050014D"/>
    <w:rsid w:val="0050277A"/>
    <w:rsid w:val="00512F2D"/>
    <w:rsid w:val="005136A0"/>
    <w:rsid w:val="00513832"/>
    <w:rsid w:val="00514268"/>
    <w:rsid w:val="00517458"/>
    <w:rsid w:val="005211E1"/>
    <w:rsid w:val="00526C37"/>
    <w:rsid w:val="00526E47"/>
    <w:rsid w:val="00527C42"/>
    <w:rsid w:val="00533047"/>
    <w:rsid w:val="00535AD9"/>
    <w:rsid w:val="00535CB8"/>
    <w:rsid w:val="0053689D"/>
    <w:rsid w:val="00537DF3"/>
    <w:rsid w:val="0054049F"/>
    <w:rsid w:val="0054142F"/>
    <w:rsid w:val="00550F48"/>
    <w:rsid w:val="00562331"/>
    <w:rsid w:val="0056308F"/>
    <w:rsid w:val="00571346"/>
    <w:rsid w:val="00573933"/>
    <w:rsid w:val="00576F24"/>
    <w:rsid w:val="00577B45"/>
    <w:rsid w:val="0058069C"/>
    <w:rsid w:val="00581D7E"/>
    <w:rsid w:val="00582487"/>
    <w:rsid w:val="00582807"/>
    <w:rsid w:val="00584839"/>
    <w:rsid w:val="005851CA"/>
    <w:rsid w:val="005900C8"/>
    <w:rsid w:val="0059153C"/>
    <w:rsid w:val="005919AF"/>
    <w:rsid w:val="005933C9"/>
    <w:rsid w:val="0059545D"/>
    <w:rsid w:val="00595885"/>
    <w:rsid w:val="005A0B76"/>
    <w:rsid w:val="005A20E2"/>
    <w:rsid w:val="005A51B8"/>
    <w:rsid w:val="005B3466"/>
    <w:rsid w:val="005B3702"/>
    <w:rsid w:val="005B3771"/>
    <w:rsid w:val="005B53AF"/>
    <w:rsid w:val="005B5EAF"/>
    <w:rsid w:val="005B6A1A"/>
    <w:rsid w:val="005C30BC"/>
    <w:rsid w:val="005C3585"/>
    <w:rsid w:val="005D2146"/>
    <w:rsid w:val="005D389C"/>
    <w:rsid w:val="005D3E39"/>
    <w:rsid w:val="005D772B"/>
    <w:rsid w:val="005E1EC5"/>
    <w:rsid w:val="005E254A"/>
    <w:rsid w:val="005F323D"/>
    <w:rsid w:val="005F34E5"/>
    <w:rsid w:val="005F6388"/>
    <w:rsid w:val="005F6E16"/>
    <w:rsid w:val="00600890"/>
    <w:rsid w:val="00600910"/>
    <w:rsid w:val="006011F0"/>
    <w:rsid w:val="00601BCC"/>
    <w:rsid w:val="0060293E"/>
    <w:rsid w:val="0060449A"/>
    <w:rsid w:val="00605088"/>
    <w:rsid w:val="0060596A"/>
    <w:rsid w:val="0060623E"/>
    <w:rsid w:val="00606B92"/>
    <w:rsid w:val="00613850"/>
    <w:rsid w:val="00613858"/>
    <w:rsid w:val="00613FED"/>
    <w:rsid w:val="006209AC"/>
    <w:rsid w:val="0062447C"/>
    <w:rsid w:val="00626FD8"/>
    <w:rsid w:val="00631899"/>
    <w:rsid w:val="006329E1"/>
    <w:rsid w:val="00632CCB"/>
    <w:rsid w:val="00633E73"/>
    <w:rsid w:val="0063455D"/>
    <w:rsid w:val="006411DB"/>
    <w:rsid w:val="0064276C"/>
    <w:rsid w:val="0065229E"/>
    <w:rsid w:val="0065386D"/>
    <w:rsid w:val="00655308"/>
    <w:rsid w:val="00656912"/>
    <w:rsid w:val="00663996"/>
    <w:rsid w:val="00664450"/>
    <w:rsid w:val="00664C0F"/>
    <w:rsid w:val="006668AD"/>
    <w:rsid w:val="00666BA7"/>
    <w:rsid w:val="00670919"/>
    <w:rsid w:val="006726F4"/>
    <w:rsid w:val="00676017"/>
    <w:rsid w:val="00676944"/>
    <w:rsid w:val="00677A3D"/>
    <w:rsid w:val="00682CAF"/>
    <w:rsid w:val="00686B88"/>
    <w:rsid w:val="00690211"/>
    <w:rsid w:val="00690535"/>
    <w:rsid w:val="006936EB"/>
    <w:rsid w:val="00695777"/>
    <w:rsid w:val="006967C6"/>
    <w:rsid w:val="006A359E"/>
    <w:rsid w:val="006A3886"/>
    <w:rsid w:val="006A3A7C"/>
    <w:rsid w:val="006A42E7"/>
    <w:rsid w:val="006A7891"/>
    <w:rsid w:val="006A7AA6"/>
    <w:rsid w:val="006B0154"/>
    <w:rsid w:val="006B2383"/>
    <w:rsid w:val="006B2BC1"/>
    <w:rsid w:val="006B2F20"/>
    <w:rsid w:val="006B6605"/>
    <w:rsid w:val="006B6EB4"/>
    <w:rsid w:val="006B74BB"/>
    <w:rsid w:val="006C07E8"/>
    <w:rsid w:val="006C091B"/>
    <w:rsid w:val="006C0DC6"/>
    <w:rsid w:val="006C42CF"/>
    <w:rsid w:val="006C5718"/>
    <w:rsid w:val="006C7A17"/>
    <w:rsid w:val="006D0144"/>
    <w:rsid w:val="006D5D73"/>
    <w:rsid w:val="006E1F8C"/>
    <w:rsid w:val="006E3FC8"/>
    <w:rsid w:val="006E6E64"/>
    <w:rsid w:val="006F1C41"/>
    <w:rsid w:val="006F2D2A"/>
    <w:rsid w:val="006F7864"/>
    <w:rsid w:val="00700356"/>
    <w:rsid w:val="00700E51"/>
    <w:rsid w:val="00705CC1"/>
    <w:rsid w:val="00706EA7"/>
    <w:rsid w:val="007101A4"/>
    <w:rsid w:val="0071332F"/>
    <w:rsid w:val="00714BE6"/>
    <w:rsid w:val="00714E23"/>
    <w:rsid w:val="007157EF"/>
    <w:rsid w:val="00716410"/>
    <w:rsid w:val="007178F1"/>
    <w:rsid w:val="007218E8"/>
    <w:rsid w:val="00722B74"/>
    <w:rsid w:val="00722B91"/>
    <w:rsid w:val="00722E96"/>
    <w:rsid w:val="0072491C"/>
    <w:rsid w:val="00725C0C"/>
    <w:rsid w:val="00726EBA"/>
    <w:rsid w:val="007273D1"/>
    <w:rsid w:val="007301CB"/>
    <w:rsid w:val="00730516"/>
    <w:rsid w:val="00730D6B"/>
    <w:rsid w:val="0073193C"/>
    <w:rsid w:val="00732C51"/>
    <w:rsid w:val="00733207"/>
    <w:rsid w:val="007341DD"/>
    <w:rsid w:val="00734817"/>
    <w:rsid w:val="00736244"/>
    <w:rsid w:val="0073670F"/>
    <w:rsid w:val="007401B9"/>
    <w:rsid w:val="00740FCE"/>
    <w:rsid w:val="00742448"/>
    <w:rsid w:val="00743D29"/>
    <w:rsid w:val="00744B43"/>
    <w:rsid w:val="00746175"/>
    <w:rsid w:val="00753E67"/>
    <w:rsid w:val="00757824"/>
    <w:rsid w:val="00757EE2"/>
    <w:rsid w:val="0076059F"/>
    <w:rsid w:val="00761C3C"/>
    <w:rsid w:val="0076427F"/>
    <w:rsid w:val="00772791"/>
    <w:rsid w:val="00772DEA"/>
    <w:rsid w:val="00773BBF"/>
    <w:rsid w:val="00775FAB"/>
    <w:rsid w:val="0078388F"/>
    <w:rsid w:val="00787F57"/>
    <w:rsid w:val="00792485"/>
    <w:rsid w:val="0079353C"/>
    <w:rsid w:val="007A0092"/>
    <w:rsid w:val="007B1578"/>
    <w:rsid w:val="007B17C4"/>
    <w:rsid w:val="007B1F5A"/>
    <w:rsid w:val="007B27CB"/>
    <w:rsid w:val="007B3AB6"/>
    <w:rsid w:val="007B3F1C"/>
    <w:rsid w:val="007B583F"/>
    <w:rsid w:val="007B5AFF"/>
    <w:rsid w:val="007B5B4C"/>
    <w:rsid w:val="007B7784"/>
    <w:rsid w:val="007C0964"/>
    <w:rsid w:val="007C136F"/>
    <w:rsid w:val="007C5AC3"/>
    <w:rsid w:val="007C5AF4"/>
    <w:rsid w:val="007D1BF5"/>
    <w:rsid w:val="007D1EB7"/>
    <w:rsid w:val="007D2ABD"/>
    <w:rsid w:val="007D2C96"/>
    <w:rsid w:val="007D36E9"/>
    <w:rsid w:val="007D3996"/>
    <w:rsid w:val="007D5767"/>
    <w:rsid w:val="007D751B"/>
    <w:rsid w:val="007D77F0"/>
    <w:rsid w:val="007E1F59"/>
    <w:rsid w:val="007E597F"/>
    <w:rsid w:val="007F468D"/>
    <w:rsid w:val="007F735A"/>
    <w:rsid w:val="007F793B"/>
    <w:rsid w:val="008076E0"/>
    <w:rsid w:val="008105BF"/>
    <w:rsid w:val="00811384"/>
    <w:rsid w:val="00813EC8"/>
    <w:rsid w:val="0081656D"/>
    <w:rsid w:val="00816EDB"/>
    <w:rsid w:val="00817F8C"/>
    <w:rsid w:val="0082028D"/>
    <w:rsid w:val="00825CB3"/>
    <w:rsid w:val="00825F18"/>
    <w:rsid w:val="00832E14"/>
    <w:rsid w:val="0083428B"/>
    <w:rsid w:val="00836CE4"/>
    <w:rsid w:val="00841166"/>
    <w:rsid w:val="008418C8"/>
    <w:rsid w:val="008422E6"/>
    <w:rsid w:val="00843611"/>
    <w:rsid w:val="0084685C"/>
    <w:rsid w:val="0085752C"/>
    <w:rsid w:val="008604A5"/>
    <w:rsid w:val="00861329"/>
    <w:rsid w:val="00861A7A"/>
    <w:rsid w:val="00862FAF"/>
    <w:rsid w:val="00863B11"/>
    <w:rsid w:val="008656E0"/>
    <w:rsid w:val="008677AA"/>
    <w:rsid w:val="00870A39"/>
    <w:rsid w:val="00874224"/>
    <w:rsid w:val="00874D55"/>
    <w:rsid w:val="00875657"/>
    <w:rsid w:val="00876F99"/>
    <w:rsid w:val="008820B3"/>
    <w:rsid w:val="00882EDC"/>
    <w:rsid w:val="00884155"/>
    <w:rsid w:val="00886169"/>
    <w:rsid w:val="00886A06"/>
    <w:rsid w:val="0089181A"/>
    <w:rsid w:val="008924EC"/>
    <w:rsid w:val="00895F8C"/>
    <w:rsid w:val="008965F6"/>
    <w:rsid w:val="00896EAB"/>
    <w:rsid w:val="008A2B5E"/>
    <w:rsid w:val="008A3A6A"/>
    <w:rsid w:val="008B04E9"/>
    <w:rsid w:val="008B480E"/>
    <w:rsid w:val="008B4BAD"/>
    <w:rsid w:val="008C0A80"/>
    <w:rsid w:val="008C0AC1"/>
    <w:rsid w:val="008C18E5"/>
    <w:rsid w:val="008C1F5A"/>
    <w:rsid w:val="008C5035"/>
    <w:rsid w:val="008C5509"/>
    <w:rsid w:val="008D0858"/>
    <w:rsid w:val="008D1201"/>
    <w:rsid w:val="008D197B"/>
    <w:rsid w:val="008D2EF2"/>
    <w:rsid w:val="008D3386"/>
    <w:rsid w:val="008D4D66"/>
    <w:rsid w:val="008D4FF1"/>
    <w:rsid w:val="008D552B"/>
    <w:rsid w:val="008D6E8F"/>
    <w:rsid w:val="008E0F50"/>
    <w:rsid w:val="008E2EB8"/>
    <w:rsid w:val="008E3A18"/>
    <w:rsid w:val="008E434B"/>
    <w:rsid w:val="008E441C"/>
    <w:rsid w:val="008E4EAC"/>
    <w:rsid w:val="008F4649"/>
    <w:rsid w:val="008F46E8"/>
    <w:rsid w:val="008F51A4"/>
    <w:rsid w:val="008F704C"/>
    <w:rsid w:val="00900D49"/>
    <w:rsid w:val="0090206B"/>
    <w:rsid w:val="0090206C"/>
    <w:rsid w:val="00902998"/>
    <w:rsid w:val="00903DA4"/>
    <w:rsid w:val="009041D7"/>
    <w:rsid w:val="00906513"/>
    <w:rsid w:val="009127C6"/>
    <w:rsid w:val="00912C1B"/>
    <w:rsid w:val="0091653B"/>
    <w:rsid w:val="0092125E"/>
    <w:rsid w:val="00924319"/>
    <w:rsid w:val="00932D8B"/>
    <w:rsid w:val="009345A5"/>
    <w:rsid w:val="00937485"/>
    <w:rsid w:val="00940BBD"/>
    <w:rsid w:val="00944BF8"/>
    <w:rsid w:val="009500FA"/>
    <w:rsid w:val="0095010D"/>
    <w:rsid w:val="00952A7A"/>
    <w:rsid w:val="00952AE1"/>
    <w:rsid w:val="009534A5"/>
    <w:rsid w:val="00955472"/>
    <w:rsid w:val="00956398"/>
    <w:rsid w:val="00957EBE"/>
    <w:rsid w:val="00960CB3"/>
    <w:rsid w:val="00962064"/>
    <w:rsid w:val="00963D28"/>
    <w:rsid w:val="00971321"/>
    <w:rsid w:val="009741FA"/>
    <w:rsid w:val="00974BF8"/>
    <w:rsid w:val="00974DD3"/>
    <w:rsid w:val="009778A3"/>
    <w:rsid w:val="009834CE"/>
    <w:rsid w:val="00983964"/>
    <w:rsid w:val="00986761"/>
    <w:rsid w:val="00990483"/>
    <w:rsid w:val="009913EC"/>
    <w:rsid w:val="00992EE9"/>
    <w:rsid w:val="00993628"/>
    <w:rsid w:val="00994F0E"/>
    <w:rsid w:val="0099506E"/>
    <w:rsid w:val="00996F1E"/>
    <w:rsid w:val="009A07E4"/>
    <w:rsid w:val="009A2053"/>
    <w:rsid w:val="009A3B33"/>
    <w:rsid w:val="009A45A0"/>
    <w:rsid w:val="009A7350"/>
    <w:rsid w:val="009B35B5"/>
    <w:rsid w:val="009B4773"/>
    <w:rsid w:val="009C0777"/>
    <w:rsid w:val="009C3ABE"/>
    <w:rsid w:val="009C6D55"/>
    <w:rsid w:val="009D2556"/>
    <w:rsid w:val="009D49BC"/>
    <w:rsid w:val="009D5AB7"/>
    <w:rsid w:val="009D727F"/>
    <w:rsid w:val="009D7544"/>
    <w:rsid w:val="009E0B92"/>
    <w:rsid w:val="009E1F6B"/>
    <w:rsid w:val="009E4464"/>
    <w:rsid w:val="009E5693"/>
    <w:rsid w:val="009F34FF"/>
    <w:rsid w:val="009F5B70"/>
    <w:rsid w:val="009F7E55"/>
    <w:rsid w:val="00A030D8"/>
    <w:rsid w:val="00A05280"/>
    <w:rsid w:val="00A05A34"/>
    <w:rsid w:val="00A07C78"/>
    <w:rsid w:val="00A12E95"/>
    <w:rsid w:val="00A162A9"/>
    <w:rsid w:val="00A16549"/>
    <w:rsid w:val="00A21A22"/>
    <w:rsid w:val="00A229D5"/>
    <w:rsid w:val="00A22CF5"/>
    <w:rsid w:val="00A320C1"/>
    <w:rsid w:val="00A36FCD"/>
    <w:rsid w:val="00A41799"/>
    <w:rsid w:val="00A41EBD"/>
    <w:rsid w:val="00A41F84"/>
    <w:rsid w:val="00A46B4E"/>
    <w:rsid w:val="00A46C31"/>
    <w:rsid w:val="00A53121"/>
    <w:rsid w:val="00A53528"/>
    <w:rsid w:val="00A53F91"/>
    <w:rsid w:val="00A56CE1"/>
    <w:rsid w:val="00A624B9"/>
    <w:rsid w:val="00A62E6F"/>
    <w:rsid w:val="00A630FD"/>
    <w:rsid w:val="00A63DDC"/>
    <w:rsid w:val="00A64FE0"/>
    <w:rsid w:val="00A6643F"/>
    <w:rsid w:val="00A67D49"/>
    <w:rsid w:val="00A74908"/>
    <w:rsid w:val="00A7755D"/>
    <w:rsid w:val="00A83078"/>
    <w:rsid w:val="00A84B99"/>
    <w:rsid w:val="00A8549B"/>
    <w:rsid w:val="00A91213"/>
    <w:rsid w:val="00A92F64"/>
    <w:rsid w:val="00A960DC"/>
    <w:rsid w:val="00AA29B1"/>
    <w:rsid w:val="00AA37E9"/>
    <w:rsid w:val="00AA66D7"/>
    <w:rsid w:val="00AA72DE"/>
    <w:rsid w:val="00AB0792"/>
    <w:rsid w:val="00AB48D3"/>
    <w:rsid w:val="00AC100C"/>
    <w:rsid w:val="00AC2178"/>
    <w:rsid w:val="00AC3653"/>
    <w:rsid w:val="00AC4859"/>
    <w:rsid w:val="00AC5AB0"/>
    <w:rsid w:val="00AC6685"/>
    <w:rsid w:val="00AD0D3F"/>
    <w:rsid w:val="00AD122E"/>
    <w:rsid w:val="00AD147C"/>
    <w:rsid w:val="00AD7A63"/>
    <w:rsid w:val="00AE0241"/>
    <w:rsid w:val="00AE12C3"/>
    <w:rsid w:val="00AE3121"/>
    <w:rsid w:val="00AE3514"/>
    <w:rsid w:val="00AE3578"/>
    <w:rsid w:val="00AE5008"/>
    <w:rsid w:val="00AE5190"/>
    <w:rsid w:val="00AF0E8F"/>
    <w:rsid w:val="00AF41F3"/>
    <w:rsid w:val="00AF4B90"/>
    <w:rsid w:val="00B027BE"/>
    <w:rsid w:val="00B1230A"/>
    <w:rsid w:val="00B12B13"/>
    <w:rsid w:val="00B1550A"/>
    <w:rsid w:val="00B15F9A"/>
    <w:rsid w:val="00B24FCB"/>
    <w:rsid w:val="00B26302"/>
    <w:rsid w:val="00B302FA"/>
    <w:rsid w:val="00B31323"/>
    <w:rsid w:val="00B336E0"/>
    <w:rsid w:val="00B34DFB"/>
    <w:rsid w:val="00B37B3B"/>
    <w:rsid w:val="00B415C0"/>
    <w:rsid w:val="00B44C47"/>
    <w:rsid w:val="00B4555A"/>
    <w:rsid w:val="00B45A09"/>
    <w:rsid w:val="00B46F93"/>
    <w:rsid w:val="00B50DED"/>
    <w:rsid w:val="00B52DDB"/>
    <w:rsid w:val="00B54885"/>
    <w:rsid w:val="00B57756"/>
    <w:rsid w:val="00B57777"/>
    <w:rsid w:val="00B57F4F"/>
    <w:rsid w:val="00B600DF"/>
    <w:rsid w:val="00B60E64"/>
    <w:rsid w:val="00B641E6"/>
    <w:rsid w:val="00B648B4"/>
    <w:rsid w:val="00B669AE"/>
    <w:rsid w:val="00B66AFD"/>
    <w:rsid w:val="00B66B76"/>
    <w:rsid w:val="00B66D1C"/>
    <w:rsid w:val="00B66D32"/>
    <w:rsid w:val="00B71EC7"/>
    <w:rsid w:val="00B723F7"/>
    <w:rsid w:val="00B7467B"/>
    <w:rsid w:val="00B74A29"/>
    <w:rsid w:val="00B7636D"/>
    <w:rsid w:val="00B80CF1"/>
    <w:rsid w:val="00B8206C"/>
    <w:rsid w:val="00B85331"/>
    <w:rsid w:val="00B87DB5"/>
    <w:rsid w:val="00B90222"/>
    <w:rsid w:val="00B90485"/>
    <w:rsid w:val="00B90E89"/>
    <w:rsid w:val="00B9223D"/>
    <w:rsid w:val="00BA01EB"/>
    <w:rsid w:val="00BA2A38"/>
    <w:rsid w:val="00BA31C4"/>
    <w:rsid w:val="00BA5A6F"/>
    <w:rsid w:val="00BB02E6"/>
    <w:rsid w:val="00BB1F40"/>
    <w:rsid w:val="00BB3CE8"/>
    <w:rsid w:val="00BB44E6"/>
    <w:rsid w:val="00BB6CB8"/>
    <w:rsid w:val="00BC4AB3"/>
    <w:rsid w:val="00BC6DA1"/>
    <w:rsid w:val="00BD0C60"/>
    <w:rsid w:val="00BD1B12"/>
    <w:rsid w:val="00BD71B4"/>
    <w:rsid w:val="00BE0CB6"/>
    <w:rsid w:val="00BE5910"/>
    <w:rsid w:val="00BE73BD"/>
    <w:rsid w:val="00BF3149"/>
    <w:rsid w:val="00BF432D"/>
    <w:rsid w:val="00BF4ABD"/>
    <w:rsid w:val="00BF7B33"/>
    <w:rsid w:val="00C05505"/>
    <w:rsid w:val="00C1322A"/>
    <w:rsid w:val="00C15323"/>
    <w:rsid w:val="00C17BCF"/>
    <w:rsid w:val="00C22C8E"/>
    <w:rsid w:val="00C24304"/>
    <w:rsid w:val="00C24380"/>
    <w:rsid w:val="00C26EE6"/>
    <w:rsid w:val="00C2797F"/>
    <w:rsid w:val="00C317D3"/>
    <w:rsid w:val="00C3246A"/>
    <w:rsid w:val="00C3276A"/>
    <w:rsid w:val="00C32F39"/>
    <w:rsid w:val="00C33CA8"/>
    <w:rsid w:val="00C33D47"/>
    <w:rsid w:val="00C35C1F"/>
    <w:rsid w:val="00C406C0"/>
    <w:rsid w:val="00C4129D"/>
    <w:rsid w:val="00C44A9A"/>
    <w:rsid w:val="00C44CB2"/>
    <w:rsid w:val="00C45F0F"/>
    <w:rsid w:val="00C46402"/>
    <w:rsid w:val="00C47B97"/>
    <w:rsid w:val="00C47D84"/>
    <w:rsid w:val="00C500E6"/>
    <w:rsid w:val="00C51C02"/>
    <w:rsid w:val="00C53530"/>
    <w:rsid w:val="00C64150"/>
    <w:rsid w:val="00C651A0"/>
    <w:rsid w:val="00C6536D"/>
    <w:rsid w:val="00C65564"/>
    <w:rsid w:val="00C65A7A"/>
    <w:rsid w:val="00C701FC"/>
    <w:rsid w:val="00C71C75"/>
    <w:rsid w:val="00C71F19"/>
    <w:rsid w:val="00C75EF2"/>
    <w:rsid w:val="00C81E2A"/>
    <w:rsid w:val="00C87CC2"/>
    <w:rsid w:val="00C91EEB"/>
    <w:rsid w:val="00C92C38"/>
    <w:rsid w:val="00C967BA"/>
    <w:rsid w:val="00C97C16"/>
    <w:rsid w:val="00CA009A"/>
    <w:rsid w:val="00CA2AB9"/>
    <w:rsid w:val="00CA4594"/>
    <w:rsid w:val="00CA594E"/>
    <w:rsid w:val="00CA61D8"/>
    <w:rsid w:val="00CB1002"/>
    <w:rsid w:val="00CB2E39"/>
    <w:rsid w:val="00CB456E"/>
    <w:rsid w:val="00CB5606"/>
    <w:rsid w:val="00CB6B83"/>
    <w:rsid w:val="00CB6C71"/>
    <w:rsid w:val="00CB719F"/>
    <w:rsid w:val="00CB751C"/>
    <w:rsid w:val="00CC1D24"/>
    <w:rsid w:val="00CC1F25"/>
    <w:rsid w:val="00CC2DA1"/>
    <w:rsid w:val="00CC7EA3"/>
    <w:rsid w:val="00CD0785"/>
    <w:rsid w:val="00CD1D98"/>
    <w:rsid w:val="00CD5CE2"/>
    <w:rsid w:val="00CF0586"/>
    <w:rsid w:val="00CF1267"/>
    <w:rsid w:val="00CF415E"/>
    <w:rsid w:val="00CF499A"/>
    <w:rsid w:val="00CF5F08"/>
    <w:rsid w:val="00CF6510"/>
    <w:rsid w:val="00D005BD"/>
    <w:rsid w:val="00D01441"/>
    <w:rsid w:val="00D031D7"/>
    <w:rsid w:val="00D040D1"/>
    <w:rsid w:val="00D0758A"/>
    <w:rsid w:val="00D07703"/>
    <w:rsid w:val="00D110A9"/>
    <w:rsid w:val="00D11BDD"/>
    <w:rsid w:val="00D124D8"/>
    <w:rsid w:val="00D13200"/>
    <w:rsid w:val="00D146E9"/>
    <w:rsid w:val="00D1734B"/>
    <w:rsid w:val="00D24B3C"/>
    <w:rsid w:val="00D26769"/>
    <w:rsid w:val="00D27AF8"/>
    <w:rsid w:val="00D3665D"/>
    <w:rsid w:val="00D37F1C"/>
    <w:rsid w:val="00D40C2F"/>
    <w:rsid w:val="00D416FA"/>
    <w:rsid w:val="00D42C9A"/>
    <w:rsid w:val="00D4319C"/>
    <w:rsid w:val="00D4379F"/>
    <w:rsid w:val="00D43A56"/>
    <w:rsid w:val="00D500DB"/>
    <w:rsid w:val="00D50380"/>
    <w:rsid w:val="00D52A6A"/>
    <w:rsid w:val="00D5678A"/>
    <w:rsid w:val="00D56F43"/>
    <w:rsid w:val="00D6036A"/>
    <w:rsid w:val="00D6180A"/>
    <w:rsid w:val="00D63669"/>
    <w:rsid w:val="00D6543F"/>
    <w:rsid w:val="00D65595"/>
    <w:rsid w:val="00D70D4C"/>
    <w:rsid w:val="00D745A7"/>
    <w:rsid w:val="00D7489B"/>
    <w:rsid w:val="00D74E0C"/>
    <w:rsid w:val="00D75DD1"/>
    <w:rsid w:val="00D816E7"/>
    <w:rsid w:val="00D83966"/>
    <w:rsid w:val="00D864E0"/>
    <w:rsid w:val="00D906E4"/>
    <w:rsid w:val="00D91D46"/>
    <w:rsid w:val="00D92215"/>
    <w:rsid w:val="00D94688"/>
    <w:rsid w:val="00D94E0E"/>
    <w:rsid w:val="00D96A64"/>
    <w:rsid w:val="00D96CD3"/>
    <w:rsid w:val="00DA1776"/>
    <w:rsid w:val="00DA36CE"/>
    <w:rsid w:val="00DA6804"/>
    <w:rsid w:val="00DA6FFE"/>
    <w:rsid w:val="00DB14BA"/>
    <w:rsid w:val="00DB4C65"/>
    <w:rsid w:val="00DB5430"/>
    <w:rsid w:val="00DB5A2E"/>
    <w:rsid w:val="00DB6364"/>
    <w:rsid w:val="00DC0528"/>
    <w:rsid w:val="00DC1104"/>
    <w:rsid w:val="00DC211F"/>
    <w:rsid w:val="00DC2470"/>
    <w:rsid w:val="00DC3E5C"/>
    <w:rsid w:val="00DC40D9"/>
    <w:rsid w:val="00DC4808"/>
    <w:rsid w:val="00DC5B4D"/>
    <w:rsid w:val="00DC7466"/>
    <w:rsid w:val="00DC7E1C"/>
    <w:rsid w:val="00DD03B5"/>
    <w:rsid w:val="00DD3020"/>
    <w:rsid w:val="00DD5951"/>
    <w:rsid w:val="00DD7EFB"/>
    <w:rsid w:val="00DE16D8"/>
    <w:rsid w:val="00DE1763"/>
    <w:rsid w:val="00DE4AC5"/>
    <w:rsid w:val="00DE5BBE"/>
    <w:rsid w:val="00DE65A2"/>
    <w:rsid w:val="00DF11C6"/>
    <w:rsid w:val="00DF2110"/>
    <w:rsid w:val="00DF2DCC"/>
    <w:rsid w:val="00DF3212"/>
    <w:rsid w:val="00DF67BE"/>
    <w:rsid w:val="00E01D0E"/>
    <w:rsid w:val="00E01E5D"/>
    <w:rsid w:val="00E0462B"/>
    <w:rsid w:val="00E068F8"/>
    <w:rsid w:val="00E06CF2"/>
    <w:rsid w:val="00E15D61"/>
    <w:rsid w:val="00E16215"/>
    <w:rsid w:val="00E179E4"/>
    <w:rsid w:val="00E20A06"/>
    <w:rsid w:val="00E22F0A"/>
    <w:rsid w:val="00E237E8"/>
    <w:rsid w:val="00E23A05"/>
    <w:rsid w:val="00E2515E"/>
    <w:rsid w:val="00E261D7"/>
    <w:rsid w:val="00E31650"/>
    <w:rsid w:val="00E3244A"/>
    <w:rsid w:val="00E32845"/>
    <w:rsid w:val="00E33C6E"/>
    <w:rsid w:val="00E35169"/>
    <w:rsid w:val="00E36A9B"/>
    <w:rsid w:val="00E37712"/>
    <w:rsid w:val="00E403E2"/>
    <w:rsid w:val="00E404CD"/>
    <w:rsid w:val="00E419FB"/>
    <w:rsid w:val="00E42D09"/>
    <w:rsid w:val="00E43EC7"/>
    <w:rsid w:val="00E51965"/>
    <w:rsid w:val="00E519AD"/>
    <w:rsid w:val="00E53724"/>
    <w:rsid w:val="00E54FB5"/>
    <w:rsid w:val="00E552C1"/>
    <w:rsid w:val="00E552C8"/>
    <w:rsid w:val="00E653C4"/>
    <w:rsid w:val="00E671A6"/>
    <w:rsid w:val="00E7376B"/>
    <w:rsid w:val="00E75006"/>
    <w:rsid w:val="00E8345A"/>
    <w:rsid w:val="00E84350"/>
    <w:rsid w:val="00E84B4C"/>
    <w:rsid w:val="00E85863"/>
    <w:rsid w:val="00E85D3D"/>
    <w:rsid w:val="00E862EA"/>
    <w:rsid w:val="00E91AE4"/>
    <w:rsid w:val="00E96873"/>
    <w:rsid w:val="00E97705"/>
    <w:rsid w:val="00EA0789"/>
    <w:rsid w:val="00EA10F3"/>
    <w:rsid w:val="00EA1A3F"/>
    <w:rsid w:val="00EA431D"/>
    <w:rsid w:val="00EA6661"/>
    <w:rsid w:val="00EA73B4"/>
    <w:rsid w:val="00EB1022"/>
    <w:rsid w:val="00EB35A3"/>
    <w:rsid w:val="00EC19C6"/>
    <w:rsid w:val="00EC19F3"/>
    <w:rsid w:val="00EC2359"/>
    <w:rsid w:val="00EC4BCD"/>
    <w:rsid w:val="00EC4E2E"/>
    <w:rsid w:val="00EC73C8"/>
    <w:rsid w:val="00EC7B0D"/>
    <w:rsid w:val="00ED108E"/>
    <w:rsid w:val="00ED1D40"/>
    <w:rsid w:val="00ED54F1"/>
    <w:rsid w:val="00ED7DAD"/>
    <w:rsid w:val="00EE043E"/>
    <w:rsid w:val="00EF379C"/>
    <w:rsid w:val="00EF4A3B"/>
    <w:rsid w:val="00EF5C05"/>
    <w:rsid w:val="00EF76F3"/>
    <w:rsid w:val="00F00FEB"/>
    <w:rsid w:val="00F03B0D"/>
    <w:rsid w:val="00F0483A"/>
    <w:rsid w:val="00F06295"/>
    <w:rsid w:val="00F07350"/>
    <w:rsid w:val="00F117D3"/>
    <w:rsid w:val="00F1233A"/>
    <w:rsid w:val="00F1353D"/>
    <w:rsid w:val="00F13DAB"/>
    <w:rsid w:val="00F200B0"/>
    <w:rsid w:val="00F219BB"/>
    <w:rsid w:val="00F21C8D"/>
    <w:rsid w:val="00F24CB9"/>
    <w:rsid w:val="00F25319"/>
    <w:rsid w:val="00F3147B"/>
    <w:rsid w:val="00F31AFD"/>
    <w:rsid w:val="00F32E21"/>
    <w:rsid w:val="00F33F5E"/>
    <w:rsid w:val="00F349F4"/>
    <w:rsid w:val="00F34F5F"/>
    <w:rsid w:val="00F3691C"/>
    <w:rsid w:val="00F379BC"/>
    <w:rsid w:val="00F44C02"/>
    <w:rsid w:val="00F45501"/>
    <w:rsid w:val="00F47826"/>
    <w:rsid w:val="00F51B8F"/>
    <w:rsid w:val="00F5626B"/>
    <w:rsid w:val="00F568EB"/>
    <w:rsid w:val="00F57001"/>
    <w:rsid w:val="00F573BC"/>
    <w:rsid w:val="00F60840"/>
    <w:rsid w:val="00F639B0"/>
    <w:rsid w:val="00F70F1D"/>
    <w:rsid w:val="00F71559"/>
    <w:rsid w:val="00F72354"/>
    <w:rsid w:val="00F7561F"/>
    <w:rsid w:val="00F75B86"/>
    <w:rsid w:val="00F7604A"/>
    <w:rsid w:val="00F77933"/>
    <w:rsid w:val="00F81E9F"/>
    <w:rsid w:val="00F83AD5"/>
    <w:rsid w:val="00F8411A"/>
    <w:rsid w:val="00F85DAA"/>
    <w:rsid w:val="00F94601"/>
    <w:rsid w:val="00FA02B1"/>
    <w:rsid w:val="00FA182A"/>
    <w:rsid w:val="00FA4965"/>
    <w:rsid w:val="00FA55C4"/>
    <w:rsid w:val="00FA750A"/>
    <w:rsid w:val="00FB2542"/>
    <w:rsid w:val="00FB306D"/>
    <w:rsid w:val="00FB3FA6"/>
    <w:rsid w:val="00FB49FA"/>
    <w:rsid w:val="00FB5B0E"/>
    <w:rsid w:val="00FC1405"/>
    <w:rsid w:val="00FC4755"/>
    <w:rsid w:val="00FC6AE9"/>
    <w:rsid w:val="00FC6C8E"/>
    <w:rsid w:val="00FC77C7"/>
    <w:rsid w:val="00FD33BB"/>
    <w:rsid w:val="00FD5A3D"/>
    <w:rsid w:val="00FE36E8"/>
    <w:rsid w:val="00FE536A"/>
    <w:rsid w:val="00FE7812"/>
    <w:rsid w:val="00FF0913"/>
    <w:rsid w:val="00FF3306"/>
    <w:rsid w:val="00FF55E2"/>
    <w:rsid w:val="00FF5FFC"/>
    <w:rsid w:val="00FF7EFE"/>
    <w:rsid w:val="4FF31515"/>
    <w:rsid w:val="735B5E21"/>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66167"/>
  <w15:chartTrackingRefBased/>
  <w15:docId w15:val="{46E510F2-94CE-42F9-B003-5B34F254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table" w:styleId="GridTable4-Accent1">
    <w:name w:val="Grid Table 4 Accent 1"/>
    <w:basedOn w:val="TableNormal"/>
    <w:uiPriority w:val="49"/>
    <w:rsid w:val="00164985"/>
    <w:pPr>
      <w:spacing w:after="0" w:line="240" w:lineRule="auto"/>
    </w:pPr>
    <w:tblPr>
      <w:tblStyleRowBandSize w:val="1"/>
      <w:tblStyleColBandSize w:val="1"/>
      <w:tblBorders>
        <w:top w:val="single" w:sz="4" w:space="0" w:color="F6E0C6" w:themeColor="accent1" w:themeTint="99"/>
        <w:left w:val="single" w:sz="4" w:space="0" w:color="F6E0C6" w:themeColor="accent1" w:themeTint="99"/>
        <w:bottom w:val="single" w:sz="4" w:space="0" w:color="F6E0C6" w:themeColor="accent1" w:themeTint="99"/>
        <w:right w:val="single" w:sz="4" w:space="0" w:color="F6E0C6" w:themeColor="accent1" w:themeTint="99"/>
        <w:insideH w:val="single" w:sz="4" w:space="0" w:color="F6E0C6" w:themeColor="accent1" w:themeTint="99"/>
        <w:insideV w:val="single" w:sz="4" w:space="0" w:color="F6E0C6" w:themeColor="accent1" w:themeTint="99"/>
      </w:tblBorders>
    </w:tblPr>
    <w:tblStylePr w:type="firstRow">
      <w:rPr>
        <w:b/>
        <w:bCs/>
        <w:color w:val="FFFFFF" w:themeColor="background1"/>
      </w:rPr>
      <w:tblPr/>
      <w:tcPr>
        <w:tcBorders>
          <w:top w:val="single" w:sz="4" w:space="0" w:color="F0CDA1" w:themeColor="accent1"/>
          <w:left w:val="single" w:sz="4" w:space="0" w:color="F0CDA1" w:themeColor="accent1"/>
          <w:bottom w:val="single" w:sz="4" w:space="0" w:color="F0CDA1" w:themeColor="accent1"/>
          <w:right w:val="single" w:sz="4" w:space="0" w:color="F0CDA1" w:themeColor="accent1"/>
          <w:insideH w:val="nil"/>
          <w:insideV w:val="nil"/>
        </w:tcBorders>
        <w:shd w:val="clear" w:color="auto" w:fill="F0CDA1" w:themeFill="accent1"/>
      </w:tcPr>
    </w:tblStylePr>
    <w:tblStylePr w:type="lastRow">
      <w:rPr>
        <w:b/>
        <w:bCs/>
      </w:rPr>
      <w:tblPr/>
      <w:tcPr>
        <w:tcBorders>
          <w:top w:val="double" w:sz="4" w:space="0" w:color="F0CDA1" w:themeColor="accent1"/>
        </w:tcBorders>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paragraph" w:styleId="CommentText">
    <w:name w:val="annotation text"/>
    <w:basedOn w:val="Normal"/>
    <w:link w:val="CommentTextChar"/>
    <w:uiPriority w:val="99"/>
    <w:unhideWhenUsed/>
    <w:rsid w:val="001F776E"/>
    <w:pPr>
      <w:spacing w:line="240" w:lineRule="auto"/>
    </w:pPr>
    <w:rPr>
      <w:sz w:val="20"/>
      <w:szCs w:val="20"/>
    </w:rPr>
  </w:style>
  <w:style w:type="character" w:customStyle="1" w:styleId="CommentTextChar">
    <w:name w:val="Comment Text Char"/>
    <w:basedOn w:val="DefaultParagraphFont"/>
    <w:link w:val="CommentText"/>
    <w:uiPriority w:val="99"/>
    <w:rsid w:val="001F776E"/>
    <w:rPr>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rsid w:val="001F776E"/>
    <w:rPr>
      <w:b/>
      <w:bCs/>
    </w:rPr>
  </w:style>
  <w:style w:type="character" w:customStyle="1" w:styleId="CommentSubjectChar">
    <w:name w:val="Comment Subject Char"/>
    <w:basedOn w:val="CommentTextChar"/>
    <w:link w:val="CommentSubject"/>
    <w:uiPriority w:val="99"/>
    <w:semiHidden/>
    <w:rsid w:val="001F776E"/>
    <w:rPr>
      <w:b/>
      <w:bCs/>
      <w:color w:val="595959" w:themeColor="text1" w:themeTint="A6"/>
      <w:sz w:val="20"/>
      <w:szCs w:val="20"/>
    </w:rPr>
  </w:style>
  <w:style w:type="table" w:styleId="TableGridLight">
    <w:name w:val="Grid Table Light"/>
    <w:basedOn w:val="TableNormal"/>
    <w:uiPriority w:val="40"/>
    <w:rsid w:val="009A73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6">
    <w:name w:val="List Table 3 Accent 6"/>
    <w:basedOn w:val="TableNormal"/>
    <w:uiPriority w:val="48"/>
    <w:rsid w:val="00B71EC7"/>
    <w:pPr>
      <w:spacing w:after="0" w:line="240" w:lineRule="auto"/>
    </w:pPr>
    <w:tblPr>
      <w:tblStyleRowBandSize w:val="1"/>
      <w:tblStyleColBandSize w:val="1"/>
      <w:tblBorders>
        <w:top w:val="single" w:sz="4" w:space="0" w:color="EC7216" w:themeColor="accent6"/>
        <w:left w:val="single" w:sz="4" w:space="0" w:color="EC7216" w:themeColor="accent6"/>
        <w:bottom w:val="single" w:sz="4" w:space="0" w:color="EC7216" w:themeColor="accent6"/>
        <w:right w:val="single" w:sz="4" w:space="0" w:color="EC7216" w:themeColor="accent6"/>
      </w:tblBorders>
    </w:tblPr>
    <w:tblStylePr w:type="firstRow">
      <w:rPr>
        <w:b/>
        <w:bCs/>
        <w:color w:val="FFFFFF" w:themeColor="background1"/>
      </w:rPr>
      <w:tblPr/>
      <w:tcPr>
        <w:shd w:val="clear" w:color="auto" w:fill="EC7216" w:themeFill="accent6"/>
      </w:tcPr>
    </w:tblStylePr>
    <w:tblStylePr w:type="lastRow">
      <w:rPr>
        <w:b/>
        <w:bCs/>
      </w:rPr>
      <w:tblPr/>
      <w:tcPr>
        <w:tcBorders>
          <w:top w:val="double" w:sz="4" w:space="0" w:color="EC721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7216" w:themeColor="accent6"/>
          <w:right w:val="single" w:sz="4" w:space="0" w:color="EC7216" w:themeColor="accent6"/>
        </w:tcBorders>
      </w:tcPr>
    </w:tblStylePr>
    <w:tblStylePr w:type="band1Horz">
      <w:tblPr/>
      <w:tcPr>
        <w:tcBorders>
          <w:top w:val="single" w:sz="4" w:space="0" w:color="EC7216" w:themeColor="accent6"/>
          <w:bottom w:val="single" w:sz="4" w:space="0" w:color="EC721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7216" w:themeColor="accent6"/>
          <w:left w:val="nil"/>
        </w:tcBorders>
      </w:tcPr>
    </w:tblStylePr>
    <w:tblStylePr w:type="swCell">
      <w:tblPr/>
      <w:tcPr>
        <w:tcBorders>
          <w:top w:val="double" w:sz="4" w:space="0" w:color="EC7216" w:themeColor="accent6"/>
          <w:right w:val="nil"/>
        </w:tcBorders>
      </w:tcPr>
    </w:tblStylePr>
  </w:style>
  <w:style w:type="table" w:styleId="ListTable3-Accent1">
    <w:name w:val="List Table 3 Accent 1"/>
    <w:basedOn w:val="TableNormal"/>
    <w:uiPriority w:val="48"/>
    <w:rsid w:val="001737ED"/>
    <w:pPr>
      <w:spacing w:after="0" w:line="240" w:lineRule="auto"/>
    </w:pPr>
    <w:tblPr>
      <w:tblStyleRowBandSize w:val="1"/>
      <w:tblStyleColBandSize w:val="1"/>
      <w:tblBorders>
        <w:top w:val="single" w:sz="4" w:space="0" w:color="F0CDA1" w:themeColor="accent1"/>
        <w:left w:val="single" w:sz="4" w:space="0" w:color="F0CDA1" w:themeColor="accent1"/>
        <w:bottom w:val="single" w:sz="4" w:space="0" w:color="F0CDA1" w:themeColor="accent1"/>
        <w:right w:val="single" w:sz="4" w:space="0" w:color="F0CDA1" w:themeColor="accent1"/>
      </w:tblBorders>
    </w:tblPr>
    <w:tblStylePr w:type="firstRow">
      <w:rPr>
        <w:b/>
        <w:bCs/>
        <w:color w:val="FFFFFF" w:themeColor="background1"/>
      </w:rPr>
      <w:tblPr/>
      <w:tcPr>
        <w:shd w:val="clear" w:color="auto" w:fill="F0CDA1" w:themeFill="accent1"/>
      </w:tcPr>
    </w:tblStylePr>
    <w:tblStylePr w:type="lastRow">
      <w:rPr>
        <w:b/>
        <w:bCs/>
      </w:rPr>
      <w:tblPr/>
      <w:tcPr>
        <w:tcBorders>
          <w:top w:val="double" w:sz="4" w:space="0" w:color="F0CDA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CDA1" w:themeColor="accent1"/>
          <w:right w:val="single" w:sz="4" w:space="0" w:color="F0CDA1" w:themeColor="accent1"/>
        </w:tcBorders>
      </w:tcPr>
    </w:tblStylePr>
    <w:tblStylePr w:type="band1Horz">
      <w:tblPr/>
      <w:tcPr>
        <w:tcBorders>
          <w:top w:val="single" w:sz="4" w:space="0" w:color="F0CDA1" w:themeColor="accent1"/>
          <w:bottom w:val="single" w:sz="4" w:space="0" w:color="F0CDA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CDA1" w:themeColor="accent1"/>
          <w:left w:val="nil"/>
        </w:tcBorders>
      </w:tcPr>
    </w:tblStylePr>
    <w:tblStylePr w:type="swCell">
      <w:tblPr/>
      <w:tcPr>
        <w:tcBorders>
          <w:top w:val="double" w:sz="4" w:space="0" w:color="F0CDA1" w:themeColor="accent1"/>
          <w:right w:val="nil"/>
        </w:tcBorders>
      </w:tcPr>
    </w:tblStylePr>
  </w:style>
  <w:style w:type="paragraph" w:styleId="FootnoteText">
    <w:name w:val="footnote text"/>
    <w:basedOn w:val="Normal"/>
    <w:link w:val="FootnoteTextChar"/>
    <w:uiPriority w:val="99"/>
    <w:semiHidden/>
    <w:unhideWhenUsed/>
    <w:rsid w:val="001737ED"/>
    <w:pPr>
      <w:spacing w:before="0" w:after="0" w:line="240" w:lineRule="auto"/>
    </w:pPr>
    <w:rPr>
      <w:color w:val="auto"/>
      <w:sz w:val="20"/>
      <w:szCs w:val="20"/>
    </w:rPr>
  </w:style>
  <w:style w:type="character" w:customStyle="1" w:styleId="FootnoteTextChar">
    <w:name w:val="Footnote Text Char"/>
    <w:basedOn w:val="DefaultParagraphFont"/>
    <w:link w:val="FootnoteText"/>
    <w:uiPriority w:val="99"/>
    <w:semiHidden/>
    <w:rsid w:val="001737ED"/>
    <w:rPr>
      <w:sz w:val="20"/>
      <w:szCs w:val="20"/>
    </w:rPr>
  </w:style>
  <w:style w:type="character" w:styleId="FootnoteReference">
    <w:name w:val="footnote reference"/>
    <w:basedOn w:val="DefaultParagraphFont"/>
    <w:uiPriority w:val="99"/>
    <w:semiHidden/>
    <w:unhideWhenUsed/>
    <w:rsid w:val="001737ED"/>
    <w:rPr>
      <w:vertAlign w:val="superscript"/>
    </w:rPr>
  </w:style>
  <w:style w:type="paragraph" w:styleId="Revision">
    <w:name w:val="Revision"/>
    <w:hidden/>
    <w:uiPriority w:val="99"/>
    <w:semiHidden/>
    <w:rsid w:val="009D7544"/>
    <w:pPr>
      <w:spacing w:after="0" w:line="240" w:lineRule="auto"/>
    </w:pPr>
    <w:rPr>
      <w:color w:val="595959" w:themeColor="text1" w:themeTint="A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32965">
      <w:bodyDiv w:val="1"/>
      <w:marLeft w:val="0"/>
      <w:marRight w:val="0"/>
      <w:marTop w:val="0"/>
      <w:marBottom w:val="0"/>
      <w:divBdr>
        <w:top w:val="none" w:sz="0" w:space="0" w:color="auto"/>
        <w:left w:val="none" w:sz="0" w:space="0" w:color="auto"/>
        <w:bottom w:val="none" w:sz="0" w:space="0" w:color="auto"/>
        <w:right w:val="none" w:sz="0" w:space="0" w:color="auto"/>
      </w:divBdr>
      <w:divsChild>
        <w:div w:id="866988865">
          <w:marLeft w:val="547"/>
          <w:marRight w:val="0"/>
          <w:marTop w:val="0"/>
          <w:marBottom w:val="0"/>
          <w:divBdr>
            <w:top w:val="none" w:sz="0" w:space="0" w:color="auto"/>
            <w:left w:val="none" w:sz="0" w:space="0" w:color="auto"/>
            <w:bottom w:val="none" w:sz="0" w:space="0" w:color="auto"/>
            <w:right w:val="none" w:sz="0" w:space="0" w:color="auto"/>
          </w:divBdr>
        </w:div>
        <w:div w:id="149255827">
          <w:marLeft w:val="547"/>
          <w:marRight w:val="0"/>
          <w:marTop w:val="0"/>
          <w:marBottom w:val="0"/>
          <w:divBdr>
            <w:top w:val="none" w:sz="0" w:space="0" w:color="auto"/>
            <w:left w:val="none" w:sz="0" w:space="0" w:color="auto"/>
            <w:bottom w:val="none" w:sz="0" w:space="0" w:color="auto"/>
            <w:right w:val="none" w:sz="0" w:space="0" w:color="auto"/>
          </w:divBdr>
        </w:div>
        <w:div w:id="1079909612">
          <w:marLeft w:val="547"/>
          <w:marRight w:val="0"/>
          <w:marTop w:val="0"/>
          <w:marBottom w:val="0"/>
          <w:divBdr>
            <w:top w:val="none" w:sz="0" w:space="0" w:color="auto"/>
            <w:left w:val="none" w:sz="0" w:space="0" w:color="auto"/>
            <w:bottom w:val="none" w:sz="0" w:space="0" w:color="auto"/>
            <w:right w:val="none" w:sz="0" w:space="0" w:color="auto"/>
          </w:divBdr>
        </w:div>
      </w:divsChild>
    </w:div>
    <w:div w:id="1767455504">
      <w:bodyDiv w:val="1"/>
      <w:marLeft w:val="0"/>
      <w:marRight w:val="0"/>
      <w:marTop w:val="0"/>
      <w:marBottom w:val="0"/>
      <w:divBdr>
        <w:top w:val="none" w:sz="0" w:space="0" w:color="auto"/>
        <w:left w:val="none" w:sz="0" w:space="0" w:color="auto"/>
        <w:bottom w:val="none" w:sz="0" w:space="0" w:color="auto"/>
        <w:right w:val="none" w:sz="0" w:space="0" w:color="auto"/>
      </w:divBdr>
      <w:divsChild>
        <w:div w:id="218327587">
          <w:marLeft w:val="547"/>
          <w:marRight w:val="0"/>
          <w:marTop w:val="0"/>
          <w:marBottom w:val="0"/>
          <w:divBdr>
            <w:top w:val="none" w:sz="0" w:space="0" w:color="auto"/>
            <w:left w:val="none" w:sz="0" w:space="0" w:color="auto"/>
            <w:bottom w:val="none" w:sz="0" w:space="0" w:color="auto"/>
            <w:right w:val="none" w:sz="0" w:space="0" w:color="auto"/>
          </w:divBdr>
        </w:div>
        <w:div w:id="975645978">
          <w:marLeft w:val="547"/>
          <w:marRight w:val="0"/>
          <w:marTop w:val="0"/>
          <w:marBottom w:val="0"/>
          <w:divBdr>
            <w:top w:val="none" w:sz="0" w:space="0" w:color="auto"/>
            <w:left w:val="none" w:sz="0" w:space="0" w:color="auto"/>
            <w:bottom w:val="none" w:sz="0" w:space="0" w:color="auto"/>
            <w:right w:val="none" w:sz="0" w:space="0" w:color="auto"/>
          </w:divBdr>
        </w:div>
        <w:div w:id="914051090">
          <w:marLeft w:val="547"/>
          <w:marRight w:val="0"/>
          <w:marTop w:val="0"/>
          <w:marBottom w:val="0"/>
          <w:divBdr>
            <w:top w:val="none" w:sz="0" w:space="0" w:color="auto"/>
            <w:left w:val="none" w:sz="0" w:space="0" w:color="auto"/>
            <w:bottom w:val="none" w:sz="0" w:space="0" w:color="auto"/>
            <w:right w:val="none" w:sz="0" w:space="0" w:color="auto"/>
          </w:divBdr>
        </w:div>
      </w:divsChild>
    </w:div>
    <w:div w:id="190921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pat12\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iweof-my.sharepoint.com/personal/alberic_pater_ingka_com/Documents/Desktop/SB/capact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1"/>
          <c:order val="1"/>
          <c:tx>
            <c:strRef>
              <c:f>dismantling!$A$32</c:f>
              <c:strCache>
                <c:ptCount val="1"/>
                <c:pt idx="0">
                  <c:v>PU foam</c:v>
                </c:pt>
              </c:strCache>
            </c:strRef>
          </c:tx>
          <c:spPr>
            <a:solidFill>
              <a:schemeClr val="accent2"/>
            </a:solidFill>
            <a:ln>
              <a:noFill/>
            </a:ln>
            <a:effectLst/>
          </c:spPr>
          <c:invertIfNegative val="0"/>
          <c:cat>
            <c:numRef>
              <c:f>dismantling!$D$3:$I$3</c:f>
              <c:numCache>
                <c:formatCode>General</c:formatCode>
                <c:ptCount val="6"/>
                <c:pt idx="0">
                  <c:v>2023</c:v>
                </c:pt>
                <c:pt idx="1">
                  <c:v>2024</c:v>
                </c:pt>
                <c:pt idx="2">
                  <c:v>2025</c:v>
                </c:pt>
                <c:pt idx="3">
                  <c:v>2026</c:v>
                </c:pt>
                <c:pt idx="4">
                  <c:v>2027</c:v>
                </c:pt>
                <c:pt idx="5">
                  <c:v>2028</c:v>
                </c:pt>
              </c:numCache>
            </c:numRef>
          </c:cat>
          <c:val>
            <c:numRef>
              <c:f>dismantling!$D$32:$I$32</c:f>
              <c:numCache>
                <c:formatCode>#,##0</c:formatCode>
                <c:ptCount val="6"/>
                <c:pt idx="0">
                  <c:v>5737.5</c:v>
                </c:pt>
                <c:pt idx="1">
                  <c:v>7225</c:v>
                </c:pt>
                <c:pt idx="2">
                  <c:v>10455</c:v>
                </c:pt>
                <c:pt idx="3">
                  <c:v>12750</c:v>
                </c:pt>
                <c:pt idx="4">
                  <c:v>15385</c:v>
                </c:pt>
                <c:pt idx="5">
                  <c:v>18615</c:v>
                </c:pt>
              </c:numCache>
            </c:numRef>
          </c:val>
          <c:extLst>
            <c:ext xmlns:c16="http://schemas.microsoft.com/office/drawing/2014/chart" uri="{C3380CC4-5D6E-409C-BE32-E72D297353CC}">
              <c16:uniqueId val="{00000000-AF31-442D-9D5C-4ED989D074FA}"/>
            </c:ext>
          </c:extLst>
        </c:ser>
        <c:ser>
          <c:idx val="2"/>
          <c:order val="2"/>
          <c:tx>
            <c:strRef>
              <c:f>dismantling!$A$33</c:f>
              <c:strCache>
                <c:ptCount val="1"/>
                <c:pt idx="0">
                  <c:v>latex &amp; mix foam</c:v>
                </c:pt>
              </c:strCache>
            </c:strRef>
          </c:tx>
          <c:spPr>
            <a:solidFill>
              <a:schemeClr val="accent3"/>
            </a:solidFill>
            <a:ln>
              <a:noFill/>
            </a:ln>
            <a:effectLst/>
          </c:spPr>
          <c:invertIfNegative val="0"/>
          <c:cat>
            <c:numRef>
              <c:f>dismantling!$D$3:$I$3</c:f>
              <c:numCache>
                <c:formatCode>General</c:formatCode>
                <c:ptCount val="6"/>
                <c:pt idx="0">
                  <c:v>2023</c:v>
                </c:pt>
                <c:pt idx="1">
                  <c:v>2024</c:v>
                </c:pt>
                <c:pt idx="2">
                  <c:v>2025</c:v>
                </c:pt>
                <c:pt idx="3">
                  <c:v>2026</c:v>
                </c:pt>
                <c:pt idx="4">
                  <c:v>2027</c:v>
                </c:pt>
                <c:pt idx="5">
                  <c:v>2028</c:v>
                </c:pt>
              </c:numCache>
            </c:numRef>
          </c:cat>
          <c:val>
            <c:numRef>
              <c:f>dismantling!$D$33:$I$33</c:f>
              <c:numCache>
                <c:formatCode>#,##0</c:formatCode>
                <c:ptCount val="6"/>
                <c:pt idx="0">
                  <c:v>1683</c:v>
                </c:pt>
                <c:pt idx="1">
                  <c:v>2312</c:v>
                </c:pt>
                <c:pt idx="2">
                  <c:v>3706</c:v>
                </c:pt>
                <c:pt idx="3">
                  <c:v>4675</c:v>
                </c:pt>
                <c:pt idx="4">
                  <c:v>5814</c:v>
                </c:pt>
                <c:pt idx="5">
                  <c:v>7140</c:v>
                </c:pt>
              </c:numCache>
            </c:numRef>
          </c:val>
          <c:extLst>
            <c:ext xmlns:c16="http://schemas.microsoft.com/office/drawing/2014/chart" uri="{C3380CC4-5D6E-409C-BE32-E72D297353CC}">
              <c16:uniqueId val="{00000001-AF31-442D-9D5C-4ED989D074FA}"/>
            </c:ext>
          </c:extLst>
        </c:ser>
        <c:ser>
          <c:idx val="3"/>
          <c:order val="3"/>
          <c:tx>
            <c:strRef>
              <c:f>Sheet2!#REF!</c:f>
              <c:strCache>
                <c:ptCount val="1"/>
                <c:pt idx="0">
                  <c:v>#REF!</c:v>
                </c:pt>
              </c:strCache>
            </c:strRef>
          </c:tx>
          <c:spPr>
            <a:solidFill>
              <a:schemeClr val="accent4"/>
            </a:solidFill>
            <a:ln>
              <a:noFill/>
            </a:ln>
            <a:effectLst/>
          </c:spPr>
          <c:invertIfNegative val="0"/>
          <c:cat>
            <c:numRef>
              <c:f>dismantling!$D$3:$I$3</c:f>
              <c:numCache>
                <c:formatCode>General</c:formatCode>
                <c:ptCount val="6"/>
                <c:pt idx="0">
                  <c:v>2023</c:v>
                </c:pt>
                <c:pt idx="1">
                  <c:v>2024</c:v>
                </c:pt>
                <c:pt idx="2">
                  <c:v>2025</c:v>
                </c:pt>
                <c:pt idx="3">
                  <c:v>2026</c:v>
                </c:pt>
                <c:pt idx="4">
                  <c:v>2027</c:v>
                </c:pt>
                <c:pt idx="5">
                  <c:v>2028</c:v>
                </c:pt>
              </c:numCache>
            </c:numRef>
          </c:cat>
          <c:val>
            <c:numRef>
              <c:f>Sheet2!#REF!</c:f>
              <c:numCache>
                <c:formatCode>General</c:formatCode>
                <c:ptCount val="1"/>
                <c:pt idx="0">
                  <c:v>1</c:v>
                </c:pt>
              </c:numCache>
            </c:numRef>
          </c:val>
          <c:extLst>
            <c:ext xmlns:c16="http://schemas.microsoft.com/office/drawing/2014/chart" uri="{C3380CC4-5D6E-409C-BE32-E72D297353CC}">
              <c16:uniqueId val="{00000002-AF31-442D-9D5C-4ED989D074FA}"/>
            </c:ext>
          </c:extLst>
        </c:ser>
        <c:ser>
          <c:idx val="4"/>
          <c:order val="4"/>
          <c:tx>
            <c:strRef>
              <c:f>dismantling!$A$35</c:f>
              <c:strCache>
                <c:ptCount val="1"/>
                <c:pt idx="0">
                  <c:v>metal</c:v>
                </c:pt>
              </c:strCache>
            </c:strRef>
          </c:tx>
          <c:spPr>
            <a:solidFill>
              <a:schemeClr val="accent5"/>
            </a:solidFill>
            <a:ln>
              <a:noFill/>
            </a:ln>
            <a:effectLst/>
          </c:spPr>
          <c:invertIfNegative val="0"/>
          <c:cat>
            <c:numRef>
              <c:f>dismantling!$D$3:$I$3</c:f>
              <c:numCache>
                <c:formatCode>General</c:formatCode>
                <c:ptCount val="6"/>
                <c:pt idx="0">
                  <c:v>2023</c:v>
                </c:pt>
                <c:pt idx="1">
                  <c:v>2024</c:v>
                </c:pt>
                <c:pt idx="2">
                  <c:v>2025</c:v>
                </c:pt>
                <c:pt idx="3">
                  <c:v>2026</c:v>
                </c:pt>
                <c:pt idx="4">
                  <c:v>2027</c:v>
                </c:pt>
                <c:pt idx="5">
                  <c:v>2028</c:v>
                </c:pt>
              </c:numCache>
            </c:numRef>
          </c:cat>
          <c:val>
            <c:numRef>
              <c:f>dismantling!$D$34:$I$34</c:f>
              <c:numCache>
                <c:formatCode>#,##0</c:formatCode>
                <c:ptCount val="6"/>
                <c:pt idx="0">
                  <c:v>5355.0002000000004</c:v>
                </c:pt>
                <c:pt idx="1">
                  <c:v>7395</c:v>
                </c:pt>
                <c:pt idx="2">
                  <c:v>11305</c:v>
                </c:pt>
                <c:pt idx="3">
                  <c:v>14280</c:v>
                </c:pt>
                <c:pt idx="4">
                  <c:v>17765</c:v>
                </c:pt>
                <c:pt idx="5">
                  <c:v>21590</c:v>
                </c:pt>
              </c:numCache>
            </c:numRef>
          </c:val>
          <c:extLst>
            <c:ext xmlns:c16="http://schemas.microsoft.com/office/drawing/2014/chart" uri="{C3380CC4-5D6E-409C-BE32-E72D297353CC}">
              <c16:uniqueId val="{00000003-AF31-442D-9D5C-4ED989D074FA}"/>
            </c:ext>
          </c:extLst>
        </c:ser>
        <c:ser>
          <c:idx val="6"/>
          <c:order val="6"/>
          <c:tx>
            <c:strRef>
              <c:f>dismantling!$A$34</c:f>
              <c:strCache>
                <c:ptCount val="1"/>
                <c:pt idx="0">
                  <c:v>textiles</c:v>
                </c:pt>
              </c:strCache>
            </c:strRef>
          </c:tx>
          <c:spPr>
            <a:solidFill>
              <a:schemeClr val="accent1">
                <a:lumMod val="60000"/>
              </a:schemeClr>
            </a:solidFill>
            <a:ln>
              <a:noFill/>
            </a:ln>
            <a:effectLst/>
          </c:spPr>
          <c:invertIfNegative val="0"/>
          <c:val>
            <c:numRef>
              <c:f>dismantling!$D$34:$I$34</c:f>
              <c:numCache>
                <c:formatCode>#,##0</c:formatCode>
                <c:ptCount val="6"/>
                <c:pt idx="0">
                  <c:v>5355.0002000000004</c:v>
                </c:pt>
                <c:pt idx="1">
                  <c:v>7395</c:v>
                </c:pt>
                <c:pt idx="2">
                  <c:v>11305</c:v>
                </c:pt>
                <c:pt idx="3">
                  <c:v>14280</c:v>
                </c:pt>
                <c:pt idx="4">
                  <c:v>17765</c:v>
                </c:pt>
                <c:pt idx="5">
                  <c:v>21590</c:v>
                </c:pt>
              </c:numCache>
            </c:numRef>
          </c:val>
          <c:extLst>
            <c:ext xmlns:c16="http://schemas.microsoft.com/office/drawing/2014/chart" uri="{C3380CC4-5D6E-409C-BE32-E72D297353CC}">
              <c16:uniqueId val="{00000004-AF31-442D-9D5C-4ED989D074FA}"/>
            </c:ext>
          </c:extLst>
        </c:ser>
        <c:dLbls>
          <c:showLegendKey val="0"/>
          <c:showVal val="0"/>
          <c:showCatName val="0"/>
          <c:showSerName val="0"/>
          <c:showPercent val="0"/>
          <c:showBubbleSize val="0"/>
        </c:dLbls>
        <c:gapWidth val="150"/>
        <c:overlap val="100"/>
        <c:axId val="1983860847"/>
        <c:axId val="1983863247"/>
        <c:extLst>
          <c:ext xmlns:c15="http://schemas.microsoft.com/office/drawing/2012/chart" uri="{02D57815-91ED-43cb-92C2-25804820EDAC}">
            <c15:filteredBarSeries>
              <c15:ser>
                <c:idx val="5"/>
                <c:order val="5"/>
                <c:spPr>
                  <a:solidFill>
                    <a:schemeClr val="accent6"/>
                  </a:solidFill>
                  <a:ln>
                    <a:noFill/>
                  </a:ln>
                  <a:effectLst/>
                </c:spPr>
                <c:invertIfNegative val="0"/>
                <c:cat>
                  <c:numRef>
                    <c:extLst>
                      <c:ext uri="{02D57815-91ED-43cb-92C2-25804820EDAC}">
                        <c15:formulaRef>
                          <c15:sqref>dismantling!$D$3:$I$3</c15:sqref>
                        </c15:formulaRef>
                      </c:ext>
                    </c:extLst>
                    <c:numCache>
                      <c:formatCode>General</c:formatCode>
                      <c:ptCount val="6"/>
                      <c:pt idx="0">
                        <c:v>2023</c:v>
                      </c:pt>
                      <c:pt idx="1">
                        <c:v>2024</c:v>
                      </c:pt>
                      <c:pt idx="2">
                        <c:v>2025</c:v>
                      </c:pt>
                      <c:pt idx="3">
                        <c:v>2026</c:v>
                      </c:pt>
                      <c:pt idx="4">
                        <c:v>2027</c:v>
                      </c:pt>
                      <c:pt idx="5">
                        <c:v>2028</c:v>
                      </c:pt>
                    </c:numCache>
                  </c:numRef>
                </c:cat>
                <c:val>
                  <c:numRef>
                    <c:extLst>
                      <c:ext uri="{02D57815-91ED-43cb-92C2-25804820EDAC}">
                        <c15:formulaRef>
                          <c15:sqref>dismantling!$D$35:$I$35</c15:sqref>
                        </c15:formulaRef>
                      </c:ext>
                    </c:extLst>
                    <c:numCache>
                      <c:formatCode>#,##0</c:formatCode>
                      <c:ptCount val="6"/>
                      <c:pt idx="0">
                        <c:v>6120</c:v>
                      </c:pt>
                      <c:pt idx="1">
                        <c:v>7990</c:v>
                      </c:pt>
                      <c:pt idx="2">
                        <c:v>11390</c:v>
                      </c:pt>
                      <c:pt idx="3">
                        <c:v>13940</c:v>
                      </c:pt>
                      <c:pt idx="4">
                        <c:v>16830</c:v>
                      </c:pt>
                      <c:pt idx="5">
                        <c:v>20400</c:v>
                      </c:pt>
                    </c:numCache>
                  </c:numRef>
                </c:val>
                <c:extLst>
                  <c:ext xmlns:c16="http://schemas.microsoft.com/office/drawing/2014/chart" uri="{C3380CC4-5D6E-409C-BE32-E72D297353CC}">
                    <c16:uniqueId val="{00000006-AF31-442D-9D5C-4ED989D074FA}"/>
                  </c:ext>
                </c:extLst>
              </c15:ser>
            </c15:filteredBarSeries>
          </c:ext>
        </c:extLst>
      </c:barChart>
      <c:lineChart>
        <c:grouping val="standard"/>
        <c:varyColors val="0"/>
        <c:ser>
          <c:idx val="0"/>
          <c:order val="0"/>
          <c:tx>
            <c:strRef>
              <c:f>dismantling!$A$31</c:f>
              <c:strCache>
                <c:ptCount val="1"/>
                <c:pt idx="0">
                  <c:v>mattresses</c:v>
                </c:pt>
              </c:strCache>
            </c:strRef>
          </c:tx>
          <c:spPr>
            <a:ln w="28575" cap="rnd">
              <a:solidFill>
                <a:schemeClr val="accent1"/>
              </a:solidFill>
              <a:round/>
            </a:ln>
            <a:effectLst/>
          </c:spPr>
          <c:marker>
            <c:symbol val="none"/>
          </c:marker>
          <c:cat>
            <c:numRef>
              <c:f>dismantling!$D$3:$I$3</c:f>
              <c:numCache>
                <c:formatCode>General</c:formatCode>
                <c:ptCount val="6"/>
                <c:pt idx="0">
                  <c:v>2023</c:v>
                </c:pt>
                <c:pt idx="1">
                  <c:v>2024</c:v>
                </c:pt>
                <c:pt idx="2">
                  <c:v>2025</c:v>
                </c:pt>
                <c:pt idx="3">
                  <c:v>2026</c:v>
                </c:pt>
                <c:pt idx="4">
                  <c:v>2027</c:v>
                </c:pt>
                <c:pt idx="5">
                  <c:v>2028</c:v>
                </c:pt>
              </c:numCache>
            </c:numRef>
          </c:cat>
          <c:val>
            <c:numRef>
              <c:f>dismantling!$D$31:$I$31</c:f>
              <c:numCache>
                <c:formatCode>#,##0</c:formatCode>
                <c:ptCount val="6"/>
                <c:pt idx="0">
                  <c:v>1350000</c:v>
                </c:pt>
                <c:pt idx="1">
                  <c:v>1800000</c:v>
                </c:pt>
                <c:pt idx="2">
                  <c:v>2700000</c:v>
                </c:pt>
                <c:pt idx="3">
                  <c:v>3350000</c:v>
                </c:pt>
                <c:pt idx="4">
                  <c:v>4100000</c:v>
                </c:pt>
                <c:pt idx="5">
                  <c:v>5000000</c:v>
                </c:pt>
              </c:numCache>
            </c:numRef>
          </c:val>
          <c:smooth val="0"/>
          <c:extLst>
            <c:ext xmlns:c16="http://schemas.microsoft.com/office/drawing/2014/chart" uri="{C3380CC4-5D6E-409C-BE32-E72D297353CC}">
              <c16:uniqueId val="{00000005-AF31-442D-9D5C-4ED989D074FA}"/>
            </c:ext>
          </c:extLst>
        </c:ser>
        <c:dLbls>
          <c:showLegendKey val="0"/>
          <c:showVal val="0"/>
          <c:showCatName val="0"/>
          <c:showSerName val="0"/>
          <c:showPercent val="0"/>
          <c:showBubbleSize val="0"/>
        </c:dLbls>
        <c:marker val="1"/>
        <c:smooth val="0"/>
        <c:axId val="613016384"/>
        <c:axId val="613013504"/>
      </c:lineChart>
      <c:catAx>
        <c:axId val="19838608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983863247"/>
        <c:crosses val="autoZero"/>
        <c:auto val="1"/>
        <c:lblAlgn val="ctr"/>
        <c:lblOffset val="100"/>
        <c:noMultiLvlLbl val="0"/>
      </c:catAx>
      <c:valAx>
        <c:axId val="1983863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materials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h-TH"/>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983860847"/>
        <c:crosses val="autoZero"/>
        <c:crossBetween val="between"/>
      </c:valAx>
      <c:valAx>
        <c:axId val="61301350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mattresses dismantled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h-TH"/>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613016384"/>
        <c:crosses val="max"/>
        <c:crossBetween val="between"/>
      </c:valAx>
      <c:catAx>
        <c:axId val="613016384"/>
        <c:scaling>
          <c:orientation val="minMax"/>
        </c:scaling>
        <c:delete val="1"/>
        <c:axPos val="b"/>
        <c:numFmt formatCode="General" sourceLinked="1"/>
        <c:majorTickMark val="out"/>
        <c:minorTickMark val="none"/>
        <c:tickLblPos val="nextTo"/>
        <c:crossAx val="613013504"/>
        <c:crosses val="autoZero"/>
        <c:auto val="1"/>
        <c:lblAlgn val="ctr"/>
        <c:lblOffset val="100"/>
        <c:noMultiLvlLbl val="0"/>
      </c:cat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06D254847F74D999D7CD17884941510"/>
        <w:category>
          <w:name w:val="General"/>
          <w:gallery w:val="placeholder"/>
        </w:category>
        <w:types>
          <w:type w:val="bbPlcHdr"/>
        </w:types>
        <w:behaviors>
          <w:behavior w:val="content"/>
        </w:behaviors>
        <w:guid w:val="{5DA56B77-D541-4630-8A2C-AC1B974368C4}"/>
      </w:docPartPr>
      <w:docPartBody>
        <w:p w:rsidR="00116588" w:rsidRDefault="003B2E32">
          <w:pPr>
            <w:pStyle w:val="406D254847F74D999D7CD17884941510"/>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Noto IKEA Latin">
    <w:altName w:val="Calibri"/>
    <w:charset w:val="00"/>
    <w:family w:val="swiss"/>
    <w:pitch w:val="variable"/>
    <w:sig w:usb0="A00002FF" w:usb1="0000201B"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97132" w:themeColor="accent2"/>
      </w:rPr>
    </w:lvl>
  </w:abstractNum>
  <w:abstractNum w:abstractNumId="1" w15:restartNumberingAfterBreak="0">
    <w:nsid w:val="03895642"/>
    <w:multiLevelType w:val="multilevel"/>
    <w:tmpl w:val="ECBC8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74315915">
    <w:abstractNumId w:val="0"/>
  </w:num>
  <w:num w:numId="2" w16cid:durableId="1136751336">
    <w:abstractNumId w:val="1"/>
  </w:num>
  <w:num w:numId="3" w16cid:durableId="20240145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02776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62938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E32"/>
    <w:rsid w:val="00067B10"/>
    <w:rsid w:val="00116588"/>
    <w:rsid w:val="00382EAD"/>
    <w:rsid w:val="00394D58"/>
    <w:rsid w:val="003B2E32"/>
    <w:rsid w:val="00453ECA"/>
    <w:rsid w:val="00525551"/>
    <w:rsid w:val="00567E17"/>
    <w:rsid w:val="006D25CE"/>
    <w:rsid w:val="00773DD5"/>
    <w:rsid w:val="007B5243"/>
    <w:rsid w:val="00846DB5"/>
    <w:rsid w:val="008D1709"/>
    <w:rsid w:val="00BA00BC"/>
    <w:rsid w:val="00D0704B"/>
    <w:rsid w:val="00D72F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6D254847F74D999D7CD17884941510">
    <w:name w:val="406D254847F74D999D7CD17884941510"/>
  </w:style>
  <w:style w:type="paragraph" w:styleId="ListBullet">
    <w:name w:val="List Bullet"/>
    <w:basedOn w:val="Normal"/>
    <w:uiPriority w:val="99"/>
    <w:p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1"/>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6f1a542-1a55-4628-9938-4c56e54f8a93" xsi:nil="true"/>
    <lcf76f155ced4ddcb4097134ff3c332f xmlns="46cc895e-b0e2-4432-a5db-82571bba591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398D54319C68548A69748F7B51A479A" ma:contentTypeVersion="14" ma:contentTypeDescription="Create a new document." ma:contentTypeScope="" ma:versionID="e535c09fca2aa4d0744a85f3f3293e8a">
  <xsd:schema xmlns:xsd="http://www.w3.org/2001/XMLSchema" xmlns:xs="http://www.w3.org/2001/XMLSchema" xmlns:p="http://schemas.microsoft.com/office/2006/metadata/properties" xmlns:ns2="46cc895e-b0e2-4432-a5db-82571bba591b" xmlns:ns3="16f1a542-1a55-4628-9938-4c56e54f8a93" targetNamespace="http://schemas.microsoft.com/office/2006/metadata/properties" ma:root="true" ma:fieldsID="8ffdc124fcb825012af204a1fdead98c" ns2:_="" ns3:_="">
    <xsd:import namespace="46cc895e-b0e2-4432-a5db-82571bba591b"/>
    <xsd:import namespace="16f1a542-1a55-4628-9938-4c56e54f8a9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cc895e-b0e2-4432-a5db-82571bba5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74b9ce-e249-4914-9420-12ff0f463e8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f1a542-1a55-4628-9938-4c56e54f8a9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04cb6a8-6af5-4c7c-a3e7-3324a9c9626f}" ma:internalName="TaxCatchAll" ma:showField="CatchAllData" ma:web="16f1a542-1a55-4628-9938-4c56e54f8a9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2.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16f1a542-1a55-4628-9938-4c56e54f8a93"/>
    <ds:schemaRef ds:uri="46cc895e-b0e2-4432-a5db-82571bba591b"/>
  </ds:schemaRefs>
</ds:datastoreItem>
</file>

<file path=customXml/itemProps4.xml><?xml version="1.0" encoding="utf-8"?>
<ds:datastoreItem xmlns:ds="http://schemas.openxmlformats.org/officeDocument/2006/customXml" ds:itemID="{7A006C84-186A-4648-9924-010EA3551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cc895e-b0e2-4432-a5db-82571bba591b"/>
    <ds:schemaRef ds:uri="16f1a542-1a55-4628-9938-4c56e54f8a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services business plan</Template>
  <TotalTime>2</TotalTime>
  <Pages>20</Pages>
  <Words>4153</Words>
  <Characters>23677</Characters>
  <Application>Microsoft Office Word</Application>
  <DocSecurity>0</DocSecurity>
  <Lines>197</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Retourmatras</vt:lpstr>
      <vt:lpstr>Retourmatras</vt:lpstr>
    </vt:vector>
  </TitlesOfParts>
  <Company/>
  <LinksUpToDate>false</LinksUpToDate>
  <CharactersWithSpaces>27775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Retourmatras</dc:title>
  <dc:subject/>
  <dc:creator/>
  <cp:keywords/>
  <dc:description/>
  <cp:lastModifiedBy>Stefan Hermes</cp:lastModifiedBy>
  <cp:revision>2</cp:revision>
  <dcterms:created xsi:type="dcterms:W3CDTF">2023-11-28T10:11:00Z</dcterms:created>
  <dcterms:modified xsi:type="dcterms:W3CDTF">2024-09-05T10:20:00Z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0x010100A398D54319C68548A69748F7B51A479A</vt:lpwstr>
  </property>
  <property fmtid="{D5CDD505-2E9C-101B-9397-08002B2CF9AE}" pid="3" name="MediaServiceImageTags">
    <vt:lpwstr/>
  </property>
</Properties>
</file>